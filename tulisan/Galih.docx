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B14A20" w14:textId="77777777" w:rsidR="005F5FEC" w:rsidRPr="00A136BA" w:rsidRDefault="00DA7CB3">
      <w:pPr>
        <w:spacing w:after="200" w:line="276" w:lineRule="auto"/>
        <w:ind w:firstLine="0"/>
        <w:jc w:val="left"/>
        <w:rPr>
          <w:lang w:val="id-ID"/>
        </w:rPr>
      </w:pPr>
      <w:r w:rsidRPr="00A136BA">
        <w:rPr>
          <w:noProof/>
          <w:lang w:val="en-ID" w:eastAsia="en-ID"/>
        </w:rPr>
        <mc:AlternateContent>
          <mc:Choice Requires="wps">
            <w:drawing>
              <wp:anchor distT="0" distB="0" distL="114300" distR="114300" simplePos="0" relativeHeight="251652096" behindDoc="0" locked="0" layoutInCell="1" allowOverlap="0" wp14:anchorId="4FE41CD1" wp14:editId="7D3258A9">
                <wp:simplePos x="0" y="0"/>
                <wp:positionH relativeFrom="page">
                  <wp:align>center</wp:align>
                </wp:positionH>
                <wp:positionV relativeFrom="page">
                  <wp:posOffset>8533130</wp:posOffset>
                </wp:positionV>
                <wp:extent cx="6224270" cy="949325"/>
                <wp:effectExtent l="0" t="0" r="0" b="4445"/>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9E6A9C" w14:textId="77777777" w:rsidR="00E03922" w:rsidRPr="00F45841" w:rsidRDefault="00E03922" w:rsidP="000610A4">
                            <w:pPr>
                              <w:ind w:firstLine="0"/>
                              <w:jc w:val="center"/>
                              <w:rPr>
                                <w:b/>
                                <w:sz w:val="26"/>
                                <w:szCs w:val="26"/>
                                <w:lang w:val="id-ID"/>
                              </w:rPr>
                            </w:pPr>
                            <w:r>
                              <w:rPr>
                                <w:b/>
                                <w:sz w:val="26"/>
                                <w:szCs w:val="26"/>
                                <w:lang w:val="id-ID"/>
                              </w:rPr>
                              <w:t>DEPARTEMEN ILMU KOMPUTER</w:t>
                            </w:r>
                          </w:p>
                          <w:p w14:paraId="4A6C9087" w14:textId="77777777" w:rsidR="00E03922" w:rsidRPr="00F45841" w:rsidRDefault="00E03922" w:rsidP="000610A4">
                            <w:pPr>
                              <w:ind w:firstLine="0"/>
                              <w:jc w:val="center"/>
                              <w:rPr>
                                <w:b/>
                                <w:sz w:val="26"/>
                                <w:szCs w:val="26"/>
                                <w:lang w:val="id-ID"/>
                              </w:rPr>
                            </w:pPr>
                            <w:r>
                              <w:rPr>
                                <w:b/>
                                <w:sz w:val="26"/>
                                <w:szCs w:val="26"/>
                                <w:lang w:val="id-ID"/>
                              </w:rPr>
                              <w:t>FAKULTAS MATEMATIKA DAN ILMU PENGETAHUAN ALAM</w:t>
                            </w:r>
                          </w:p>
                          <w:p w14:paraId="41F16B2D" w14:textId="77777777" w:rsidR="00E03922" w:rsidRPr="00D47207" w:rsidRDefault="00E03922" w:rsidP="000610A4">
                            <w:pPr>
                              <w:ind w:firstLine="0"/>
                              <w:jc w:val="center"/>
                              <w:rPr>
                                <w:b/>
                                <w:sz w:val="26"/>
                                <w:szCs w:val="26"/>
                              </w:rPr>
                            </w:pPr>
                            <w:r w:rsidRPr="00D47207">
                              <w:rPr>
                                <w:b/>
                                <w:sz w:val="26"/>
                                <w:szCs w:val="26"/>
                              </w:rPr>
                              <w:t>INSTITUT PERTANIAN BOGOR</w:t>
                            </w:r>
                          </w:p>
                          <w:p w14:paraId="65A978E8" w14:textId="77777777" w:rsidR="00E03922" w:rsidRPr="00D47207" w:rsidRDefault="00E03922" w:rsidP="000610A4">
                            <w:pPr>
                              <w:ind w:firstLine="0"/>
                              <w:jc w:val="center"/>
                              <w:rPr>
                                <w:b/>
                                <w:sz w:val="26"/>
                                <w:szCs w:val="26"/>
                              </w:rPr>
                            </w:pPr>
                            <w:r w:rsidRPr="00D47207">
                              <w:rPr>
                                <w:b/>
                                <w:sz w:val="26"/>
                                <w:szCs w:val="26"/>
                              </w:rPr>
                              <w:t>BOGOR</w:t>
                            </w:r>
                          </w:p>
                          <w:p w14:paraId="31905B23" w14:textId="77777777" w:rsidR="00E03922" w:rsidRPr="00D47207" w:rsidRDefault="00E03922" w:rsidP="000610A4">
                            <w:pPr>
                              <w:ind w:firstLine="0"/>
                              <w:jc w:val="center"/>
                              <w:rPr>
                                <w:b/>
                                <w:sz w:val="26"/>
                                <w:szCs w:val="26"/>
                              </w:rPr>
                            </w:pPr>
                            <w:r>
                              <w:rPr>
                                <w:b/>
                                <w:sz w:val="26"/>
                                <w:szCs w:val="26"/>
                              </w:rPr>
                              <w:t>2018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671.9pt;width:490.1pt;height:74.75pt;z-index:25165209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" o:allowoverlap="f" stroked="f">
                <v:textbox style="mso-fit-shape-to-text:t" inset="0,0,0,0">
                  <w:txbxContent>
                    <w:p w14:paraId="1A9E6A9C" w14:textId="77777777" w:rsidR="00E03922" w:rsidRPr="00F45841" w:rsidRDefault="00E03922" w:rsidP="000610A4">
                      <w:pPr>
                        <w:ind w:firstLine="0"/>
                        <w:jc w:val="center"/>
                        <w:rPr>
                          <w:b/>
                          <w:sz w:val="26"/>
                          <w:szCs w:val="26"/>
                          <w:lang w:val="id-ID"/>
                        </w:rPr>
                      </w:pPr>
                      <w:r>
                        <w:rPr>
                          <w:b/>
                          <w:sz w:val="26"/>
                          <w:szCs w:val="26"/>
                          <w:lang w:val="id-ID"/>
                        </w:rPr>
                        <w:t>DEPARTEMEN ILMU KOMPUTER</w:t>
                      </w:r>
                    </w:p>
                    <w:p w14:paraId="4A6C9087" w14:textId="77777777" w:rsidR="00E03922" w:rsidRPr="00F45841" w:rsidRDefault="00E03922" w:rsidP="000610A4">
                      <w:pPr>
                        <w:ind w:firstLine="0"/>
                        <w:jc w:val="center"/>
                        <w:rPr>
                          <w:b/>
                          <w:sz w:val="26"/>
                          <w:szCs w:val="26"/>
                          <w:lang w:val="id-ID"/>
                        </w:rPr>
                      </w:pPr>
                      <w:r>
                        <w:rPr>
                          <w:b/>
                          <w:sz w:val="26"/>
                          <w:szCs w:val="26"/>
                          <w:lang w:val="id-ID"/>
                        </w:rPr>
                        <w:t>FAKULTAS MATEMATIKA DAN ILMU PENGETAHUAN ALAM</w:t>
                      </w:r>
                    </w:p>
                    <w:p w14:paraId="41F16B2D" w14:textId="77777777" w:rsidR="00E03922" w:rsidRPr="00D47207" w:rsidRDefault="00E03922" w:rsidP="000610A4">
                      <w:pPr>
                        <w:ind w:firstLine="0"/>
                        <w:jc w:val="center"/>
                        <w:rPr>
                          <w:b/>
                          <w:sz w:val="26"/>
                          <w:szCs w:val="26"/>
                        </w:rPr>
                      </w:pPr>
                      <w:r w:rsidRPr="00D47207">
                        <w:rPr>
                          <w:b/>
                          <w:sz w:val="26"/>
                          <w:szCs w:val="26"/>
                        </w:rPr>
                        <w:t>INSTITUT PERTANIAN BOGOR</w:t>
                      </w:r>
                    </w:p>
                    <w:p w14:paraId="65A978E8" w14:textId="77777777" w:rsidR="00E03922" w:rsidRPr="00D47207" w:rsidRDefault="00E03922" w:rsidP="000610A4">
                      <w:pPr>
                        <w:ind w:firstLine="0"/>
                        <w:jc w:val="center"/>
                        <w:rPr>
                          <w:b/>
                          <w:sz w:val="26"/>
                          <w:szCs w:val="26"/>
                        </w:rPr>
                      </w:pPr>
                      <w:r w:rsidRPr="00D47207">
                        <w:rPr>
                          <w:b/>
                          <w:sz w:val="26"/>
                          <w:szCs w:val="26"/>
                        </w:rPr>
                        <w:t>BOGOR</w:t>
                      </w:r>
                    </w:p>
                    <w:p w14:paraId="31905B23" w14:textId="77777777" w:rsidR="00E03922" w:rsidRPr="00D47207" w:rsidRDefault="00E03922" w:rsidP="000610A4">
                      <w:pPr>
                        <w:ind w:firstLine="0"/>
                        <w:jc w:val="center"/>
                        <w:rPr>
                          <w:b/>
                          <w:sz w:val="26"/>
                          <w:szCs w:val="26"/>
                        </w:rPr>
                      </w:pPr>
                      <w:r>
                        <w:rPr>
                          <w:b/>
                          <w:sz w:val="26"/>
                          <w:szCs w:val="26"/>
                        </w:rPr>
                        <w:t>2018</w:t>
                      </w:r>
                    </w:p>
                  </w:txbxContent>
                </v:textbox>
                <w10:wrap anchorx="page" anchory="page"/>
              </v:shape>
            </w:pict>
          </mc:Fallback>
        </mc:AlternateContent>
      </w:r>
      <w:r w:rsidR="007A0C10" w:rsidRPr="00A136BA">
        <w:rPr>
          <w:noProof/>
          <w:lang w:val="en-ID" w:eastAsia="en-ID"/>
        </w:rPr>
        <w:drawing>
          <wp:anchor distT="0" distB="0" distL="114300" distR="114300" simplePos="0" relativeHeight="251649024" behindDoc="0" locked="0" layoutInCell="1" allowOverlap="1" wp14:anchorId="0F804A54" wp14:editId="47B0209A">
            <wp:simplePos x="1438275" y="1076325"/>
            <wp:positionH relativeFrom="page">
              <wp:align>center</wp:align>
            </wp:positionH>
            <wp:positionV relativeFrom="page">
              <wp:posOffset>6480810</wp:posOffset>
            </wp:positionV>
            <wp:extent cx="900000" cy="900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ri662013_statuta_LOGO.png"/>
                    <pic:cNvPicPr/>
                  </pic:nvPicPr>
                  <pic:blipFill>
                    <a:blip r:embed="rId9" cstate="print">
                      <a:biLevel thresh="25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sidRPr="00A136BA">
        <w:rPr>
          <w:noProof/>
          <w:lang w:val="en-ID" w:eastAsia="en-ID"/>
        </w:rPr>
        <mc:AlternateContent>
          <mc:Choice Requires="wps">
            <w:drawing>
              <wp:anchor distT="0" distB="0" distL="114300" distR="114300" simplePos="0" relativeHeight="251651072" behindDoc="0" locked="0" layoutInCell="1" allowOverlap="0" wp14:anchorId="4ADF949A" wp14:editId="7E54BDEB">
                <wp:simplePos x="0" y="0"/>
                <wp:positionH relativeFrom="page">
                  <wp:align>center</wp:align>
                </wp:positionH>
                <wp:positionV relativeFrom="page">
                  <wp:posOffset>4320540</wp:posOffset>
                </wp:positionV>
                <wp:extent cx="5021580" cy="204470"/>
                <wp:effectExtent l="3810" t="0" r="3810" b="0"/>
                <wp:wrapNone/>
                <wp:docPr id="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054435" w14:textId="71B99D8F" w:rsidR="00E03922" w:rsidRPr="008B09C3" w:rsidRDefault="00E03922" w:rsidP="003D159E">
                            <w:pPr>
                              <w:ind w:firstLine="0"/>
                              <w:jc w:val="center"/>
                              <w:rPr>
                                <w:b/>
                                <w:sz w:val="28"/>
                                <w:lang w:val="en-ID"/>
                              </w:rPr>
                            </w:pPr>
                            <w:r>
                              <w:rPr>
                                <w:b/>
                                <w:sz w:val="28"/>
                                <w:lang w:val="en-ID"/>
                              </w:rPr>
                              <w:t>GALIH SUKRON INSANI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7" type="#_x0000_t202" style="position:absolute;margin-left:0;margin-top:340.2pt;width:395.4pt;height:16.1pt;z-index:25165107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kGfQIAAAc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" o:allowoverlap="f" stroked="f">
                <v:textbox style="mso-fit-shape-to-text:t" inset="0,0,0,0">
                  <w:txbxContent>
                    <w:p w14:paraId="00054435" w14:textId="71B99D8F" w:rsidR="00E03922" w:rsidRPr="008B09C3" w:rsidRDefault="00E03922" w:rsidP="003D159E">
                      <w:pPr>
                        <w:ind w:firstLine="0"/>
                        <w:jc w:val="center"/>
                        <w:rPr>
                          <w:b/>
                          <w:sz w:val="28"/>
                          <w:lang w:val="en-ID"/>
                        </w:rPr>
                      </w:pPr>
                      <w:r>
                        <w:rPr>
                          <w:b/>
                          <w:sz w:val="28"/>
                          <w:lang w:val="en-ID"/>
                        </w:rPr>
                        <w:t>GALIH SUKRON INSANI</w:t>
                      </w:r>
                    </w:p>
                  </w:txbxContent>
                </v:textbox>
                <w10:wrap anchorx="page" anchory="page"/>
              </v:shape>
            </w:pict>
          </mc:Fallback>
        </mc:AlternateContent>
      </w:r>
      <w:r w:rsidRPr="00A136BA">
        <w:rPr>
          <w:noProof/>
          <w:lang w:val="en-ID" w:eastAsia="en-ID"/>
        </w:rPr>
        <mc:AlternateContent>
          <mc:Choice Requires="wps">
            <w:drawing>
              <wp:anchor distT="0" distB="0" distL="114300" distR="114300" simplePos="0" relativeHeight="251650048" behindDoc="0" locked="0" layoutInCell="1" allowOverlap="0" wp14:anchorId="1406E8BE" wp14:editId="681B8AFA">
                <wp:simplePos x="0" y="0"/>
                <wp:positionH relativeFrom="page">
                  <wp:align>center</wp:align>
                </wp:positionH>
                <wp:positionV relativeFrom="page">
                  <wp:posOffset>1800225</wp:posOffset>
                </wp:positionV>
                <wp:extent cx="5021580" cy="408940"/>
                <wp:effectExtent l="3810" t="0" r="3810" b="635"/>
                <wp:wrapNone/>
                <wp:docPr id="3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68F4B" w14:textId="77777777" w:rsidR="00E03922" w:rsidRPr="00CA6321" w:rsidRDefault="00E03922" w:rsidP="000610A4">
                            <w:pPr>
                              <w:ind w:firstLine="0"/>
                              <w:jc w:val="center"/>
                              <w:rPr>
                                <w:b/>
                                <w:sz w:val="28"/>
                              </w:rPr>
                            </w:pPr>
                            <w:r w:rsidRPr="00CA6321">
                              <w:rPr>
                                <w:b/>
                                <w:sz w:val="28"/>
                              </w:rPr>
                              <w:t>KLASIFIKASI DATA GEMPA BUMI MENGGUNAKAN</w:t>
                            </w:r>
                          </w:p>
                          <w:p w14:paraId="0503FD5A" w14:textId="77777777" w:rsidR="00E03922" w:rsidRPr="003D159E" w:rsidRDefault="00E03922" w:rsidP="000610A4">
                            <w:pPr>
                              <w:ind w:firstLine="0"/>
                              <w:jc w:val="center"/>
                              <w:rPr>
                                <w:b/>
                                <w:sz w:val="28"/>
                              </w:rPr>
                            </w:pPr>
                            <w:r w:rsidRPr="00CA6321">
                              <w:rPr>
                                <w:b/>
                                <w:sz w:val="28"/>
                              </w:rPr>
                              <w:t>ALGORITME POHON KEPUTUSAN C5.0</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8" type="#_x0000_t202" style="position:absolute;margin-left:0;margin-top:141.75pt;width:395.4pt;height:32.2pt;z-index:25165004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" o:allowoverlap="f" stroked="f">
                <v:textbox style="mso-fit-shape-to-text:t" inset="0,0,0,0">
                  <w:txbxContent>
                    <w:p w14:paraId="22968F4B" w14:textId="77777777" w:rsidR="00E03922" w:rsidRPr="00CA6321" w:rsidRDefault="00E03922" w:rsidP="000610A4">
                      <w:pPr>
                        <w:ind w:firstLine="0"/>
                        <w:jc w:val="center"/>
                        <w:rPr>
                          <w:b/>
                          <w:sz w:val="28"/>
                        </w:rPr>
                      </w:pPr>
                      <w:r w:rsidRPr="00CA6321">
                        <w:rPr>
                          <w:b/>
                          <w:sz w:val="28"/>
                        </w:rPr>
                        <w:t>KLASIFIKASI DATA GEMPA BUMI MENGGUNAKAN</w:t>
                      </w:r>
                    </w:p>
                    <w:p w14:paraId="0503FD5A" w14:textId="77777777" w:rsidR="00E03922" w:rsidRPr="003D159E" w:rsidRDefault="00E03922" w:rsidP="000610A4">
                      <w:pPr>
                        <w:ind w:firstLine="0"/>
                        <w:jc w:val="center"/>
                        <w:rPr>
                          <w:b/>
                          <w:sz w:val="28"/>
                        </w:rPr>
                      </w:pPr>
                      <w:r w:rsidRPr="00CA6321">
                        <w:rPr>
                          <w:b/>
                          <w:sz w:val="28"/>
                        </w:rPr>
                        <w:t>ALGORITME POHON KEPUTUSAN C5.0</w:t>
                      </w:r>
                    </w:p>
                  </w:txbxContent>
                </v:textbox>
                <w10:wrap anchorx="page" anchory="page"/>
              </v:shape>
            </w:pict>
          </mc:Fallback>
        </mc:AlternateContent>
      </w:r>
      <w:r w:rsidR="005F5FEC" w:rsidRPr="00A136BA">
        <w:rPr>
          <w:lang w:val="id-ID"/>
        </w:rPr>
        <w:br w:type="page"/>
      </w:r>
    </w:p>
    <w:p w14:paraId="1A757DE0" w14:textId="77777777" w:rsidR="007329D3" w:rsidRPr="00A136BA" w:rsidRDefault="007329D3">
      <w:pPr>
        <w:spacing w:after="200" w:line="276" w:lineRule="auto"/>
        <w:ind w:firstLine="0"/>
        <w:jc w:val="left"/>
        <w:rPr>
          <w:lang w:val="id-ID"/>
        </w:rPr>
      </w:pPr>
      <w:r w:rsidRPr="00A136BA">
        <w:rPr>
          <w:lang w:val="id-ID"/>
        </w:rPr>
        <w:lastRenderedPageBreak/>
        <w:br w:type="page"/>
      </w:r>
    </w:p>
    <w:p w14:paraId="286AC275" w14:textId="77777777" w:rsidR="007329D3" w:rsidRPr="00A136BA" w:rsidRDefault="007329D3" w:rsidP="002C27CF">
      <w:pPr>
        <w:spacing w:line="276" w:lineRule="auto"/>
        <w:ind w:firstLine="0"/>
        <w:jc w:val="center"/>
        <w:rPr>
          <w:b/>
          <w:lang w:val="id-ID"/>
        </w:rPr>
      </w:pPr>
      <w:r w:rsidRPr="00A136BA">
        <w:rPr>
          <w:b/>
          <w:sz w:val="28"/>
          <w:szCs w:val="28"/>
          <w:lang w:val="id-ID"/>
        </w:rPr>
        <w:lastRenderedPageBreak/>
        <w:t xml:space="preserve">PERNYATAAN MENGENAI </w:t>
      </w:r>
      <w:r w:rsidR="002C27CF" w:rsidRPr="00A136BA">
        <w:rPr>
          <w:b/>
          <w:sz w:val="28"/>
          <w:szCs w:val="28"/>
          <w:lang w:val="id-ID"/>
        </w:rPr>
        <w:t>SKRIPSI</w:t>
      </w:r>
      <w:r w:rsidRPr="00A136BA">
        <w:rPr>
          <w:b/>
          <w:sz w:val="28"/>
          <w:szCs w:val="28"/>
          <w:lang w:val="id-ID"/>
        </w:rPr>
        <w:t xml:space="preserve"> DAN</w:t>
      </w:r>
      <w:r w:rsidRPr="00A136BA">
        <w:rPr>
          <w:b/>
          <w:sz w:val="28"/>
          <w:szCs w:val="28"/>
          <w:lang w:val="id-ID"/>
        </w:rPr>
        <w:br/>
        <w:t>SUMBER INFOR</w:t>
      </w:r>
      <w:r w:rsidR="002C27CF" w:rsidRPr="00A136BA">
        <w:rPr>
          <w:b/>
          <w:sz w:val="28"/>
          <w:szCs w:val="28"/>
          <w:lang w:val="id-ID"/>
        </w:rPr>
        <w:t>MASI SERTA PELIMPAHAN HAK CIPTA</w:t>
      </w:r>
    </w:p>
    <w:p w14:paraId="22B2D24E" w14:textId="77777777" w:rsidR="00913411" w:rsidRPr="00A136BA" w:rsidRDefault="00913411" w:rsidP="007329D3">
      <w:pPr>
        <w:rPr>
          <w:lang w:val="id-ID"/>
        </w:rPr>
      </w:pPr>
    </w:p>
    <w:p w14:paraId="413ABEF8" w14:textId="77777777" w:rsidR="007329D3" w:rsidRPr="00A136BA" w:rsidRDefault="007329D3" w:rsidP="007329D3">
      <w:pPr>
        <w:rPr>
          <w:lang w:val="id-ID"/>
        </w:rPr>
      </w:pPr>
      <w:r w:rsidRPr="00A136BA">
        <w:rPr>
          <w:lang w:val="id-ID"/>
        </w:rPr>
        <w:t xml:space="preserve">Dengan ini saya menyatakan bahwa </w:t>
      </w:r>
      <w:r w:rsidR="007C3718" w:rsidRPr="00A136BA">
        <w:rPr>
          <w:lang w:val="id-ID"/>
        </w:rPr>
        <w:t>skripsi</w:t>
      </w:r>
      <w:r w:rsidRPr="00A136BA">
        <w:rPr>
          <w:lang w:val="id-ID"/>
        </w:rPr>
        <w:t xml:space="preserve"> berjudul </w:t>
      </w:r>
      <w:r w:rsidR="0024353A" w:rsidRPr="00994A0D">
        <w:rPr>
          <w:color w:val="FF0000"/>
          <w:lang w:val="id-ID"/>
        </w:rPr>
        <w:t>Klasifikasi Data Gempa Bumi menggunakan Algoritme Pohon Keputusan C5.0</w:t>
      </w:r>
      <w:r w:rsidR="0024353A" w:rsidRPr="00A136BA">
        <w:rPr>
          <w:lang w:val="id-ID"/>
        </w:rPr>
        <w:t xml:space="preserve"> </w:t>
      </w:r>
      <w:r w:rsidRPr="00A136BA">
        <w:rPr>
          <w:lang w:val="id-ID"/>
        </w:rPr>
        <w:t xml:space="preserve">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w:t>
      </w:r>
      <w:r w:rsidR="00982CE7" w:rsidRPr="00A136BA">
        <w:rPr>
          <w:lang w:val="id-ID"/>
        </w:rPr>
        <w:t>skripsi</w:t>
      </w:r>
      <w:r w:rsidRPr="00A136BA">
        <w:rPr>
          <w:lang w:val="id-ID"/>
        </w:rPr>
        <w:t xml:space="preserve"> ini. </w:t>
      </w:r>
    </w:p>
    <w:p w14:paraId="05BD189F" w14:textId="77777777" w:rsidR="007329D3" w:rsidRPr="00A136BA" w:rsidRDefault="007329D3" w:rsidP="007329D3">
      <w:pPr>
        <w:rPr>
          <w:lang w:val="id-ID"/>
        </w:rPr>
      </w:pPr>
      <w:r w:rsidRPr="00A136BA">
        <w:rPr>
          <w:lang w:val="id-ID"/>
        </w:rPr>
        <w:t>Dengan ini saya melimpahkan hak cipta dari karya tulis saya kepada Institut Pertanian Bogor.</w:t>
      </w:r>
    </w:p>
    <w:p w14:paraId="42664E26" w14:textId="67ACF268" w:rsidR="00DD6D24" w:rsidRPr="00A136BA" w:rsidRDefault="007329D3" w:rsidP="00DD6D24">
      <w:pPr>
        <w:jc w:val="right"/>
        <w:rPr>
          <w:lang w:val="id-ID"/>
        </w:rPr>
      </w:pPr>
      <w:r w:rsidRPr="00A136BA">
        <w:rPr>
          <w:lang w:val="id-ID"/>
        </w:rPr>
        <w:t xml:space="preserve">Bogor, </w:t>
      </w:r>
      <w:r w:rsidR="00994A0D">
        <w:t>Oktober</w:t>
      </w:r>
      <w:r w:rsidR="002167B4" w:rsidRPr="00A136BA">
        <w:rPr>
          <w:lang w:val="id-ID"/>
        </w:rPr>
        <w:t xml:space="preserve"> 2018</w:t>
      </w:r>
    </w:p>
    <w:p w14:paraId="69D0DF18" w14:textId="77777777" w:rsidR="00DD6D24" w:rsidRPr="00A136BA" w:rsidRDefault="00DD6D24" w:rsidP="00DD6D24">
      <w:pPr>
        <w:jc w:val="right"/>
        <w:rPr>
          <w:lang w:val="id-ID"/>
        </w:rPr>
      </w:pPr>
    </w:p>
    <w:p w14:paraId="0D0B8D04" w14:textId="4697EE40" w:rsidR="00DD6D24" w:rsidRPr="00994A0D" w:rsidRDefault="00994A0D" w:rsidP="00DD6D24">
      <w:pPr>
        <w:jc w:val="right"/>
        <w:rPr>
          <w:i/>
          <w:lang w:val="en-ID"/>
        </w:rPr>
      </w:pPr>
      <w:r>
        <w:rPr>
          <w:i/>
          <w:lang w:val="en-ID"/>
        </w:rPr>
        <w:t>Galih Sukron Insani</w:t>
      </w:r>
    </w:p>
    <w:p w14:paraId="0F2D7825" w14:textId="4B58368D" w:rsidR="007329D3" w:rsidRPr="00994A0D" w:rsidRDefault="00DD6D24" w:rsidP="00DD6D24">
      <w:pPr>
        <w:jc w:val="right"/>
        <w:rPr>
          <w:lang w:val="en-ID"/>
        </w:rPr>
      </w:pPr>
      <w:r w:rsidRPr="00A136BA">
        <w:rPr>
          <w:lang w:val="id-ID"/>
        </w:rPr>
        <w:t>NIM G641540</w:t>
      </w:r>
      <w:r w:rsidR="00994A0D">
        <w:rPr>
          <w:lang w:val="en-ID"/>
        </w:rPr>
        <w:t>24</w:t>
      </w:r>
    </w:p>
    <w:p w14:paraId="5E66E4ED" w14:textId="77777777" w:rsidR="00367A2B" w:rsidRPr="00A136BA" w:rsidRDefault="00367A2B" w:rsidP="00367A2B">
      <w:pPr>
        <w:spacing w:after="200" w:line="276" w:lineRule="auto"/>
        <w:ind w:firstLine="0"/>
        <w:jc w:val="left"/>
        <w:rPr>
          <w:b/>
          <w:sz w:val="28"/>
          <w:lang w:val="id-ID"/>
        </w:rPr>
        <w:sectPr w:rsidR="00367A2B" w:rsidRPr="00A136BA" w:rsidSect="00367A2B">
          <w:headerReference w:type="even" r:id="rId10"/>
          <w:headerReference w:type="default" r:id="rId11"/>
          <w:headerReference w:type="first" r:id="rId12"/>
          <w:type w:val="continuous"/>
          <w:pgSz w:w="11907" w:h="16839" w:code="9"/>
          <w:pgMar w:top="1701" w:right="1701" w:bottom="1701" w:left="1701" w:header="720" w:footer="720" w:gutter="567"/>
          <w:pgNumType w:fmt="lowerRoman" w:start="1"/>
          <w:cols w:space="720"/>
          <w:docGrid w:linePitch="360"/>
        </w:sectPr>
      </w:pPr>
    </w:p>
    <w:p w14:paraId="2C694EDC" w14:textId="77777777" w:rsidR="00525DF3" w:rsidRPr="00A136BA" w:rsidRDefault="00367A2B">
      <w:pPr>
        <w:spacing w:after="200" w:line="276" w:lineRule="auto"/>
        <w:ind w:firstLine="0"/>
        <w:jc w:val="left"/>
        <w:rPr>
          <w:b/>
          <w:sz w:val="28"/>
          <w:lang w:val="id-ID"/>
        </w:rPr>
      </w:pPr>
      <w:r w:rsidRPr="00A136BA">
        <w:rPr>
          <w:b/>
          <w:sz w:val="28"/>
          <w:lang w:val="id-ID"/>
        </w:rPr>
        <w:lastRenderedPageBreak/>
        <w:br w:type="page"/>
      </w:r>
    </w:p>
    <w:p w14:paraId="5F0323F0" w14:textId="77777777" w:rsidR="00525DF3" w:rsidRPr="00A136BA" w:rsidRDefault="00525DF3" w:rsidP="00525DF3">
      <w:pPr>
        <w:rPr>
          <w:lang w:val="id-ID"/>
        </w:rPr>
      </w:pPr>
      <w:r w:rsidRPr="00A136BA">
        <w:rPr>
          <w:lang w:val="id-ID"/>
        </w:rPr>
        <w:lastRenderedPageBreak/>
        <w:br w:type="page"/>
      </w:r>
    </w:p>
    <w:p w14:paraId="16869C1C" w14:textId="77777777" w:rsidR="00367A2B" w:rsidRPr="00A136BA" w:rsidRDefault="00367A2B">
      <w:pPr>
        <w:spacing w:after="200" w:line="276" w:lineRule="auto"/>
        <w:ind w:firstLine="0"/>
        <w:jc w:val="left"/>
        <w:rPr>
          <w:b/>
          <w:sz w:val="28"/>
          <w:lang w:val="id-ID"/>
        </w:rPr>
      </w:pPr>
    </w:p>
    <w:p w14:paraId="451FA38E" w14:textId="77777777" w:rsidR="00320F11" w:rsidRPr="00A136BA" w:rsidRDefault="00320F11" w:rsidP="00367A2B">
      <w:pPr>
        <w:spacing w:after="200" w:line="276" w:lineRule="auto"/>
        <w:ind w:firstLine="0"/>
        <w:jc w:val="center"/>
        <w:rPr>
          <w:b/>
          <w:sz w:val="28"/>
          <w:lang w:val="id-ID"/>
        </w:rPr>
      </w:pPr>
      <w:r w:rsidRPr="00A136BA">
        <w:rPr>
          <w:b/>
          <w:sz w:val="28"/>
          <w:lang w:val="id-ID"/>
        </w:rPr>
        <w:t>ABSTRAK</w:t>
      </w:r>
    </w:p>
    <w:p w14:paraId="69D26011" w14:textId="77777777" w:rsidR="00552C22" w:rsidRPr="00A136BA" w:rsidRDefault="00552C22" w:rsidP="00552C22">
      <w:pPr>
        <w:pStyle w:val="Paragraf"/>
        <w:rPr>
          <w:rFonts w:eastAsia="Times New Roman" w:cs="Times New Roman"/>
          <w:i/>
          <w:color w:val="000000"/>
          <w:szCs w:val="24"/>
        </w:rPr>
      </w:pPr>
      <w:r w:rsidRPr="00A136BA">
        <w:rPr>
          <w:rFonts w:eastAsia="Times New Roman" w:cs="Times New Roman"/>
          <w:color w:val="000000"/>
          <w:szCs w:val="24"/>
        </w:rPr>
        <w:t>ANGELICA INDRAWAN. Klasifikasi Data Gempa Bumi menggunakan Algoritme Pohon Keputusan C5.0. Dibimbing oleh MUHAMMAD ASYHAR AGMALARO.</w:t>
      </w:r>
      <w:r w:rsidRPr="00A136BA">
        <w:rPr>
          <w:rFonts w:eastAsia="Times New Roman" w:cs="Times New Roman"/>
          <w:i/>
          <w:color w:val="000000"/>
          <w:szCs w:val="24"/>
        </w:rPr>
        <w:t xml:space="preserve"> </w:t>
      </w:r>
    </w:p>
    <w:p w14:paraId="46BC5214" w14:textId="77777777" w:rsidR="00552C22" w:rsidRPr="00A136BA" w:rsidRDefault="00552C22" w:rsidP="00552C22">
      <w:pPr>
        <w:pStyle w:val="Paragraf"/>
        <w:ind w:firstLine="0"/>
        <w:rPr>
          <w:rFonts w:eastAsia="Times New Roman" w:cs="Times New Roman"/>
          <w:i/>
          <w:color w:val="000000"/>
          <w:szCs w:val="24"/>
        </w:rPr>
      </w:pPr>
    </w:p>
    <w:p w14:paraId="41A5A44E" w14:textId="33B83ED8" w:rsidR="00552C22" w:rsidRPr="00A136BA" w:rsidRDefault="00D16BC6" w:rsidP="00552C22">
      <w:pPr>
        <w:pStyle w:val="Paragraf"/>
        <w:ind w:firstLine="0"/>
        <w:rPr>
          <w:rFonts w:eastAsia="Times New Roman" w:cs="Times New Roman"/>
          <w:color w:val="000000"/>
          <w:szCs w:val="24"/>
        </w:rPr>
      </w:pPr>
      <w:r>
        <w:t>Penelitian ini merupakan pengembangan dan implementasi dari system electrical impedance tomography yang murah dana man digunakan. Mendesain sebuah system yang mampu melihat penampang dalam sebuah objek buah tropika secara 2 dimensi untuk mengetahui kualitas buah tersebut. Dengan menempatkan 16 elektroda melingkar diseluruh sisi sebuah tangka phantom yang saling terhubung. Arus 1mA dan 60 kHz gelombang sinusoida diinduksikan kepada elektrodapertama dari kedua secara konstan kemudian dilakukanpengukuran dan pengambilan data potensial tegangan untuk masing-masing elektroda yang saling bertetanggaan dengan menggunakan pin analog yang dimiliki oleh Arduino. Data ini akan direkontruksi oleh aplikasi open source yang dibangun menggunakan Bahasa pemrograman python.</w:t>
      </w:r>
      <w:r w:rsidR="00552C22" w:rsidRPr="00A136BA">
        <w:rPr>
          <w:rFonts w:eastAsia="Times New Roman" w:cs="Times New Roman"/>
          <w:color w:val="000000"/>
          <w:szCs w:val="24"/>
        </w:rPr>
        <w:t xml:space="preserve"> </w:t>
      </w:r>
    </w:p>
    <w:p w14:paraId="0A9D126A" w14:textId="77777777" w:rsidR="00552C22" w:rsidRPr="00A136BA" w:rsidRDefault="00552C22" w:rsidP="00552C22">
      <w:pPr>
        <w:pStyle w:val="Paragraf"/>
        <w:rPr>
          <w:rFonts w:eastAsia="Times New Roman" w:cs="Times New Roman"/>
          <w:color w:val="000000"/>
          <w:szCs w:val="24"/>
        </w:rPr>
      </w:pPr>
    </w:p>
    <w:p w14:paraId="46D82A53" w14:textId="77777777" w:rsidR="00320F11" w:rsidRPr="00A136BA" w:rsidRDefault="00552C22" w:rsidP="00552C22">
      <w:pPr>
        <w:pStyle w:val="Paragraf"/>
        <w:ind w:firstLine="0"/>
      </w:pPr>
      <w:r w:rsidRPr="00A136BA">
        <w:rPr>
          <w:rFonts w:eastAsia="Times New Roman" w:cs="Times New Roman"/>
          <w:color w:val="000000"/>
          <w:szCs w:val="24"/>
        </w:rPr>
        <w:t>Kata kunci: algoritme C5.0, data mining, gempa bumi, klasifikasi, pohon keputusan.</w:t>
      </w:r>
    </w:p>
    <w:p w14:paraId="6DDC865F" w14:textId="77777777" w:rsidR="00320F11" w:rsidRPr="00A136BA" w:rsidRDefault="00320F11" w:rsidP="00320F11">
      <w:pPr>
        <w:rPr>
          <w:lang w:val="id-ID"/>
        </w:rPr>
      </w:pPr>
    </w:p>
    <w:p w14:paraId="401BCAA5" w14:textId="77777777" w:rsidR="00320F11" w:rsidRPr="00A136BA" w:rsidRDefault="00320F11" w:rsidP="004D78CD">
      <w:pPr>
        <w:spacing w:line="276" w:lineRule="auto"/>
        <w:ind w:firstLine="0"/>
        <w:jc w:val="center"/>
        <w:rPr>
          <w:b/>
          <w:sz w:val="28"/>
          <w:lang w:val="id-ID"/>
        </w:rPr>
      </w:pPr>
      <w:r w:rsidRPr="00A136BA">
        <w:rPr>
          <w:b/>
          <w:sz w:val="28"/>
          <w:lang w:val="id-ID"/>
        </w:rPr>
        <w:t>ABSTRACT</w:t>
      </w:r>
    </w:p>
    <w:p w14:paraId="0539F795" w14:textId="77777777" w:rsidR="00913411" w:rsidRPr="00A136BA" w:rsidRDefault="00913411" w:rsidP="00320F11">
      <w:pPr>
        <w:pStyle w:val="Default"/>
        <w:jc w:val="both"/>
        <w:rPr>
          <w:lang w:val="id-ID"/>
        </w:rPr>
      </w:pPr>
    </w:p>
    <w:p w14:paraId="1BDBC83A" w14:textId="77777777" w:rsidR="00320F11" w:rsidRPr="00A136BA" w:rsidRDefault="00AB4009" w:rsidP="00320F11">
      <w:pPr>
        <w:pStyle w:val="Default"/>
        <w:jc w:val="both"/>
        <w:rPr>
          <w:lang w:val="id-ID"/>
        </w:rPr>
      </w:pPr>
      <w:r w:rsidRPr="00A136BA">
        <w:rPr>
          <w:lang w:val="id-ID"/>
        </w:rPr>
        <w:t>ANGELICA INDRAWAN. Earthquake Data Classification using C5.0 Decision Tree Algorithm. Supervised by MUHAMMAD ASYHAR AGMALARO.</w:t>
      </w:r>
    </w:p>
    <w:p w14:paraId="599D1C48" w14:textId="77777777" w:rsidR="00320F11" w:rsidRPr="00A136BA" w:rsidRDefault="00320F11" w:rsidP="00320F11">
      <w:pPr>
        <w:pStyle w:val="Default"/>
        <w:jc w:val="both"/>
        <w:rPr>
          <w:i/>
          <w:lang w:val="id-ID"/>
        </w:rPr>
      </w:pPr>
      <w:r w:rsidRPr="00A136BA">
        <w:rPr>
          <w:i/>
          <w:lang w:val="id-ID"/>
        </w:rPr>
        <w:t xml:space="preserve">       </w:t>
      </w:r>
    </w:p>
    <w:p w14:paraId="7B52CD5F" w14:textId="77777777" w:rsidR="00320F11" w:rsidRPr="00A136BA" w:rsidRDefault="00852C14" w:rsidP="00320F11">
      <w:pPr>
        <w:pStyle w:val="Paragraf"/>
      </w:pPr>
      <w:r w:rsidRPr="00A136BA">
        <w:t>An e</w:t>
      </w:r>
      <w:r w:rsidR="003220A2" w:rsidRPr="00A136BA">
        <w:t>arthquake</w:t>
      </w:r>
      <w:r w:rsidRPr="00A136BA">
        <w:t xml:space="preserve"> is</w:t>
      </w:r>
      <w:r w:rsidR="003220A2" w:rsidRPr="00A136BA">
        <w:t xml:space="preserve"> </w:t>
      </w:r>
      <w:r w:rsidR="001825FF" w:rsidRPr="00A136BA">
        <w:t>a</w:t>
      </w:r>
      <w:r w:rsidR="003220A2" w:rsidRPr="00A136BA">
        <w:t xml:space="preserve"> sudden movements of the Earth's plates caused by the sudden </w:t>
      </w:r>
      <w:r w:rsidR="001825FF" w:rsidRPr="00A136BA">
        <w:t xml:space="preserve">release of </w:t>
      </w:r>
      <w:r w:rsidR="003220A2" w:rsidRPr="00A136BA">
        <w:t>accumulat</w:t>
      </w:r>
      <w:r w:rsidR="0078368A" w:rsidRPr="00A136BA">
        <w:t>ed</w:t>
      </w:r>
      <w:r w:rsidR="003220A2" w:rsidRPr="00A136BA">
        <w:t xml:space="preserve"> pressures along the Earth's geological fault</w:t>
      </w:r>
      <w:r w:rsidR="00C418DC" w:rsidRPr="00A136BA">
        <w:t>. Indonesia becomes a country with geological conditions prone to earthquakes so that earthquake classification is needed to measure the intensity and level of earthquake risk to estimate the vulnerability of an area to earthquakes. This research was conducted to classify the earthquake through data mining using decision tree method. Data mining better known as the mining of information from the data. Classification is a form of data modeling analysis that describes important data classes. Decision tree is a tree structure similar to a flowchart consisting of internal nodes, branches, leaves, and roots. The C5.0 algorithm is one of the algorithms for creating decision trees.</w:t>
      </w:r>
    </w:p>
    <w:p w14:paraId="329D9FD6" w14:textId="77777777" w:rsidR="00320F11" w:rsidRPr="00A136BA" w:rsidRDefault="00320F11" w:rsidP="00320F11">
      <w:pPr>
        <w:rPr>
          <w:sz w:val="26"/>
          <w:szCs w:val="26"/>
          <w:lang w:val="id-ID" w:eastAsia="ko-KR"/>
        </w:rPr>
      </w:pPr>
    </w:p>
    <w:p w14:paraId="6409A4FD" w14:textId="77777777" w:rsidR="00320F11" w:rsidRPr="00A136BA" w:rsidRDefault="00927BE5" w:rsidP="007B168D">
      <w:pPr>
        <w:ind w:firstLine="0"/>
        <w:rPr>
          <w:szCs w:val="24"/>
          <w:lang w:val="id-ID"/>
        </w:rPr>
      </w:pPr>
      <w:r w:rsidRPr="00A136BA">
        <w:rPr>
          <w:szCs w:val="24"/>
          <w:lang w:val="id-ID" w:eastAsia="ko-KR"/>
        </w:rPr>
        <w:t>Keywords:</w:t>
      </w:r>
      <w:r w:rsidRPr="00A136BA">
        <w:rPr>
          <w:szCs w:val="24"/>
          <w:lang w:val="id-ID"/>
        </w:rPr>
        <w:t xml:space="preserve"> C5.0 algorithm, data mining, earthquake, classification, decision tree.</w:t>
      </w:r>
    </w:p>
    <w:p w14:paraId="610B6C5A" w14:textId="77777777" w:rsidR="00525DF3" w:rsidRPr="00A136BA" w:rsidRDefault="002A32FD">
      <w:pPr>
        <w:spacing w:after="200" w:line="276" w:lineRule="auto"/>
        <w:ind w:firstLine="0"/>
        <w:jc w:val="left"/>
        <w:rPr>
          <w:lang w:val="id-ID"/>
        </w:rPr>
      </w:pPr>
      <w:r w:rsidRPr="00A136BA">
        <w:rPr>
          <w:lang w:val="id-ID"/>
        </w:rPr>
        <w:br w:type="page"/>
      </w:r>
    </w:p>
    <w:p w14:paraId="0E48AEDC" w14:textId="77777777" w:rsidR="00525DF3" w:rsidRPr="00A136BA" w:rsidRDefault="00525DF3" w:rsidP="00525DF3">
      <w:pPr>
        <w:rPr>
          <w:lang w:val="id-ID"/>
        </w:rPr>
      </w:pPr>
      <w:r w:rsidRPr="00A136BA">
        <w:rPr>
          <w:lang w:val="id-ID"/>
        </w:rPr>
        <w:lastRenderedPageBreak/>
        <w:br w:type="page"/>
      </w:r>
    </w:p>
    <w:p w14:paraId="1568F28F" w14:textId="77777777" w:rsidR="002A32FD" w:rsidRPr="00A136BA" w:rsidRDefault="002A32FD">
      <w:pPr>
        <w:spacing w:after="200" w:line="276" w:lineRule="auto"/>
        <w:ind w:firstLine="0"/>
        <w:jc w:val="left"/>
        <w:rPr>
          <w:lang w:val="id-ID"/>
        </w:rPr>
      </w:pPr>
    </w:p>
    <w:p w14:paraId="762E1A1C" w14:textId="77777777" w:rsidR="00320F11" w:rsidRPr="00A136BA" w:rsidRDefault="00320F11" w:rsidP="00A248CB">
      <w:pPr>
        <w:framePr w:w="5781" w:wrap="around" w:vAnchor="page" w:hAnchor="page" w:x="3054" w:y="7939"/>
        <w:ind w:firstLine="0"/>
        <w:jc w:val="center"/>
        <w:rPr>
          <w:bCs/>
          <w:szCs w:val="28"/>
          <w:lang w:val="id-ID"/>
        </w:rPr>
      </w:pPr>
      <w:r w:rsidRPr="00A136BA">
        <w:rPr>
          <w:bCs/>
          <w:szCs w:val="28"/>
          <w:lang w:val="id-ID"/>
        </w:rPr>
        <w:t>Skripsi</w:t>
      </w:r>
      <w:r w:rsidRPr="00A136BA">
        <w:rPr>
          <w:bCs/>
          <w:szCs w:val="28"/>
          <w:lang w:val="id-ID"/>
        </w:rPr>
        <w:br/>
        <w:t>sebagai salah satu syarat untuk memperoleh gelar</w:t>
      </w:r>
      <w:r w:rsidRPr="00A136BA">
        <w:rPr>
          <w:bCs/>
          <w:szCs w:val="28"/>
          <w:lang w:val="id-ID"/>
        </w:rPr>
        <w:br/>
        <w:t xml:space="preserve">Sarjana </w:t>
      </w:r>
      <w:r w:rsidR="009234D3" w:rsidRPr="00A136BA">
        <w:rPr>
          <w:bCs/>
          <w:szCs w:val="28"/>
          <w:lang w:val="id-ID"/>
        </w:rPr>
        <w:t xml:space="preserve">Komputer </w:t>
      </w:r>
      <w:r w:rsidR="009234D3" w:rsidRPr="00A136BA">
        <w:rPr>
          <w:bCs/>
          <w:szCs w:val="28"/>
          <w:lang w:val="id-ID"/>
        </w:rPr>
        <w:br/>
        <w:t>pada</w:t>
      </w:r>
      <w:r w:rsidR="009234D3" w:rsidRPr="00A136BA">
        <w:rPr>
          <w:bCs/>
          <w:szCs w:val="28"/>
          <w:lang w:val="id-ID"/>
        </w:rPr>
        <w:br/>
        <w:t>Departemen Ilmu Komputer</w:t>
      </w:r>
    </w:p>
    <w:p w14:paraId="61AC8CEB" w14:textId="77777777" w:rsidR="002A32FD" w:rsidRPr="00A136BA" w:rsidRDefault="00525DF3">
      <w:pPr>
        <w:spacing w:after="200" w:line="276" w:lineRule="auto"/>
        <w:ind w:firstLine="0"/>
        <w:jc w:val="left"/>
        <w:rPr>
          <w:lang w:val="id-ID"/>
        </w:rPr>
      </w:pPr>
      <w:r w:rsidRPr="00A136BA">
        <w:rPr>
          <w:bCs/>
          <w:noProof/>
          <w:szCs w:val="28"/>
          <w:lang w:val="en-ID" w:eastAsia="en-ID"/>
        </w:rPr>
        <mc:AlternateContent>
          <mc:Choice Requires="wps">
            <w:drawing>
              <wp:anchor distT="0" distB="0" distL="114300" distR="114300" simplePos="0" relativeHeight="251654144" behindDoc="0" locked="0" layoutInCell="1" allowOverlap="0" wp14:anchorId="03AF7D61" wp14:editId="7E699C92">
                <wp:simplePos x="0" y="0"/>
                <wp:positionH relativeFrom="page">
                  <wp:align>center</wp:align>
                </wp:positionH>
                <wp:positionV relativeFrom="page">
                  <wp:posOffset>3682265</wp:posOffset>
                </wp:positionV>
                <wp:extent cx="5021580" cy="204470"/>
                <wp:effectExtent l="0" t="0" r="7620" b="5080"/>
                <wp:wrapNone/>
                <wp:docPr id="3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1A64BB" w14:textId="20A320F1" w:rsidR="00E03922" w:rsidRPr="009148BF" w:rsidRDefault="00E03922" w:rsidP="00A248CB">
                            <w:pPr>
                              <w:ind w:firstLine="0"/>
                              <w:jc w:val="center"/>
                              <w:rPr>
                                <w:b/>
                                <w:sz w:val="28"/>
                                <w:lang w:val="en-ID"/>
                              </w:rPr>
                            </w:pPr>
                            <w:r>
                              <w:rPr>
                                <w:b/>
                                <w:sz w:val="28"/>
                                <w:lang w:val="en-ID"/>
                              </w:rPr>
                              <w:t>GALIH SUKRON INSANI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1" o:spid="_x0000_s1029" type="#_x0000_t202" style="position:absolute;margin-left:0;margin-top:289.95pt;width:395.4pt;height:16.1pt;z-index:25165414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" o:allowoverlap="f" stroked="f">
                <v:textbox style="mso-fit-shape-to-text:t" inset="0,0,0,0">
                  <w:txbxContent>
                    <w:p w14:paraId="7B1A64BB" w14:textId="20A320F1" w:rsidR="00E03922" w:rsidRPr="009148BF" w:rsidRDefault="00E03922" w:rsidP="00A248CB">
                      <w:pPr>
                        <w:ind w:firstLine="0"/>
                        <w:jc w:val="center"/>
                        <w:rPr>
                          <w:b/>
                          <w:sz w:val="28"/>
                          <w:lang w:val="en-ID"/>
                        </w:rPr>
                      </w:pPr>
                      <w:r>
                        <w:rPr>
                          <w:b/>
                          <w:sz w:val="28"/>
                          <w:lang w:val="en-ID"/>
                        </w:rPr>
                        <w:t>GALIH SUKRON INSANI</w:t>
                      </w:r>
                    </w:p>
                  </w:txbxContent>
                </v:textbox>
                <w10:wrap anchorx="page" anchory="page"/>
              </v:shape>
            </w:pict>
          </mc:Fallback>
        </mc:AlternateContent>
      </w:r>
      <w:r w:rsidR="00DA7CB3" w:rsidRPr="00A136BA">
        <w:rPr>
          <w:noProof/>
          <w:lang w:val="en-ID" w:eastAsia="en-ID"/>
        </w:rPr>
        <mc:AlternateContent>
          <mc:Choice Requires="wps">
            <w:drawing>
              <wp:anchor distT="0" distB="0" distL="114300" distR="114300" simplePos="0" relativeHeight="251655168" behindDoc="0" locked="0" layoutInCell="1" allowOverlap="0" wp14:anchorId="34A87EEE" wp14:editId="3F1A4DE6">
                <wp:simplePos x="0" y="0"/>
                <wp:positionH relativeFrom="page">
                  <wp:posOffset>668655</wp:posOffset>
                </wp:positionH>
                <wp:positionV relativeFrom="page">
                  <wp:posOffset>8484937</wp:posOffset>
                </wp:positionV>
                <wp:extent cx="6224270" cy="949325"/>
                <wp:effectExtent l="0" t="0" r="5080" b="3175"/>
                <wp:wrapNone/>
                <wp:docPr id="3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06014" w14:textId="77777777" w:rsidR="00E03922" w:rsidRPr="00526D2C" w:rsidRDefault="00E03922" w:rsidP="009234D3">
                            <w:pPr>
                              <w:ind w:firstLine="0"/>
                              <w:jc w:val="center"/>
                              <w:rPr>
                                <w:b/>
                                <w:sz w:val="26"/>
                                <w:szCs w:val="26"/>
                              </w:rPr>
                            </w:pPr>
                            <w:r w:rsidRPr="00526D2C">
                              <w:rPr>
                                <w:b/>
                                <w:sz w:val="26"/>
                                <w:szCs w:val="26"/>
                              </w:rPr>
                              <w:t>DEPARTEMEN ILMU KOMPUTER</w:t>
                            </w:r>
                          </w:p>
                          <w:p w14:paraId="5692C504" w14:textId="77777777" w:rsidR="00E03922" w:rsidRPr="00526D2C" w:rsidRDefault="00E03922" w:rsidP="009234D3">
                            <w:pPr>
                              <w:ind w:firstLine="0"/>
                              <w:jc w:val="center"/>
                              <w:rPr>
                                <w:b/>
                                <w:sz w:val="26"/>
                                <w:szCs w:val="26"/>
                              </w:rPr>
                            </w:pPr>
                            <w:r w:rsidRPr="00526D2C">
                              <w:rPr>
                                <w:b/>
                                <w:sz w:val="26"/>
                                <w:szCs w:val="26"/>
                              </w:rPr>
                              <w:t>FAKULTAS MATEMATIKA DAN ILMU PENGETAHUAN ALAM</w:t>
                            </w:r>
                          </w:p>
                          <w:p w14:paraId="579D1DEB" w14:textId="77777777" w:rsidR="00E03922" w:rsidRPr="00526D2C" w:rsidRDefault="00E03922" w:rsidP="009234D3">
                            <w:pPr>
                              <w:ind w:firstLine="0"/>
                              <w:jc w:val="center"/>
                              <w:rPr>
                                <w:b/>
                                <w:sz w:val="26"/>
                                <w:szCs w:val="26"/>
                              </w:rPr>
                            </w:pPr>
                            <w:r w:rsidRPr="00526D2C">
                              <w:rPr>
                                <w:b/>
                                <w:sz w:val="26"/>
                                <w:szCs w:val="26"/>
                              </w:rPr>
                              <w:t>INSTITUT PERTANIAN BOGOR</w:t>
                            </w:r>
                          </w:p>
                          <w:p w14:paraId="419196B0" w14:textId="77777777" w:rsidR="00E03922" w:rsidRPr="00526D2C" w:rsidRDefault="00E03922" w:rsidP="009234D3">
                            <w:pPr>
                              <w:ind w:firstLine="0"/>
                              <w:jc w:val="center"/>
                              <w:rPr>
                                <w:b/>
                                <w:sz w:val="26"/>
                                <w:szCs w:val="26"/>
                              </w:rPr>
                            </w:pPr>
                            <w:r w:rsidRPr="00526D2C">
                              <w:rPr>
                                <w:b/>
                                <w:sz w:val="26"/>
                                <w:szCs w:val="26"/>
                              </w:rPr>
                              <w:t>BOGOR</w:t>
                            </w:r>
                          </w:p>
                          <w:p w14:paraId="094EC15F" w14:textId="77777777" w:rsidR="00E03922" w:rsidRPr="00D47207" w:rsidRDefault="00E03922" w:rsidP="009234D3">
                            <w:pPr>
                              <w:ind w:firstLine="0"/>
                              <w:jc w:val="center"/>
                              <w:rPr>
                                <w:b/>
                                <w:sz w:val="26"/>
                                <w:szCs w:val="26"/>
                              </w:rPr>
                            </w:pPr>
                            <w:r w:rsidRPr="00526D2C">
                              <w:rPr>
                                <w:b/>
                                <w:sz w:val="26"/>
                                <w:szCs w:val="26"/>
                              </w:rPr>
                              <w:t>201</w:t>
                            </w:r>
                            <w:r>
                              <w:rPr>
                                <w:b/>
                                <w:sz w:val="26"/>
                                <w:szCs w:val="26"/>
                              </w:rPr>
                              <w:t>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0" type="#_x0000_t202" style="position:absolute;margin-left:52.65pt;margin-top:668.1pt;width:490.1pt;height:74.75pt;z-index:251655168;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4wfA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" o:allowoverlap="f" stroked="f">
                <v:textbox style="mso-fit-shape-to-text:t" inset="0,0,0,0">
                  <w:txbxContent>
                    <w:p w14:paraId="4FA06014" w14:textId="77777777" w:rsidR="00E03922" w:rsidRPr="00526D2C" w:rsidRDefault="00E03922" w:rsidP="009234D3">
                      <w:pPr>
                        <w:ind w:firstLine="0"/>
                        <w:jc w:val="center"/>
                        <w:rPr>
                          <w:b/>
                          <w:sz w:val="26"/>
                          <w:szCs w:val="26"/>
                        </w:rPr>
                      </w:pPr>
                      <w:r w:rsidRPr="00526D2C">
                        <w:rPr>
                          <w:b/>
                          <w:sz w:val="26"/>
                          <w:szCs w:val="26"/>
                        </w:rPr>
                        <w:t>DEPARTEMEN ILMU KOMPUTER</w:t>
                      </w:r>
                    </w:p>
                    <w:p w14:paraId="5692C504" w14:textId="77777777" w:rsidR="00E03922" w:rsidRPr="00526D2C" w:rsidRDefault="00E03922" w:rsidP="009234D3">
                      <w:pPr>
                        <w:ind w:firstLine="0"/>
                        <w:jc w:val="center"/>
                        <w:rPr>
                          <w:b/>
                          <w:sz w:val="26"/>
                          <w:szCs w:val="26"/>
                        </w:rPr>
                      </w:pPr>
                      <w:r w:rsidRPr="00526D2C">
                        <w:rPr>
                          <w:b/>
                          <w:sz w:val="26"/>
                          <w:szCs w:val="26"/>
                        </w:rPr>
                        <w:t>FAKULTAS MATEMATIKA DAN ILMU PENGETAHUAN ALAM</w:t>
                      </w:r>
                    </w:p>
                    <w:p w14:paraId="579D1DEB" w14:textId="77777777" w:rsidR="00E03922" w:rsidRPr="00526D2C" w:rsidRDefault="00E03922" w:rsidP="009234D3">
                      <w:pPr>
                        <w:ind w:firstLine="0"/>
                        <w:jc w:val="center"/>
                        <w:rPr>
                          <w:b/>
                          <w:sz w:val="26"/>
                          <w:szCs w:val="26"/>
                        </w:rPr>
                      </w:pPr>
                      <w:r w:rsidRPr="00526D2C">
                        <w:rPr>
                          <w:b/>
                          <w:sz w:val="26"/>
                          <w:szCs w:val="26"/>
                        </w:rPr>
                        <w:t>INSTITUT PERTANIAN BOGOR</w:t>
                      </w:r>
                    </w:p>
                    <w:p w14:paraId="419196B0" w14:textId="77777777" w:rsidR="00E03922" w:rsidRPr="00526D2C" w:rsidRDefault="00E03922" w:rsidP="009234D3">
                      <w:pPr>
                        <w:ind w:firstLine="0"/>
                        <w:jc w:val="center"/>
                        <w:rPr>
                          <w:b/>
                          <w:sz w:val="26"/>
                          <w:szCs w:val="26"/>
                        </w:rPr>
                      </w:pPr>
                      <w:r w:rsidRPr="00526D2C">
                        <w:rPr>
                          <w:b/>
                          <w:sz w:val="26"/>
                          <w:szCs w:val="26"/>
                        </w:rPr>
                        <w:t>BOGOR</w:t>
                      </w:r>
                    </w:p>
                    <w:p w14:paraId="094EC15F" w14:textId="77777777" w:rsidR="00E03922" w:rsidRPr="00D47207" w:rsidRDefault="00E03922" w:rsidP="009234D3">
                      <w:pPr>
                        <w:ind w:firstLine="0"/>
                        <w:jc w:val="center"/>
                        <w:rPr>
                          <w:b/>
                          <w:sz w:val="26"/>
                          <w:szCs w:val="26"/>
                        </w:rPr>
                      </w:pPr>
                      <w:r w:rsidRPr="00526D2C">
                        <w:rPr>
                          <w:b/>
                          <w:sz w:val="26"/>
                          <w:szCs w:val="26"/>
                        </w:rPr>
                        <w:t>201</w:t>
                      </w:r>
                      <w:r>
                        <w:rPr>
                          <w:b/>
                          <w:sz w:val="26"/>
                          <w:szCs w:val="26"/>
                        </w:rPr>
                        <w:t>8</w:t>
                      </w:r>
                    </w:p>
                  </w:txbxContent>
                </v:textbox>
                <w10:wrap anchorx="page" anchory="page"/>
              </v:shape>
            </w:pict>
          </mc:Fallback>
        </mc:AlternateContent>
      </w:r>
      <w:r w:rsidR="00DA7CB3" w:rsidRPr="00A136BA">
        <w:rPr>
          <w:noProof/>
          <w:lang w:val="en-ID" w:eastAsia="en-ID"/>
        </w:rPr>
        <mc:AlternateContent>
          <mc:Choice Requires="wps">
            <w:drawing>
              <wp:anchor distT="0" distB="0" distL="114300" distR="114300" simplePos="0" relativeHeight="251653120" behindDoc="0" locked="0" layoutInCell="1" allowOverlap="0" wp14:anchorId="6F2B376F" wp14:editId="67FA9715">
                <wp:simplePos x="0" y="0"/>
                <wp:positionH relativeFrom="page">
                  <wp:align>center</wp:align>
                </wp:positionH>
                <wp:positionV relativeFrom="page">
                  <wp:posOffset>1800225</wp:posOffset>
                </wp:positionV>
                <wp:extent cx="5021580" cy="408940"/>
                <wp:effectExtent l="3810" t="0" r="3810" b="635"/>
                <wp:wrapNone/>
                <wp:docPr id="2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EB51F" w14:textId="77777777" w:rsidR="00E03922" w:rsidRPr="00E854E3" w:rsidRDefault="00E03922" w:rsidP="009234D3">
                            <w:pPr>
                              <w:ind w:firstLine="0"/>
                              <w:jc w:val="center"/>
                              <w:rPr>
                                <w:b/>
                                <w:color w:val="FF0000"/>
                                <w:sz w:val="28"/>
                              </w:rPr>
                            </w:pPr>
                            <w:r w:rsidRPr="00E854E3">
                              <w:rPr>
                                <w:b/>
                                <w:color w:val="FF0000"/>
                                <w:sz w:val="28"/>
                              </w:rPr>
                              <w:t>KLASIFIKASI DATA GEMPA BUMI MENGGUNAKAN</w:t>
                            </w:r>
                          </w:p>
                          <w:p w14:paraId="77776470" w14:textId="77777777" w:rsidR="00E03922" w:rsidRPr="00E854E3" w:rsidRDefault="00E03922" w:rsidP="009234D3">
                            <w:pPr>
                              <w:ind w:firstLine="0"/>
                              <w:jc w:val="center"/>
                              <w:rPr>
                                <w:b/>
                                <w:color w:val="FF0000"/>
                                <w:sz w:val="28"/>
                              </w:rPr>
                            </w:pPr>
                            <w:r w:rsidRPr="00E854E3">
                              <w:rPr>
                                <w:b/>
                                <w:color w:val="FF0000"/>
                                <w:sz w:val="28"/>
                              </w:rPr>
                              <w:t>ALGORITME POHON KEPUTUSAN C5.0</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1" type="#_x0000_t202" style="position:absolute;margin-left:0;margin-top:141.75pt;width:395.4pt;height:32.2pt;z-index:25165312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" o:allowoverlap="f" stroked="f">
                <v:textbox style="mso-fit-shape-to-text:t" inset="0,0,0,0">
                  <w:txbxContent>
                    <w:p w14:paraId="65FEB51F" w14:textId="77777777" w:rsidR="00E03922" w:rsidRPr="00E854E3" w:rsidRDefault="00E03922" w:rsidP="009234D3">
                      <w:pPr>
                        <w:ind w:firstLine="0"/>
                        <w:jc w:val="center"/>
                        <w:rPr>
                          <w:b/>
                          <w:color w:val="FF0000"/>
                          <w:sz w:val="28"/>
                        </w:rPr>
                      </w:pPr>
                      <w:r w:rsidRPr="00E854E3">
                        <w:rPr>
                          <w:b/>
                          <w:color w:val="FF0000"/>
                          <w:sz w:val="28"/>
                        </w:rPr>
                        <w:t>KLASIFIKASI DATA GEMPA BUMI MENGGUNAKAN</w:t>
                      </w:r>
                    </w:p>
                    <w:p w14:paraId="77776470" w14:textId="77777777" w:rsidR="00E03922" w:rsidRPr="00E854E3" w:rsidRDefault="00E03922" w:rsidP="009234D3">
                      <w:pPr>
                        <w:ind w:firstLine="0"/>
                        <w:jc w:val="center"/>
                        <w:rPr>
                          <w:b/>
                          <w:color w:val="FF0000"/>
                          <w:sz w:val="28"/>
                        </w:rPr>
                      </w:pPr>
                      <w:r w:rsidRPr="00E854E3">
                        <w:rPr>
                          <w:b/>
                          <w:color w:val="FF0000"/>
                          <w:sz w:val="28"/>
                        </w:rPr>
                        <w:t>ALGORITME POHON KEPUTUSAN C5.0</w:t>
                      </w:r>
                    </w:p>
                  </w:txbxContent>
                </v:textbox>
                <w10:wrap anchorx="page" anchory="page"/>
              </v:shape>
            </w:pict>
          </mc:Fallback>
        </mc:AlternateContent>
      </w:r>
      <w:r w:rsidR="002A32FD" w:rsidRPr="00A136BA">
        <w:rPr>
          <w:lang w:val="id-ID"/>
        </w:rPr>
        <w:br w:type="page"/>
      </w:r>
    </w:p>
    <w:p w14:paraId="33A7112D" w14:textId="77777777" w:rsidR="00B8567F" w:rsidRPr="00A136BA" w:rsidRDefault="00B8567F">
      <w:pPr>
        <w:spacing w:after="200" w:line="276" w:lineRule="auto"/>
        <w:ind w:firstLine="0"/>
        <w:jc w:val="left"/>
        <w:rPr>
          <w:lang w:val="id-ID"/>
        </w:rPr>
      </w:pPr>
    </w:p>
    <w:p w14:paraId="2B4AC437" w14:textId="77777777" w:rsidR="00B8567F" w:rsidRPr="00A136BA" w:rsidRDefault="00B8567F">
      <w:pPr>
        <w:spacing w:after="200" w:line="276" w:lineRule="auto"/>
        <w:ind w:firstLine="0"/>
        <w:jc w:val="left"/>
        <w:rPr>
          <w:lang w:val="id-ID"/>
        </w:rPr>
      </w:pPr>
    </w:p>
    <w:p w14:paraId="6E5635CA" w14:textId="77777777" w:rsidR="00B8567F" w:rsidRPr="00A136BA" w:rsidRDefault="00B8567F">
      <w:pPr>
        <w:spacing w:after="200" w:line="276" w:lineRule="auto"/>
        <w:ind w:firstLine="0"/>
        <w:jc w:val="left"/>
        <w:rPr>
          <w:lang w:val="id-ID"/>
        </w:rPr>
      </w:pPr>
    </w:p>
    <w:p w14:paraId="7C5A6EFB" w14:textId="77777777" w:rsidR="00B8567F" w:rsidRPr="00A136BA" w:rsidRDefault="00B8567F">
      <w:pPr>
        <w:spacing w:after="200" w:line="276" w:lineRule="auto"/>
        <w:ind w:firstLine="0"/>
        <w:jc w:val="left"/>
        <w:rPr>
          <w:lang w:val="id-ID"/>
        </w:rPr>
      </w:pPr>
    </w:p>
    <w:p w14:paraId="346082E7" w14:textId="77777777" w:rsidR="00B8567F" w:rsidRPr="00A136BA" w:rsidRDefault="00B8567F">
      <w:pPr>
        <w:spacing w:after="200" w:line="276" w:lineRule="auto"/>
        <w:ind w:firstLine="0"/>
        <w:jc w:val="left"/>
        <w:rPr>
          <w:lang w:val="id-ID"/>
        </w:rPr>
      </w:pPr>
    </w:p>
    <w:p w14:paraId="758AAB29" w14:textId="77777777" w:rsidR="00B8567F" w:rsidRPr="00A136BA" w:rsidRDefault="00B8567F">
      <w:pPr>
        <w:spacing w:after="200" w:line="276" w:lineRule="auto"/>
        <w:ind w:firstLine="0"/>
        <w:jc w:val="left"/>
        <w:rPr>
          <w:lang w:val="id-ID"/>
        </w:rPr>
      </w:pPr>
    </w:p>
    <w:p w14:paraId="63D53C87" w14:textId="77777777" w:rsidR="00B8567F" w:rsidRPr="00A136BA" w:rsidRDefault="00B8567F">
      <w:pPr>
        <w:spacing w:after="200" w:line="276" w:lineRule="auto"/>
        <w:ind w:firstLine="0"/>
        <w:jc w:val="left"/>
        <w:rPr>
          <w:lang w:val="id-ID"/>
        </w:rPr>
      </w:pPr>
    </w:p>
    <w:p w14:paraId="067FF1F8" w14:textId="77777777" w:rsidR="00B8567F" w:rsidRPr="00A136BA" w:rsidRDefault="00B8567F">
      <w:pPr>
        <w:spacing w:after="200" w:line="276" w:lineRule="auto"/>
        <w:ind w:firstLine="0"/>
        <w:jc w:val="left"/>
        <w:rPr>
          <w:lang w:val="id-ID"/>
        </w:rPr>
      </w:pPr>
    </w:p>
    <w:p w14:paraId="75727249" w14:textId="77777777" w:rsidR="00B8567F" w:rsidRPr="00A136BA" w:rsidRDefault="00B8567F">
      <w:pPr>
        <w:spacing w:after="200" w:line="276" w:lineRule="auto"/>
        <w:ind w:firstLine="0"/>
        <w:jc w:val="left"/>
        <w:rPr>
          <w:lang w:val="id-ID"/>
        </w:rPr>
      </w:pPr>
    </w:p>
    <w:p w14:paraId="42974764" w14:textId="77777777" w:rsidR="00B8567F" w:rsidRPr="00A136BA" w:rsidRDefault="00B8567F">
      <w:pPr>
        <w:spacing w:after="200" w:line="276" w:lineRule="auto"/>
        <w:ind w:firstLine="0"/>
        <w:jc w:val="left"/>
        <w:rPr>
          <w:lang w:val="id-ID"/>
        </w:rPr>
      </w:pPr>
    </w:p>
    <w:p w14:paraId="409A9E52" w14:textId="77777777" w:rsidR="00B8567F" w:rsidRPr="00A136BA" w:rsidRDefault="00B8567F">
      <w:pPr>
        <w:spacing w:after="200" w:line="276" w:lineRule="auto"/>
        <w:ind w:firstLine="0"/>
        <w:jc w:val="left"/>
        <w:rPr>
          <w:lang w:val="id-ID"/>
        </w:rPr>
      </w:pPr>
    </w:p>
    <w:p w14:paraId="06B88536" w14:textId="77777777" w:rsidR="00B8567F" w:rsidRPr="00A136BA" w:rsidRDefault="00B8567F">
      <w:pPr>
        <w:spacing w:after="200" w:line="276" w:lineRule="auto"/>
        <w:ind w:firstLine="0"/>
        <w:jc w:val="left"/>
        <w:rPr>
          <w:lang w:val="id-ID"/>
        </w:rPr>
      </w:pPr>
    </w:p>
    <w:p w14:paraId="6FDB1ECA" w14:textId="77777777" w:rsidR="00B8567F" w:rsidRPr="00A136BA" w:rsidRDefault="00B8567F">
      <w:pPr>
        <w:spacing w:after="200" w:line="276" w:lineRule="auto"/>
        <w:ind w:firstLine="0"/>
        <w:jc w:val="left"/>
        <w:rPr>
          <w:lang w:val="id-ID"/>
        </w:rPr>
      </w:pPr>
    </w:p>
    <w:p w14:paraId="443911BC" w14:textId="77777777" w:rsidR="00B8567F" w:rsidRPr="00A136BA" w:rsidRDefault="00B8567F">
      <w:pPr>
        <w:spacing w:after="200" w:line="276" w:lineRule="auto"/>
        <w:ind w:firstLine="0"/>
        <w:jc w:val="left"/>
        <w:rPr>
          <w:lang w:val="id-ID"/>
        </w:rPr>
      </w:pPr>
    </w:p>
    <w:p w14:paraId="5C6A37EE" w14:textId="77777777" w:rsidR="00B8567F" w:rsidRPr="00A136BA" w:rsidRDefault="00B8567F">
      <w:pPr>
        <w:spacing w:after="200" w:line="276" w:lineRule="auto"/>
        <w:ind w:firstLine="0"/>
        <w:jc w:val="left"/>
        <w:rPr>
          <w:lang w:val="id-ID"/>
        </w:rPr>
      </w:pPr>
    </w:p>
    <w:p w14:paraId="71F08F1B" w14:textId="77777777" w:rsidR="00B8567F" w:rsidRPr="00A136BA" w:rsidRDefault="00B8567F">
      <w:pPr>
        <w:spacing w:after="200" w:line="276" w:lineRule="auto"/>
        <w:ind w:firstLine="0"/>
        <w:jc w:val="left"/>
        <w:rPr>
          <w:lang w:val="id-ID"/>
        </w:rPr>
      </w:pPr>
    </w:p>
    <w:p w14:paraId="34AF035C" w14:textId="77777777" w:rsidR="00B8567F" w:rsidRPr="00A136BA" w:rsidRDefault="00B8567F">
      <w:pPr>
        <w:spacing w:after="200" w:line="276" w:lineRule="auto"/>
        <w:ind w:firstLine="0"/>
        <w:jc w:val="left"/>
        <w:rPr>
          <w:lang w:val="id-ID"/>
        </w:rPr>
      </w:pPr>
    </w:p>
    <w:p w14:paraId="3920A056" w14:textId="77777777" w:rsidR="00B8567F" w:rsidRPr="00A136BA" w:rsidRDefault="00B8567F">
      <w:pPr>
        <w:spacing w:after="200" w:line="276" w:lineRule="auto"/>
        <w:ind w:firstLine="0"/>
        <w:jc w:val="left"/>
        <w:rPr>
          <w:lang w:val="id-ID"/>
        </w:rPr>
      </w:pPr>
    </w:p>
    <w:p w14:paraId="33B3DAC2" w14:textId="77777777" w:rsidR="00B8567F" w:rsidRPr="00A136BA" w:rsidRDefault="00B8567F">
      <w:pPr>
        <w:spacing w:after="200" w:line="276" w:lineRule="auto"/>
        <w:ind w:firstLine="0"/>
        <w:jc w:val="left"/>
        <w:rPr>
          <w:lang w:val="id-ID"/>
        </w:rPr>
      </w:pPr>
    </w:p>
    <w:p w14:paraId="15DC2450" w14:textId="77777777" w:rsidR="00B8567F" w:rsidRPr="00A136BA" w:rsidRDefault="00B8567F">
      <w:pPr>
        <w:spacing w:after="200" w:line="276" w:lineRule="auto"/>
        <w:ind w:firstLine="0"/>
        <w:jc w:val="left"/>
        <w:rPr>
          <w:lang w:val="id-ID"/>
        </w:rPr>
      </w:pPr>
    </w:p>
    <w:p w14:paraId="3969D0C1" w14:textId="77777777" w:rsidR="00B8567F" w:rsidRPr="00A136BA" w:rsidRDefault="00B8567F">
      <w:pPr>
        <w:spacing w:after="200" w:line="276" w:lineRule="auto"/>
        <w:ind w:firstLine="0"/>
        <w:jc w:val="left"/>
        <w:rPr>
          <w:lang w:val="id-ID"/>
        </w:rPr>
      </w:pPr>
    </w:p>
    <w:p w14:paraId="2B7A3EBA" w14:textId="77777777" w:rsidR="00B8567F" w:rsidRPr="00A136BA" w:rsidRDefault="00B8567F">
      <w:pPr>
        <w:spacing w:after="200" w:line="276" w:lineRule="auto"/>
        <w:ind w:firstLine="0"/>
        <w:jc w:val="left"/>
        <w:rPr>
          <w:lang w:val="id-ID"/>
        </w:rPr>
      </w:pPr>
    </w:p>
    <w:p w14:paraId="0BC52B68" w14:textId="77777777" w:rsidR="00B8567F" w:rsidRPr="00A136BA" w:rsidRDefault="00B8567F">
      <w:pPr>
        <w:spacing w:after="200" w:line="276" w:lineRule="auto"/>
        <w:ind w:firstLine="0"/>
        <w:jc w:val="left"/>
        <w:rPr>
          <w:lang w:val="id-ID"/>
        </w:rPr>
      </w:pPr>
    </w:p>
    <w:p w14:paraId="261EF359" w14:textId="77777777" w:rsidR="00B8567F" w:rsidRPr="00A136BA" w:rsidRDefault="00B8567F">
      <w:pPr>
        <w:spacing w:after="200" w:line="276" w:lineRule="auto"/>
        <w:ind w:firstLine="0"/>
        <w:jc w:val="left"/>
        <w:rPr>
          <w:lang w:val="id-ID"/>
        </w:rPr>
      </w:pPr>
    </w:p>
    <w:p w14:paraId="0C6A6A83" w14:textId="77777777" w:rsidR="00B8567F" w:rsidRPr="00A136BA" w:rsidRDefault="00B8567F" w:rsidP="00B8567F">
      <w:pPr>
        <w:ind w:firstLine="0"/>
        <w:rPr>
          <w:lang w:val="id-ID"/>
        </w:rPr>
      </w:pPr>
      <w:r w:rsidRPr="00A136BA">
        <w:rPr>
          <w:lang w:val="id-ID"/>
        </w:rPr>
        <w:t>Penguji:</w:t>
      </w:r>
    </w:p>
    <w:p w14:paraId="6984DA83" w14:textId="3CAD6B38" w:rsidR="00B8567F" w:rsidRPr="00E854E3" w:rsidRDefault="00AE14B8" w:rsidP="00AD054C">
      <w:pPr>
        <w:pStyle w:val="ListParagraph"/>
        <w:numPr>
          <w:ilvl w:val="0"/>
          <w:numId w:val="11"/>
        </w:numPr>
        <w:ind w:left="284" w:hanging="284"/>
        <w:rPr>
          <w:color w:val="FF0000"/>
          <w:lang w:val="id-ID"/>
        </w:rPr>
      </w:pPr>
      <w:r w:rsidRPr="00E854E3">
        <w:rPr>
          <w:color w:val="FF0000"/>
          <w:lang w:val="id-ID"/>
        </w:rPr>
        <w:t>DrEng Wisnu Ananta Kusuma, ST</w:t>
      </w:r>
      <w:r w:rsidR="00B8567F" w:rsidRPr="00E854E3">
        <w:rPr>
          <w:color w:val="FF0000"/>
          <w:lang w:val="id-ID"/>
        </w:rPr>
        <w:t xml:space="preserve"> MT</w:t>
      </w:r>
    </w:p>
    <w:p w14:paraId="28BFB2E6" w14:textId="18195D6A" w:rsidR="00320F11" w:rsidRPr="00A136BA" w:rsidRDefault="00AE14B8" w:rsidP="00AD054C">
      <w:pPr>
        <w:pStyle w:val="ListParagraph"/>
        <w:numPr>
          <w:ilvl w:val="0"/>
          <w:numId w:val="11"/>
        </w:numPr>
        <w:spacing w:after="200" w:line="276" w:lineRule="auto"/>
        <w:ind w:left="284" w:hanging="284"/>
        <w:jc w:val="left"/>
        <w:rPr>
          <w:lang w:val="id-ID"/>
        </w:rPr>
      </w:pPr>
      <w:r w:rsidRPr="00E854E3">
        <w:rPr>
          <w:color w:val="FF0000"/>
          <w:lang w:val="id-ID"/>
        </w:rPr>
        <w:t>Husnul Khotimah, SKomp</w:t>
      </w:r>
      <w:r w:rsidR="00B8567F" w:rsidRPr="00E854E3">
        <w:rPr>
          <w:color w:val="FF0000"/>
          <w:lang w:val="id-ID"/>
        </w:rPr>
        <w:t xml:space="preserve"> MKom</w:t>
      </w:r>
      <w:r w:rsidR="00B8567F" w:rsidRPr="00A136BA">
        <w:rPr>
          <w:lang w:val="id-ID"/>
        </w:rPr>
        <w:t xml:space="preserve"> </w:t>
      </w:r>
      <w:r w:rsidR="00320F11" w:rsidRPr="00A136BA">
        <w:rPr>
          <w:lang w:val="id-ID"/>
        </w:rPr>
        <w:br w:type="page"/>
      </w:r>
    </w:p>
    <w:p w14:paraId="5D3EFD31" w14:textId="77777777" w:rsidR="00047D8B" w:rsidRPr="00A136BA" w:rsidRDefault="00320F11" w:rsidP="00047D8B">
      <w:pPr>
        <w:tabs>
          <w:tab w:val="left" w:pos="1276"/>
        </w:tabs>
        <w:ind w:left="1418" w:hanging="1418"/>
        <w:jc w:val="left"/>
        <w:rPr>
          <w:lang w:val="id-ID"/>
        </w:rPr>
      </w:pPr>
      <w:r w:rsidRPr="00A136BA">
        <w:rPr>
          <w:lang w:val="id-ID"/>
        </w:rPr>
        <w:lastRenderedPageBreak/>
        <w:t>Judul Skripsi</w:t>
      </w:r>
      <w:r w:rsidRPr="00A136BA">
        <w:rPr>
          <w:lang w:val="id-ID"/>
        </w:rPr>
        <w:tab/>
        <w:t xml:space="preserve">: </w:t>
      </w:r>
      <w:r w:rsidR="00047D8B" w:rsidRPr="00A2792E">
        <w:rPr>
          <w:color w:val="FF0000"/>
          <w:lang w:val="id-ID"/>
        </w:rPr>
        <w:t>Klasifikasi Data Gempa Bumi menggunakan Algoritme Pohon Keputusan C5.0</w:t>
      </w:r>
    </w:p>
    <w:p w14:paraId="54842042" w14:textId="0144EE84" w:rsidR="00047D8B" w:rsidRPr="00A2792E" w:rsidRDefault="00047D8B" w:rsidP="00047D8B">
      <w:pPr>
        <w:tabs>
          <w:tab w:val="left" w:pos="1270"/>
        </w:tabs>
        <w:ind w:left="1418" w:hanging="1418"/>
        <w:jc w:val="left"/>
        <w:rPr>
          <w:lang w:val="en-ID"/>
        </w:rPr>
      </w:pPr>
      <w:r w:rsidRPr="00A136BA">
        <w:rPr>
          <w:lang w:val="id-ID"/>
        </w:rPr>
        <w:t>Nama</w:t>
      </w:r>
      <w:r w:rsidRPr="00A136BA">
        <w:rPr>
          <w:lang w:val="id-ID"/>
        </w:rPr>
        <w:tab/>
        <w:t>:</w:t>
      </w:r>
      <w:r w:rsidRPr="00A136BA">
        <w:rPr>
          <w:lang w:val="id-ID"/>
        </w:rPr>
        <w:tab/>
      </w:r>
      <w:r w:rsidR="00A2792E">
        <w:rPr>
          <w:lang w:val="en-ID"/>
        </w:rPr>
        <w:t>Galih Sukron Insani</w:t>
      </w:r>
    </w:p>
    <w:p w14:paraId="6BD66D8C" w14:textId="7C3520E6" w:rsidR="00320F11" w:rsidRPr="00A2792E" w:rsidRDefault="00A2792E" w:rsidP="00047D8B">
      <w:pPr>
        <w:tabs>
          <w:tab w:val="left" w:pos="1276"/>
        </w:tabs>
        <w:ind w:left="1418" w:hanging="1418"/>
        <w:jc w:val="left"/>
        <w:rPr>
          <w:lang w:val="en-ID"/>
        </w:rPr>
      </w:pPr>
      <w:r>
        <w:rPr>
          <w:lang w:val="id-ID"/>
        </w:rPr>
        <w:t>NIM</w:t>
      </w:r>
      <w:r>
        <w:rPr>
          <w:lang w:val="id-ID"/>
        </w:rPr>
        <w:tab/>
        <w:t>:</w:t>
      </w:r>
      <w:r>
        <w:rPr>
          <w:lang w:val="id-ID"/>
        </w:rPr>
        <w:tab/>
        <w:t>G641540</w:t>
      </w:r>
      <w:r>
        <w:rPr>
          <w:lang w:val="en-ID"/>
        </w:rPr>
        <w:t>24</w:t>
      </w:r>
    </w:p>
    <w:p w14:paraId="1C359171" w14:textId="77777777" w:rsidR="00320F11" w:rsidRPr="00A2792E" w:rsidRDefault="00320F11" w:rsidP="00320F11">
      <w:pPr>
        <w:rPr>
          <w:lang w:val="en-ID"/>
        </w:rPr>
      </w:pPr>
    </w:p>
    <w:p w14:paraId="4E196003" w14:textId="77777777" w:rsidR="00320F11" w:rsidRPr="00A136BA" w:rsidRDefault="00320F11" w:rsidP="00320F11">
      <w:pPr>
        <w:rPr>
          <w:lang w:val="id-ID"/>
        </w:rPr>
      </w:pPr>
    </w:p>
    <w:p w14:paraId="3E852343" w14:textId="77777777" w:rsidR="00320F11" w:rsidRPr="00A136BA" w:rsidRDefault="00320F11" w:rsidP="00320F11">
      <w:pPr>
        <w:rPr>
          <w:lang w:val="id-ID"/>
        </w:rPr>
      </w:pPr>
    </w:p>
    <w:p w14:paraId="14A6A8D2" w14:textId="77777777" w:rsidR="00320F11" w:rsidRPr="00A136BA" w:rsidRDefault="00320F11" w:rsidP="00320F11">
      <w:pPr>
        <w:rPr>
          <w:lang w:val="id-ID"/>
        </w:rPr>
      </w:pPr>
    </w:p>
    <w:p w14:paraId="58A72DD8" w14:textId="77777777" w:rsidR="00320F11" w:rsidRPr="00A136BA" w:rsidRDefault="00320F11" w:rsidP="00320F11">
      <w:pPr>
        <w:rPr>
          <w:lang w:val="id-ID"/>
        </w:rPr>
      </w:pPr>
    </w:p>
    <w:p w14:paraId="2096A218" w14:textId="77777777" w:rsidR="00320F11" w:rsidRPr="00A136BA" w:rsidRDefault="00320F11" w:rsidP="00320F11">
      <w:pPr>
        <w:rPr>
          <w:lang w:val="id-ID"/>
        </w:rPr>
      </w:pPr>
    </w:p>
    <w:p w14:paraId="4DD53867" w14:textId="77777777" w:rsidR="00320F11" w:rsidRPr="00A136BA" w:rsidRDefault="00320F11" w:rsidP="00320F11">
      <w:pPr>
        <w:rPr>
          <w:lang w:val="id-ID"/>
        </w:rPr>
      </w:pPr>
    </w:p>
    <w:p w14:paraId="07E19E6A" w14:textId="77777777" w:rsidR="00320F11" w:rsidRPr="00A136BA" w:rsidRDefault="00320F11" w:rsidP="00320F11">
      <w:pPr>
        <w:rPr>
          <w:lang w:val="id-ID"/>
        </w:rPr>
      </w:pPr>
    </w:p>
    <w:p w14:paraId="7586F78F" w14:textId="77777777" w:rsidR="00320F11" w:rsidRPr="00A136BA" w:rsidRDefault="00320F11" w:rsidP="007A6E0E">
      <w:pPr>
        <w:pStyle w:val="NoSpacing"/>
        <w:ind w:firstLine="0"/>
        <w:jc w:val="center"/>
        <w:rPr>
          <w:lang w:val="id-ID"/>
        </w:rPr>
      </w:pPr>
      <w:r w:rsidRPr="00A136BA">
        <w:rPr>
          <w:lang w:val="id-ID"/>
        </w:rPr>
        <w:t>Disetujui oleh</w:t>
      </w:r>
    </w:p>
    <w:p w14:paraId="55D42BD9" w14:textId="77777777" w:rsidR="00320F11" w:rsidRPr="00A136BA" w:rsidRDefault="00320F11" w:rsidP="00320F11">
      <w:pPr>
        <w:rPr>
          <w:lang w:val="id-ID"/>
        </w:rPr>
      </w:pPr>
    </w:p>
    <w:p w14:paraId="47A30A42" w14:textId="77777777" w:rsidR="00320F11" w:rsidRPr="00A136BA" w:rsidRDefault="00320F11" w:rsidP="00320F11">
      <w:pPr>
        <w:rPr>
          <w:lang w:val="id-ID"/>
        </w:rPr>
      </w:pPr>
    </w:p>
    <w:p w14:paraId="54CD6B6E" w14:textId="77777777" w:rsidR="00320F11" w:rsidRPr="00A136BA" w:rsidRDefault="00320F11" w:rsidP="00320F11">
      <w:pPr>
        <w:rPr>
          <w:lang w:val="id-ID"/>
        </w:rPr>
      </w:pPr>
    </w:p>
    <w:p w14:paraId="679F328D" w14:textId="77777777" w:rsidR="00320F11" w:rsidRPr="00A136BA" w:rsidRDefault="00320F11" w:rsidP="00320F11">
      <w:pPr>
        <w:rPr>
          <w:lang w:val="id-ID"/>
        </w:rPr>
      </w:pPr>
    </w:p>
    <w:p w14:paraId="61633206" w14:textId="77777777" w:rsidR="00320F11" w:rsidRPr="00A136BA" w:rsidRDefault="00320F11" w:rsidP="00320F11">
      <w:pPr>
        <w:rPr>
          <w:lang w:val="id-ID"/>
        </w:rPr>
      </w:pPr>
    </w:p>
    <w:p w14:paraId="3582F21D" w14:textId="77777777" w:rsidR="00320F11" w:rsidRPr="00A136BA" w:rsidRDefault="00320F11" w:rsidP="00320F11">
      <w:pPr>
        <w:rPr>
          <w:lang w:val="id-ID"/>
        </w:rPr>
      </w:pPr>
    </w:p>
    <w:p w14:paraId="7B8F0585" w14:textId="77777777" w:rsidR="00320F11" w:rsidRPr="00A136BA" w:rsidRDefault="00320F11" w:rsidP="00320F11">
      <w:pPr>
        <w:rPr>
          <w:lang w:val="id-ID"/>
        </w:rPr>
      </w:pPr>
    </w:p>
    <w:p w14:paraId="38D3A7FE" w14:textId="77777777" w:rsidR="00320F11" w:rsidRPr="00A136BA" w:rsidRDefault="00320F11" w:rsidP="00320F11">
      <w:pPr>
        <w:rPr>
          <w:lang w:val="id-ID"/>
        </w:rPr>
      </w:pPr>
    </w:p>
    <w:p w14:paraId="2AE08BAC" w14:textId="77777777" w:rsidR="00320F11" w:rsidRPr="00A136BA" w:rsidRDefault="00320F11" w:rsidP="00320F11">
      <w:pPr>
        <w:rPr>
          <w:lang w:val="id-ID"/>
        </w:rPr>
      </w:pPr>
    </w:p>
    <w:tbl>
      <w:tblPr>
        <w:tblW w:w="0" w:type="auto"/>
        <w:jc w:val="center"/>
        <w:tblLook w:val="04A0" w:firstRow="1" w:lastRow="0" w:firstColumn="1" w:lastColumn="0" w:noHBand="0" w:noVBand="1"/>
      </w:tblPr>
      <w:tblGrid>
        <w:gridCol w:w="8154"/>
      </w:tblGrid>
      <w:tr w:rsidR="00A90983" w:rsidRPr="00A136BA" w14:paraId="4466539E" w14:textId="77777777" w:rsidTr="00F64890">
        <w:trPr>
          <w:jc w:val="center"/>
        </w:trPr>
        <w:tc>
          <w:tcPr>
            <w:tcW w:w="8154" w:type="dxa"/>
            <w:shd w:val="clear" w:color="auto" w:fill="auto"/>
          </w:tcPr>
          <w:p w14:paraId="035B1B82" w14:textId="77777777" w:rsidR="00A90983" w:rsidRPr="00A136BA" w:rsidRDefault="00A90983" w:rsidP="00A90983">
            <w:pPr>
              <w:ind w:firstLine="0"/>
              <w:jc w:val="center"/>
              <w:rPr>
                <w:u w:val="single"/>
                <w:lang w:val="id-ID"/>
              </w:rPr>
            </w:pPr>
            <w:r w:rsidRPr="00A136BA">
              <w:rPr>
                <w:u w:val="single"/>
                <w:lang w:val="id-ID"/>
              </w:rPr>
              <w:t>Muhammad Asyhar Agmalaro, SSi, MKom</w:t>
            </w:r>
          </w:p>
          <w:p w14:paraId="593AEB6B" w14:textId="77777777" w:rsidR="00A90983" w:rsidRPr="00A136BA" w:rsidRDefault="00A90983" w:rsidP="009024E5">
            <w:pPr>
              <w:ind w:firstLine="0"/>
              <w:jc w:val="center"/>
              <w:rPr>
                <w:lang w:val="id-ID"/>
              </w:rPr>
            </w:pPr>
            <w:r w:rsidRPr="00A136BA">
              <w:rPr>
                <w:lang w:val="id-ID"/>
              </w:rPr>
              <w:t>Pembimbing</w:t>
            </w:r>
          </w:p>
        </w:tc>
      </w:tr>
    </w:tbl>
    <w:p w14:paraId="24A2B5E2" w14:textId="77777777" w:rsidR="00320F11" w:rsidRPr="00A136BA" w:rsidRDefault="00320F11" w:rsidP="00320F11">
      <w:pPr>
        <w:rPr>
          <w:lang w:val="id-ID"/>
        </w:rPr>
      </w:pPr>
    </w:p>
    <w:p w14:paraId="11285EA5" w14:textId="77777777" w:rsidR="00320F11" w:rsidRPr="00A136BA" w:rsidRDefault="00320F11" w:rsidP="00320F11">
      <w:pPr>
        <w:rPr>
          <w:lang w:val="id-ID"/>
        </w:rPr>
      </w:pPr>
    </w:p>
    <w:p w14:paraId="54C3949D" w14:textId="77777777" w:rsidR="00320F11" w:rsidRPr="00A136BA" w:rsidRDefault="00320F11" w:rsidP="00320F11">
      <w:pPr>
        <w:rPr>
          <w:lang w:val="id-ID"/>
        </w:rPr>
      </w:pPr>
    </w:p>
    <w:p w14:paraId="6E293F79" w14:textId="77777777" w:rsidR="00320F11" w:rsidRPr="00A136BA" w:rsidRDefault="00320F11" w:rsidP="00320F11">
      <w:pPr>
        <w:rPr>
          <w:lang w:val="id-ID"/>
        </w:rPr>
      </w:pPr>
    </w:p>
    <w:p w14:paraId="3F74E923" w14:textId="77777777" w:rsidR="00320F11" w:rsidRPr="00A136BA" w:rsidRDefault="00320F11" w:rsidP="007A6E0E">
      <w:pPr>
        <w:ind w:firstLine="0"/>
        <w:jc w:val="center"/>
        <w:rPr>
          <w:lang w:val="id-ID"/>
        </w:rPr>
      </w:pPr>
      <w:r w:rsidRPr="00A136BA">
        <w:rPr>
          <w:lang w:val="id-ID"/>
        </w:rPr>
        <w:t>Diketahui oleh</w:t>
      </w:r>
    </w:p>
    <w:p w14:paraId="0320B803" w14:textId="77777777" w:rsidR="00320F11" w:rsidRPr="00A136BA" w:rsidRDefault="00320F11" w:rsidP="00320F11">
      <w:pPr>
        <w:rPr>
          <w:lang w:val="id-ID"/>
        </w:rPr>
      </w:pPr>
    </w:p>
    <w:p w14:paraId="19400BD5" w14:textId="77777777" w:rsidR="00320F11" w:rsidRPr="00A136BA" w:rsidRDefault="00320F11" w:rsidP="00320F11">
      <w:pPr>
        <w:rPr>
          <w:lang w:val="id-ID"/>
        </w:rPr>
      </w:pPr>
    </w:p>
    <w:p w14:paraId="49129B76" w14:textId="77777777" w:rsidR="00320F11" w:rsidRDefault="00320F11" w:rsidP="00320F11">
      <w:pPr>
        <w:rPr>
          <w:lang w:val="id-ID"/>
        </w:rPr>
      </w:pPr>
    </w:p>
    <w:p w14:paraId="26A2B38A" w14:textId="77777777" w:rsidR="00B96471" w:rsidRDefault="00B96471" w:rsidP="00320F11">
      <w:pPr>
        <w:rPr>
          <w:lang w:val="id-ID"/>
        </w:rPr>
      </w:pPr>
    </w:p>
    <w:p w14:paraId="7558D54A" w14:textId="77777777" w:rsidR="00B96471" w:rsidRDefault="00B96471" w:rsidP="00320F11">
      <w:pPr>
        <w:rPr>
          <w:lang w:val="id-ID"/>
        </w:rPr>
      </w:pPr>
    </w:p>
    <w:p w14:paraId="7030450F" w14:textId="77777777" w:rsidR="00B96471" w:rsidRDefault="00B96471" w:rsidP="00320F11">
      <w:pPr>
        <w:rPr>
          <w:lang w:val="id-ID"/>
        </w:rPr>
      </w:pPr>
    </w:p>
    <w:p w14:paraId="6BFB66C6" w14:textId="77777777" w:rsidR="00B96471" w:rsidRPr="00A136BA" w:rsidRDefault="00B96471" w:rsidP="00320F11">
      <w:pPr>
        <w:rPr>
          <w:lang w:val="id-ID"/>
        </w:rPr>
      </w:pPr>
    </w:p>
    <w:p w14:paraId="69E2C75F" w14:textId="77777777" w:rsidR="00320F11" w:rsidRPr="00A136BA" w:rsidRDefault="00320F11" w:rsidP="00320F11">
      <w:pPr>
        <w:rPr>
          <w:lang w:val="id-ID"/>
        </w:rPr>
      </w:pPr>
    </w:p>
    <w:p w14:paraId="3C07689F" w14:textId="77777777" w:rsidR="00320F11" w:rsidRPr="00A136BA" w:rsidRDefault="00320F11" w:rsidP="00320F11">
      <w:pPr>
        <w:rPr>
          <w:lang w:val="id-ID"/>
        </w:rPr>
      </w:pPr>
    </w:p>
    <w:p w14:paraId="03455ED4" w14:textId="77777777" w:rsidR="00A90983" w:rsidRPr="00A136BA" w:rsidRDefault="00A90983" w:rsidP="00A90983">
      <w:pPr>
        <w:pStyle w:val="NoSpacing"/>
        <w:ind w:firstLine="0"/>
        <w:jc w:val="center"/>
        <w:rPr>
          <w:color w:val="FFFFFF"/>
          <w:u w:val="single"/>
          <w:lang w:val="id-ID"/>
        </w:rPr>
      </w:pPr>
      <w:r w:rsidRPr="00A136BA">
        <w:rPr>
          <w:u w:val="single"/>
          <w:lang w:val="id-ID"/>
        </w:rPr>
        <w:t>Dr Ir Agus Buono, MSi, MKom</w:t>
      </w:r>
    </w:p>
    <w:p w14:paraId="17538DEF" w14:textId="77777777" w:rsidR="00320F11" w:rsidRPr="00A136BA" w:rsidRDefault="00A90983" w:rsidP="00A90983">
      <w:pPr>
        <w:pStyle w:val="NoSpacing"/>
        <w:ind w:firstLine="0"/>
        <w:jc w:val="center"/>
        <w:rPr>
          <w:lang w:val="id-ID"/>
        </w:rPr>
      </w:pPr>
      <w:r w:rsidRPr="00A136BA">
        <w:rPr>
          <w:lang w:val="id-ID"/>
        </w:rPr>
        <w:t>Ketua Departemen</w:t>
      </w:r>
    </w:p>
    <w:p w14:paraId="7B78D606" w14:textId="77777777" w:rsidR="00320F11" w:rsidRPr="00A136BA" w:rsidRDefault="00320F11" w:rsidP="00320F11">
      <w:pPr>
        <w:jc w:val="center"/>
        <w:rPr>
          <w:lang w:val="id-ID"/>
        </w:rPr>
      </w:pPr>
    </w:p>
    <w:p w14:paraId="65B7B0F8" w14:textId="77777777" w:rsidR="00320F11" w:rsidRPr="00A136BA" w:rsidRDefault="00320F11" w:rsidP="00320F11">
      <w:pPr>
        <w:rPr>
          <w:lang w:val="id-ID"/>
        </w:rPr>
      </w:pPr>
    </w:p>
    <w:p w14:paraId="530CFF9F" w14:textId="77777777" w:rsidR="00320F11" w:rsidRPr="00A136BA" w:rsidRDefault="00320F11" w:rsidP="00320F11">
      <w:pPr>
        <w:rPr>
          <w:lang w:val="id-ID"/>
        </w:rPr>
      </w:pPr>
    </w:p>
    <w:p w14:paraId="34B75552" w14:textId="77777777" w:rsidR="00320F11" w:rsidRPr="00A136BA" w:rsidRDefault="00320F11" w:rsidP="00320F11">
      <w:pPr>
        <w:rPr>
          <w:lang w:val="id-ID"/>
        </w:rPr>
      </w:pPr>
    </w:p>
    <w:p w14:paraId="78510D77" w14:textId="77777777" w:rsidR="00320F11" w:rsidRPr="00A136BA" w:rsidRDefault="00320F11" w:rsidP="00320F11">
      <w:pPr>
        <w:rPr>
          <w:lang w:val="id-ID"/>
        </w:rPr>
      </w:pPr>
    </w:p>
    <w:p w14:paraId="4ACE877B" w14:textId="77777777" w:rsidR="00B96471" w:rsidRPr="00A136BA" w:rsidRDefault="00B96471" w:rsidP="00320F11">
      <w:pPr>
        <w:rPr>
          <w:b/>
          <w:lang w:val="id-ID"/>
        </w:rPr>
      </w:pPr>
    </w:p>
    <w:p w14:paraId="0B6FDB63" w14:textId="77777777" w:rsidR="00320F11" w:rsidRPr="00A136BA" w:rsidRDefault="00320F11" w:rsidP="00320F11">
      <w:pPr>
        <w:rPr>
          <w:b/>
          <w:lang w:val="id-ID"/>
        </w:rPr>
      </w:pPr>
    </w:p>
    <w:p w14:paraId="5D4012AB" w14:textId="77777777" w:rsidR="00B14A5B" w:rsidRPr="00A136BA" w:rsidRDefault="00320F11" w:rsidP="00320F11">
      <w:pPr>
        <w:spacing w:after="200" w:line="276" w:lineRule="auto"/>
        <w:ind w:firstLine="0"/>
        <w:jc w:val="left"/>
        <w:rPr>
          <w:lang w:val="id-ID"/>
        </w:rPr>
      </w:pPr>
      <w:r w:rsidRPr="00A136BA">
        <w:rPr>
          <w:lang w:val="id-ID"/>
        </w:rPr>
        <w:t>Tanggal Lulus</w:t>
      </w:r>
      <w:r w:rsidRPr="00A136BA">
        <w:rPr>
          <w:szCs w:val="24"/>
          <w:lang w:val="id-ID"/>
        </w:rPr>
        <w:t xml:space="preserve">: </w:t>
      </w:r>
      <w:r w:rsidR="002A32FD" w:rsidRPr="00A136BA">
        <w:rPr>
          <w:lang w:val="id-ID"/>
        </w:rPr>
        <w:br w:type="page"/>
      </w:r>
    </w:p>
    <w:p w14:paraId="7E1922AD" w14:textId="77777777" w:rsidR="00B14A5B" w:rsidRPr="00A136BA" w:rsidRDefault="00B14A5B" w:rsidP="00B14A5B">
      <w:pPr>
        <w:rPr>
          <w:lang w:val="id-ID"/>
        </w:rPr>
      </w:pPr>
      <w:r w:rsidRPr="00A136BA">
        <w:rPr>
          <w:lang w:val="id-ID"/>
        </w:rPr>
        <w:lastRenderedPageBreak/>
        <w:br w:type="page"/>
      </w:r>
    </w:p>
    <w:p w14:paraId="25545104" w14:textId="77777777" w:rsidR="002A32FD" w:rsidRPr="00A136BA" w:rsidRDefault="002A32FD" w:rsidP="00320F11">
      <w:pPr>
        <w:spacing w:after="200" w:line="276" w:lineRule="auto"/>
        <w:ind w:firstLine="0"/>
        <w:jc w:val="left"/>
        <w:rPr>
          <w:lang w:val="id-ID"/>
        </w:rPr>
      </w:pPr>
    </w:p>
    <w:p w14:paraId="2EB4DE32" w14:textId="77777777" w:rsidR="000F08C7" w:rsidRPr="00A136BA" w:rsidRDefault="00F54F6F" w:rsidP="00F54F6F">
      <w:pPr>
        <w:ind w:firstLine="0"/>
        <w:jc w:val="center"/>
        <w:rPr>
          <w:b/>
          <w:sz w:val="28"/>
          <w:szCs w:val="28"/>
          <w:lang w:val="id-ID"/>
        </w:rPr>
      </w:pPr>
      <w:r w:rsidRPr="00A136BA">
        <w:rPr>
          <w:b/>
          <w:sz w:val="28"/>
          <w:szCs w:val="28"/>
          <w:lang w:val="id-ID"/>
        </w:rPr>
        <w:t>PRAKATA</w:t>
      </w:r>
    </w:p>
    <w:p w14:paraId="6BBCF289" w14:textId="77777777" w:rsidR="009E166F" w:rsidRPr="00A136BA" w:rsidRDefault="009E166F" w:rsidP="009E166F">
      <w:pPr>
        <w:pStyle w:val="Paragraf"/>
      </w:pPr>
    </w:p>
    <w:p w14:paraId="4AB171D2" w14:textId="77777777" w:rsidR="00913411" w:rsidRPr="00A136BA" w:rsidRDefault="00913411" w:rsidP="009E166F">
      <w:pPr>
        <w:pStyle w:val="Paragraf"/>
      </w:pPr>
    </w:p>
    <w:p w14:paraId="14686F77" w14:textId="515AD56D" w:rsidR="007D2A4A" w:rsidRPr="00A136BA" w:rsidRDefault="007D2A4A" w:rsidP="007D2A4A">
      <w:pPr>
        <w:pStyle w:val="Paragraf"/>
      </w:pPr>
      <w:r w:rsidRPr="00A136BA">
        <w:rPr>
          <w:rFonts w:cs="Times New Roman"/>
        </w:rPr>
        <w:t xml:space="preserve">Puji dan syukur penulis panjatkan kepada </w:t>
      </w:r>
      <w:r w:rsidR="00E03922">
        <w:rPr>
          <w:rFonts w:cs="Times New Roman"/>
          <w:lang w:val="en-ID"/>
        </w:rPr>
        <w:t>Allah SWT</w:t>
      </w:r>
      <w:r w:rsidRPr="00A136BA">
        <w:rPr>
          <w:rFonts w:cs="Times New Roman"/>
        </w:rPr>
        <w:t xml:space="preserve"> atas </w:t>
      </w:r>
      <w:r w:rsidR="00E03922">
        <w:rPr>
          <w:rFonts w:cs="Times New Roman"/>
          <w:lang w:val="en-ID"/>
        </w:rPr>
        <w:t>segala</w:t>
      </w:r>
      <w:r w:rsidRPr="00A136BA">
        <w:rPr>
          <w:rFonts w:cs="Times New Roman"/>
        </w:rPr>
        <w:t xml:space="preserve"> karunia-Nya sehingga</w:t>
      </w:r>
      <w:r w:rsidRPr="00A136BA">
        <w:t xml:space="preserve"> karya ilmiah ini berhasil diselesaikan. Penelitian yang dilakukan sejak Juli 2017 memiliki tema klasifikasi gempa bumi dengan judul </w:t>
      </w:r>
      <w:r w:rsidRPr="00E03922">
        <w:rPr>
          <w:color w:val="FF0000"/>
        </w:rPr>
        <w:t>Klasifikasi Data Gempa Bumi menggunakan Algoritme Pohon Keputusan C5.0.</w:t>
      </w:r>
    </w:p>
    <w:p w14:paraId="0588EA79" w14:textId="77777777" w:rsidR="007D2A4A" w:rsidRPr="00A136BA" w:rsidRDefault="007D2A4A" w:rsidP="007D2A4A">
      <w:pPr>
        <w:pStyle w:val="Paragraf"/>
      </w:pPr>
      <w:r w:rsidRPr="00A136BA">
        <w:t>Pada kesempatan ini, penulis ingin menyampaikan ucapan terima kasih kepada:</w:t>
      </w:r>
    </w:p>
    <w:p w14:paraId="7097C6F2" w14:textId="37BFB796" w:rsidR="007D2A4A" w:rsidRPr="00A136BA" w:rsidRDefault="007D2A4A" w:rsidP="00AD054C">
      <w:pPr>
        <w:pStyle w:val="Paragraf"/>
        <w:numPr>
          <w:ilvl w:val="0"/>
          <w:numId w:val="2"/>
        </w:numPr>
        <w:ind w:left="567" w:hanging="567"/>
      </w:pPr>
      <w:r w:rsidRPr="00A136BA">
        <w:t xml:space="preserve">Keluarga penulis yaitu kedua orang tua penulis bapak </w:t>
      </w:r>
      <w:r w:rsidR="00BA2463" w:rsidRPr="00BA2463">
        <w:t xml:space="preserve">Suraji, </w:t>
      </w:r>
      <w:r w:rsidRPr="00A136BA">
        <w:t xml:space="preserve">ibu </w:t>
      </w:r>
      <w:r w:rsidR="00BA2463" w:rsidRPr="00BA2463">
        <w:t>Siti Aisiyah dan juga Umi Pitri</w:t>
      </w:r>
      <w:r w:rsidR="00BA2463">
        <w:rPr>
          <w:lang w:val="en-ID"/>
        </w:rPr>
        <w:t xml:space="preserve"> </w:t>
      </w:r>
      <w:r w:rsidRPr="00A136BA">
        <w:t>yang telah memberikan dukungan baik doa, moral maupun material kepada penulis.</w:t>
      </w:r>
    </w:p>
    <w:p w14:paraId="09B82B74" w14:textId="3BAA8B32" w:rsidR="007D2A4A" w:rsidRPr="00A136BA" w:rsidRDefault="007D2A4A" w:rsidP="00AD054C">
      <w:pPr>
        <w:pStyle w:val="Paragraf"/>
        <w:numPr>
          <w:ilvl w:val="0"/>
          <w:numId w:val="2"/>
        </w:numPr>
        <w:ind w:left="567" w:hanging="567"/>
      </w:pPr>
      <w:r w:rsidRPr="00A136BA">
        <w:t>Bapak Muhammad Asyhar Agmalaro, SSi, Mkom selaku dosen pembimbing</w:t>
      </w:r>
      <w:r w:rsidR="00BA2463" w:rsidRPr="00BA2463">
        <w:t>, Bapak Drs M Nur Indro, Msc dan Bapak Drs Agah D Garnadi, Grad.Dip.Sci</w:t>
      </w:r>
      <w:r w:rsidRPr="00A136BA">
        <w:t xml:space="preserve"> yang telah memberikan arahan, bimbingan, saran, serta bantuan lainnya dalam penyelesaian skripsi dan penelitian.</w:t>
      </w:r>
    </w:p>
    <w:p w14:paraId="7967A63A" w14:textId="77777777" w:rsidR="007D2A4A" w:rsidRPr="00A136BA" w:rsidRDefault="00CF2A70" w:rsidP="00AD054C">
      <w:pPr>
        <w:pStyle w:val="Paragraf"/>
        <w:numPr>
          <w:ilvl w:val="0"/>
          <w:numId w:val="2"/>
        </w:numPr>
        <w:ind w:left="567" w:hanging="567"/>
      </w:pPr>
      <w:r w:rsidRPr="00BA2463">
        <w:rPr>
          <w:color w:val="FF0000"/>
        </w:rPr>
        <w:t>Bapak DrEng Wisnu Ananta Kusuma, ST, MT dan Ibu Husnul Khotimah, SKomp, MKom</w:t>
      </w:r>
      <w:r w:rsidRPr="00A136BA">
        <w:t xml:space="preserve"> sebagai d</w:t>
      </w:r>
      <w:r w:rsidR="007D2A4A" w:rsidRPr="00A136BA">
        <w:rPr>
          <w:rFonts w:cs="Times New Roman"/>
        </w:rPr>
        <w:t>osen penguji atas waktu yang telah diluangkan untuk menguji penelitian dan skripsi yang telah dilakukan.</w:t>
      </w:r>
    </w:p>
    <w:p w14:paraId="1860FBE7" w14:textId="77777777" w:rsidR="007D2A4A" w:rsidRPr="00A136BA" w:rsidRDefault="007D2A4A" w:rsidP="00AD054C">
      <w:pPr>
        <w:pStyle w:val="Paragraf"/>
        <w:numPr>
          <w:ilvl w:val="0"/>
          <w:numId w:val="2"/>
        </w:numPr>
        <w:ind w:left="567" w:hanging="567"/>
      </w:pPr>
      <w:r w:rsidRPr="00A136BA">
        <w:rPr>
          <w:rFonts w:cs="Times New Roman"/>
        </w:rPr>
        <w:t>S</w:t>
      </w:r>
      <w:r w:rsidRPr="00A136BA">
        <w:t>eluruh dosen yang telah membagikan ilmunya kepada penulis serta staf departemen Ilmu Komputer yang telah membantu penulis selama empat semester.</w:t>
      </w:r>
    </w:p>
    <w:p w14:paraId="5BAC9812" w14:textId="096FE40F" w:rsidR="007D2A4A" w:rsidRPr="00A136BA" w:rsidRDefault="007D2A4A" w:rsidP="00AD054C">
      <w:pPr>
        <w:pStyle w:val="Paragraf"/>
        <w:numPr>
          <w:ilvl w:val="0"/>
          <w:numId w:val="2"/>
        </w:numPr>
        <w:ind w:left="567" w:hanging="567"/>
      </w:pPr>
      <w:r w:rsidRPr="00A136BA">
        <w:t xml:space="preserve">Teman-teman </w:t>
      </w:r>
      <w:r w:rsidR="00FF4B82">
        <w:rPr>
          <w:lang w:val="en-ID"/>
        </w:rPr>
        <w:t>Ilmu Komputer Alih Jeni 10. Terima kasih atas pengalaman dan pelajaran terbaiknya sampai dengan tingkat akhir.</w:t>
      </w:r>
    </w:p>
    <w:p w14:paraId="0E55A2A1" w14:textId="77777777" w:rsidR="007D2A4A" w:rsidRPr="00A136BA" w:rsidRDefault="007D2A4A" w:rsidP="007D2A4A">
      <w:pPr>
        <w:pStyle w:val="Paragraf"/>
        <w:tabs>
          <w:tab w:val="left" w:pos="6018"/>
        </w:tabs>
      </w:pPr>
      <w:r w:rsidRPr="00A136BA">
        <w:t>Penulis berharap agar tulisan ini dapat bermanfaat bagi pembaca.</w:t>
      </w:r>
      <w:r w:rsidRPr="00A136BA">
        <w:tab/>
      </w:r>
    </w:p>
    <w:p w14:paraId="064CA5A7" w14:textId="77777777" w:rsidR="007D2A4A" w:rsidRPr="00A136BA" w:rsidRDefault="007D2A4A" w:rsidP="007D2A4A">
      <w:pPr>
        <w:pStyle w:val="BodyTextIndent"/>
        <w:tabs>
          <w:tab w:val="left" w:pos="6018"/>
        </w:tabs>
        <w:rPr>
          <w:lang w:val="id-ID"/>
        </w:rPr>
      </w:pPr>
      <w:r w:rsidRPr="00A136BA">
        <w:rPr>
          <w:lang w:val="id-ID"/>
        </w:rPr>
        <w:tab/>
      </w:r>
    </w:p>
    <w:p w14:paraId="457B9CC2" w14:textId="77777777" w:rsidR="007D2A4A" w:rsidRPr="00A136BA" w:rsidRDefault="007D2A4A" w:rsidP="007D2A4A">
      <w:pPr>
        <w:pStyle w:val="BodyTextIndent"/>
        <w:rPr>
          <w:lang w:val="id-ID"/>
        </w:rPr>
      </w:pPr>
    </w:p>
    <w:p w14:paraId="323994F2" w14:textId="64126193" w:rsidR="007D2A4A" w:rsidRPr="00A136BA" w:rsidRDefault="007D2A4A" w:rsidP="007D2A4A">
      <w:pPr>
        <w:jc w:val="right"/>
        <w:rPr>
          <w:lang w:val="id-ID"/>
        </w:rPr>
      </w:pPr>
      <w:r w:rsidRPr="00A136BA">
        <w:rPr>
          <w:lang w:val="id-ID"/>
        </w:rPr>
        <w:t xml:space="preserve">Bogor, </w:t>
      </w:r>
      <w:r w:rsidR="007D39D7">
        <w:t>Oktober</w:t>
      </w:r>
      <w:r w:rsidRPr="00A136BA">
        <w:rPr>
          <w:lang w:val="id-ID"/>
        </w:rPr>
        <w:t xml:space="preserve"> 201</w:t>
      </w:r>
      <w:r w:rsidR="002167B4" w:rsidRPr="00A136BA">
        <w:rPr>
          <w:lang w:val="id-ID"/>
        </w:rPr>
        <w:t>8</w:t>
      </w:r>
    </w:p>
    <w:p w14:paraId="6613D2EA" w14:textId="77777777" w:rsidR="007D2A4A" w:rsidRPr="00A136BA" w:rsidRDefault="007D2A4A" w:rsidP="007D2A4A">
      <w:pPr>
        <w:pStyle w:val="BodyTextIndent"/>
        <w:jc w:val="right"/>
        <w:rPr>
          <w:lang w:val="id-ID"/>
        </w:rPr>
      </w:pPr>
    </w:p>
    <w:p w14:paraId="218F5465" w14:textId="29782B18" w:rsidR="00F54F6F" w:rsidRPr="007D39D7" w:rsidRDefault="007D39D7" w:rsidP="007D2A4A">
      <w:pPr>
        <w:pStyle w:val="NoSpacing"/>
        <w:ind w:firstLine="0"/>
        <w:jc w:val="right"/>
        <w:rPr>
          <w:i/>
          <w:lang w:val="en-ID"/>
        </w:rPr>
      </w:pPr>
      <w:r>
        <w:rPr>
          <w:i/>
          <w:lang w:val="en-ID"/>
        </w:rPr>
        <w:t>Galih Sukron Insani</w:t>
      </w:r>
    </w:p>
    <w:p w14:paraId="12A56410" w14:textId="77777777" w:rsidR="00351288" w:rsidRPr="00A136BA" w:rsidRDefault="00351288" w:rsidP="009E166F">
      <w:pPr>
        <w:pStyle w:val="NoSpacing"/>
        <w:ind w:firstLine="0"/>
        <w:rPr>
          <w:i/>
          <w:lang w:val="id-ID"/>
        </w:rPr>
      </w:pPr>
    </w:p>
    <w:p w14:paraId="6DFC6438" w14:textId="77777777" w:rsidR="00B14A5B" w:rsidRPr="00A136BA" w:rsidRDefault="002A32FD">
      <w:pPr>
        <w:spacing w:after="200" w:line="276" w:lineRule="auto"/>
        <w:ind w:firstLine="0"/>
        <w:jc w:val="left"/>
        <w:rPr>
          <w:lang w:val="id-ID"/>
        </w:rPr>
      </w:pPr>
      <w:r w:rsidRPr="00A136BA">
        <w:rPr>
          <w:lang w:val="id-ID"/>
        </w:rPr>
        <w:br w:type="page"/>
      </w:r>
    </w:p>
    <w:p w14:paraId="069DB135" w14:textId="77777777" w:rsidR="00B14A5B" w:rsidRPr="00A136BA" w:rsidRDefault="00B14A5B" w:rsidP="00B14A5B">
      <w:pPr>
        <w:rPr>
          <w:lang w:val="id-ID"/>
        </w:rPr>
      </w:pPr>
      <w:r w:rsidRPr="00A136BA">
        <w:rPr>
          <w:lang w:val="id-ID"/>
        </w:rPr>
        <w:lastRenderedPageBreak/>
        <w:br w:type="page"/>
      </w:r>
    </w:p>
    <w:p w14:paraId="2E6C2562" w14:textId="77777777" w:rsidR="000F08C7" w:rsidRPr="00A136BA" w:rsidRDefault="00F54F6F" w:rsidP="00F04EFD">
      <w:pPr>
        <w:spacing w:after="480"/>
        <w:ind w:firstLine="0"/>
        <w:jc w:val="center"/>
        <w:rPr>
          <w:b/>
          <w:sz w:val="28"/>
          <w:szCs w:val="28"/>
          <w:lang w:val="id-ID"/>
        </w:rPr>
      </w:pPr>
      <w:r w:rsidRPr="00A136BA">
        <w:rPr>
          <w:b/>
          <w:sz w:val="28"/>
          <w:szCs w:val="28"/>
          <w:lang w:val="id-ID"/>
        </w:rPr>
        <w:lastRenderedPageBreak/>
        <w:t>DAFTAR ISI</w:t>
      </w:r>
    </w:p>
    <w:p w14:paraId="05E2EC5C" w14:textId="77777777" w:rsidR="00B7685B" w:rsidRPr="00A136BA" w:rsidRDefault="00B7685B" w:rsidP="00524E1B">
      <w:pPr>
        <w:tabs>
          <w:tab w:val="right" w:pos="7938"/>
        </w:tabs>
        <w:spacing w:line="360" w:lineRule="auto"/>
        <w:ind w:firstLine="0"/>
        <w:rPr>
          <w:lang w:val="id-ID"/>
        </w:rPr>
      </w:pPr>
      <w:r w:rsidRPr="00A136BA">
        <w:rPr>
          <w:lang w:val="id-ID"/>
        </w:rPr>
        <w:t>DAFTAR TABEL</w:t>
      </w:r>
      <w:r w:rsidRPr="00A136BA">
        <w:rPr>
          <w:lang w:val="id-ID"/>
        </w:rPr>
        <w:tab/>
        <w:t>vi</w:t>
      </w:r>
    </w:p>
    <w:p w14:paraId="6D922B09" w14:textId="77777777" w:rsidR="00B7685B" w:rsidRPr="00A136BA" w:rsidRDefault="00B7685B" w:rsidP="00524E1B">
      <w:pPr>
        <w:tabs>
          <w:tab w:val="right" w:pos="7938"/>
        </w:tabs>
        <w:spacing w:line="360" w:lineRule="auto"/>
        <w:ind w:firstLine="0"/>
        <w:rPr>
          <w:lang w:val="id-ID"/>
        </w:rPr>
      </w:pPr>
      <w:r w:rsidRPr="00A136BA">
        <w:rPr>
          <w:lang w:val="id-ID"/>
        </w:rPr>
        <w:t>DAFTAR GAMBAR</w:t>
      </w:r>
      <w:r w:rsidRPr="00A136BA">
        <w:rPr>
          <w:lang w:val="id-ID"/>
        </w:rPr>
        <w:tab/>
        <w:t>vi</w:t>
      </w:r>
    </w:p>
    <w:p w14:paraId="1B89D928" w14:textId="77777777" w:rsidR="00B7685B" w:rsidRPr="00A136BA" w:rsidRDefault="00B7685B" w:rsidP="00524E1B">
      <w:pPr>
        <w:tabs>
          <w:tab w:val="right" w:pos="7938"/>
        </w:tabs>
        <w:spacing w:line="360" w:lineRule="auto"/>
        <w:ind w:firstLine="0"/>
        <w:rPr>
          <w:lang w:val="id-ID"/>
        </w:rPr>
      </w:pPr>
      <w:r w:rsidRPr="00A136BA">
        <w:rPr>
          <w:lang w:val="id-ID"/>
        </w:rPr>
        <w:t>DAFTAR LAMPIRAN</w:t>
      </w:r>
      <w:r w:rsidRPr="00A136BA">
        <w:rPr>
          <w:lang w:val="id-ID"/>
        </w:rPr>
        <w:tab/>
        <w:t>vi</w:t>
      </w:r>
    </w:p>
    <w:p w14:paraId="268061F1" w14:textId="77777777" w:rsidR="0026268D" w:rsidRDefault="00785881">
      <w:pPr>
        <w:pStyle w:val="TOC1"/>
        <w:rPr>
          <w:rFonts w:asciiTheme="minorHAnsi" w:hAnsiTheme="minorHAnsi"/>
          <w:noProof/>
          <w:sz w:val="22"/>
          <w:lang w:eastAsia="ko-KR"/>
        </w:rPr>
      </w:pPr>
      <w:r w:rsidRPr="00A136BA">
        <w:rPr>
          <w:lang w:val="id-ID"/>
        </w:rPr>
        <w:fldChar w:fldCharType="begin"/>
      </w:r>
      <w:r w:rsidR="001E3B81" w:rsidRPr="00A136BA">
        <w:rPr>
          <w:lang w:val="id-ID"/>
        </w:rPr>
        <w:instrText xml:space="preserve"> TOC \o "1-2" \h \z \u </w:instrText>
      </w:r>
      <w:r w:rsidRPr="00A136BA">
        <w:rPr>
          <w:lang w:val="id-ID"/>
        </w:rPr>
        <w:fldChar w:fldCharType="separate"/>
      </w:r>
      <w:hyperlink w:anchor="_Toc525039975" w:history="1">
        <w:r w:rsidR="0026268D" w:rsidRPr="00D86944">
          <w:rPr>
            <w:rStyle w:val="Hyperlink"/>
            <w:noProof/>
            <w:lang w:val="id-ID"/>
          </w:rPr>
          <w:t>PENDAHULUAN</w:t>
        </w:r>
        <w:r w:rsidR="0026268D">
          <w:rPr>
            <w:noProof/>
            <w:webHidden/>
          </w:rPr>
          <w:tab/>
        </w:r>
        <w:r w:rsidR="0026268D">
          <w:rPr>
            <w:noProof/>
            <w:webHidden/>
          </w:rPr>
          <w:fldChar w:fldCharType="begin"/>
        </w:r>
        <w:r w:rsidR="0026268D">
          <w:rPr>
            <w:noProof/>
            <w:webHidden/>
          </w:rPr>
          <w:instrText xml:space="preserve"> PAGEREF _Toc525039975 \h </w:instrText>
        </w:r>
        <w:r w:rsidR="0026268D">
          <w:rPr>
            <w:noProof/>
            <w:webHidden/>
          </w:rPr>
        </w:r>
        <w:r w:rsidR="0026268D">
          <w:rPr>
            <w:noProof/>
            <w:webHidden/>
          </w:rPr>
          <w:fldChar w:fldCharType="separate"/>
        </w:r>
        <w:r w:rsidR="009D5A64">
          <w:rPr>
            <w:noProof/>
            <w:webHidden/>
          </w:rPr>
          <w:t>1</w:t>
        </w:r>
        <w:r w:rsidR="0026268D">
          <w:rPr>
            <w:noProof/>
            <w:webHidden/>
          </w:rPr>
          <w:fldChar w:fldCharType="end"/>
        </w:r>
      </w:hyperlink>
    </w:p>
    <w:p w14:paraId="263A1C1D" w14:textId="77777777" w:rsidR="0026268D" w:rsidRDefault="00E03922">
      <w:pPr>
        <w:pStyle w:val="TOC2"/>
        <w:tabs>
          <w:tab w:val="right" w:pos="7928"/>
        </w:tabs>
        <w:rPr>
          <w:rFonts w:asciiTheme="minorHAnsi" w:hAnsiTheme="minorHAnsi"/>
          <w:noProof/>
          <w:sz w:val="22"/>
          <w:lang w:eastAsia="ko-KR"/>
        </w:rPr>
      </w:pPr>
      <w:hyperlink w:anchor="_Toc525039976" w:history="1">
        <w:r w:rsidR="0026268D" w:rsidRPr="00D86944">
          <w:rPr>
            <w:rStyle w:val="Hyperlink"/>
            <w:noProof/>
            <w:lang w:val="id-ID"/>
          </w:rPr>
          <w:t>Latar Belakang</w:t>
        </w:r>
        <w:r w:rsidR="0026268D">
          <w:rPr>
            <w:noProof/>
            <w:webHidden/>
          </w:rPr>
          <w:tab/>
        </w:r>
        <w:r w:rsidR="0026268D">
          <w:rPr>
            <w:noProof/>
            <w:webHidden/>
          </w:rPr>
          <w:fldChar w:fldCharType="begin"/>
        </w:r>
        <w:r w:rsidR="0026268D">
          <w:rPr>
            <w:noProof/>
            <w:webHidden/>
          </w:rPr>
          <w:instrText xml:space="preserve"> PAGEREF _Toc525039976 \h </w:instrText>
        </w:r>
        <w:r w:rsidR="0026268D">
          <w:rPr>
            <w:noProof/>
            <w:webHidden/>
          </w:rPr>
        </w:r>
        <w:r w:rsidR="0026268D">
          <w:rPr>
            <w:noProof/>
            <w:webHidden/>
          </w:rPr>
          <w:fldChar w:fldCharType="separate"/>
        </w:r>
        <w:r w:rsidR="009D5A64">
          <w:rPr>
            <w:noProof/>
            <w:webHidden/>
          </w:rPr>
          <w:t>1</w:t>
        </w:r>
        <w:r w:rsidR="0026268D">
          <w:rPr>
            <w:noProof/>
            <w:webHidden/>
          </w:rPr>
          <w:fldChar w:fldCharType="end"/>
        </w:r>
      </w:hyperlink>
    </w:p>
    <w:p w14:paraId="1E555BE7" w14:textId="77777777" w:rsidR="0026268D" w:rsidRDefault="00E03922">
      <w:pPr>
        <w:pStyle w:val="TOC2"/>
        <w:tabs>
          <w:tab w:val="right" w:pos="7928"/>
        </w:tabs>
        <w:rPr>
          <w:rFonts w:asciiTheme="minorHAnsi" w:hAnsiTheme="minorHAnsi"/>
          <w:noProof/>
          <w:sz w:val="22"/>
          <w:lang w:eastAsia="ko-KR"/>
        </w:rPr>
      </w:pPr>
      <w:hyperlink w:anchor="_Toc525039977" w:history="1">
        <w:r w:rsidR="0026268D" w:rsidRPr="00D86944">
          <w:rPr>
            <w:rStyle w:val="Hyperlink"/>
            <w:noProof/>
            <w:lang w:val="id-ID"/>
          </w:rPr>
          <w:t>Perumusan Masalah</w:t>
        </w:r>
        <w:r w:rsidR="0026268D">
          <w:rPr>
            <w:noProof/>
            <w:webHidden/>
          </w:rPr>
          <w:tab/>
        </w:r>
        <w:r w:rsidR="0026268D">
          <w:rPr>
            <w:noProof/>
            <w:webHidden/>
          </w:rPr>
          <w:fldChar w:fldCharType="begin"/>
        </w:r>
        <w:r w:rsidR="0026268D">
          <w:rPr>
            <w:noProof/>
            <w:webHidden/>
          </w:rPr>
          <w:instrText xml:space="preserve"> PAGEREF _Toc525039977 \h </w:instrText>
        </w:r>
        <w:r w:rsidR="0026268D">
          <w:rPr>
            <w:noProof/>
            <w:webHidden/>
          </w:rPr>
        </w:r>
        <w:r w:rsidR="0026268D">
          <w:rPr>
            <w:noProof/>
            <w:webHidden/>
          </w:rPr>
          <w:fldChar w:fldCharType="separate"/>
        </w:r>
        <w:r w:rsidR="009D5A64">
          <w:rPr>
            <w:noProof/>
            <w:webHidden/>
          </w:rPr>
          <w:t>1</w:t>
        </w:r>
        <w:r w:rsidR="0026268D">
          <w:rPr>
            <w:noProof/>
            <w:webHidden/>
          </w:rPr>
          <w:fldChar w:fldCharType="end"/>
        </w:r>
      </w:hyperlink>
    </w:p>
    <w:p w14:paraId="4BB37ED0" w14:textId="77777777" w:rsidR="0026268D" w:rsidRDefault="00E03922">
      <w:pPr>
        <w:pStyle w:val="TOC2"/>
        <w:tabs>
          <w:tab w:val="right" w:pos="7928"/>
        </w:tabs>
        <w:rPr>
          <w:rFonts w:asciiTheme="minorHAnsi" w:hAnsiTheme="minorHAnsi"/>
          <w:noProof/>
          <w:sz w:val="22"/>
          <w:lang w:eastAsia="ko-KR"/>
        </w:rPr>
      </w:pPr>
      <w:hyperlink w:anchor="_Toc525039978" w:history="1">
        <w:r w:rsidR="0026268D" w:rsidRPr="00D86944">
          <w:rPr>
            <w:rStyle w:val="Hyperlink"/>
            <w:noProof/>
            <w:lang w:val="id-ID"/>
          </w:rPr>
          <w:t>Tujuan Penelitian</w:t>
        </w:r>
        <w:r w:rsidR="0026268D">
          <w:rPr>
            <w:noProof/>
            <w:webHidden/>
          </w:rPr>
          <w:tab/>
        </w:r>
        <w:r w:rsidR="0026268D">
          <w:rPr>
            <w:noProof/>
            <w:webHidden/>
          </w:rPr>
          <w:fldChar w:fldCharType="begin"/>
        </w:r>
        <w:r w:rsidR="0026268D">
          <w:rPr>
            <w:noProof/>
            <w:webHidden/>
          </w:rPr>
          <w:instrText xml:space="preserve"> PAGEREF _Toc525039978 \h </w:instrText>
        </w:r>
        <w:r w:rsidR="0026268D">
          <w:rPr>
            <w:noProof/>
            <w:webHidden/>
          </w:rPr>
        </w:r>
        <w:r w:rsidR="0026268D">
          <w:rPr>
            <w:noProof/>
            <w:webHidden/>
          </w:rPr>
          <w:fldChar w:fldCharType="separate"/>
        </w:r>
        <w:r w:rsidR="009D5A64">
          <w:rPr>
            <w:noProof/>
            <w:webHidden/>
          </w:rPr>
          <w:t>1</w:t>
        </w:r>
        <w:r w:rsidR="0026268D">
          <w:rPr>
            <w:noProof/>
            <w:webHidden/>
          </w:rPr>
          <w:fldChar w:fldCharType="end"/>
        </w:r>
      </w:hyperlink>
    </w:p>
    <w:p w14:paraId="4014DFDB" w14:textId="77777777" w:rsidR="0026268D" w:rsidRDefault="00E03922">
      <w:pPr>
        <w:pStyle w:val="TOC2"/>
        <w:tabs>
          <w:tab w:val="right" w:pos="7928"/>
        </w:tabs>
        <w:rPr>
          <w:rFonts w:asciiTheme="minorHAnsi" w:hAnsiTheme="minorHAnsi"/>
          <w:noProof/>
          <w:sz w:val="22"/>
          <w:lang w:eastAsia="ko-KR"/>
        </w:rPr>
      </w:pPr>
      <w:hyperlink w:anchor="_Toc525039979" w:history="1">
        <w:r w:rsidR="0026268D" w:rsidRPr="00D86944">
          <w:rPr>
            <w:rStyle w:val="Hyperlink"/>
            <w:noProof/>
            <w:lang w:val="id-ID"/>
          </w:rPr>
          <w:t>Manfaat Penelitian</w:t>
        </w:r>
        <w:r w:rsidR="0026268D">
          <w:rPr>
            <w:noProof/>
            <w:webHidden/>
          </w:rPr>
          <w:tab/>
        </w:r>
        <w:r w:rsidR="0026268D">
          <w:rPr>
            <w:noProof/>
            <w:webHidden/>
          </w:rPr>
          <w:fldChar w:fldCharType="begin"/>
        </w:r>
        <w:r w:rsidR="0026268D">
          <w:rPr>
            <w:noProof/>
            <w:webHidden/>
          </w:rPr>
          <w:instrText xml:space="preserve"> PAGEREF _Toc525039979 \h </w:instrText>
        </w:r>
        <w:r w:rsidR="0026268D">
          <w:rPr>
            <w:noProof/>
            <w:webHidden/>
          </w:rPr>
        </w:r>
        <w:r w:rsidR="0026268D">
          <w:rPr>
            <w:noProof/>
            <w:webHidden/>
          </w:rPr>
          <w:fldChar w:fldCharType="separate"/>
        </w:r>
        <w:r w:rsidR="009D5A64">
          <w:rPr>
            <w:noProof/>
            <w:webHidden/>
          </w:rPr>
          <w:t>2</w:t>
        </w:r>
        <w:r w:rsidR="0026268D">
          <w:rPr>
            <w:noProof/>
            <w:webHidden/>
          </w:rPr>
          <w:fldChar w:fldCharType="end"/>
        </w:r>
      </w:hyperlink>
    </w:p>
    <w:p w14:paraId="7BDCBCC8" w14:textId="77777777" w:rsidR="0026268D" w:rsidRDefault="00E03922">
      <w:pPr>
        <w:pStyle w:val="TOC2"/>
        <w:tabs>
          <w:tab w:val="right" w:pos="7928"/>
        </w:tabs>
        <w:rPr>
          <w:rFonts w:asciiTheme="minorHAnsi" w:hAnsiTheme="minorHAnsi"/>
          <w:noProof/>
          <w:sz w:val="22"/>
          <w:lang w:eastAsia="ko-KR"/>
        </w:rPr>
      </w:pPr>
      <w:hyperlink w:anchor="_Toc525039980" w:history="1">
        <w:r w:rsidR="0026268D" w:rsidRPr="00D86944">
          <w:rPr>
            <w:rStyle w:val="Hyperlink"/>
            <w:noProof/>
            <w:lang w:val="id-ID"/>
          </w:rPr>
          <w:t>Ruang Lingkup Penelitian</w:t>
        </w:r>
        <w:r w:rsidR="0026268D">
          <w:rPr>
            <w:noProof/>
            <w:webHidden/>
          </w:rPr>
          <w:tab/>
        </w:r>
        <w:r w:rsidR="0026268D">
          <w:rPr>
            <w:noProof/>
            <w:webHidden/>
          </w:rPr>
          <w:fldChar w:fldCharType="begin"/>
        </w:r>
        <w:r w:rsidR="0026268D">
          <w:rPr>
            <w:noProof/>
            <w:webHidden/>
          </w:rPr>
          <w:instrText xml:space="preserve"> PAGEREF _Toc525039980 \h </w:instrText>
        </w:r>
        <w:r w:rsidR="0026268D">
          <w:rPr>
            <w:noProof/>
            <w:webHidden/>
          </w:rPr>
        </w:r>
        <w:r w:rsidR="0026268D">
          <w:rPr>
            <w:noProof/>
            <w:webHidden/>
          </w:rPr>
          <w:fldChar w:fldCharType="separate"/>
        </w:r>
        <w:r w:rsidR="009D5A64">
          <w:rPr>
            <w:noProof/>
            <w:webHidden/>
          </w:rPr>
          <w:t>2</w:t>
        </w:r>
        <w:r w:rsidR="0026268D">
          <w:rPr>
            <w:noProof/>
            <w:webHidden/>
          </w:rPr>
          <w:fldChar w:fldCharType="end"/>
        </w:r>
      </w:hyperlink>
    </w:p>
    <w:p w14:paraId="5E4337E5" w14:textId="77777777" w:rsidR="0026268D" w:rsidRDefault="00E03922">
      <w:pPr>
        <w:pStyle w:val="TOC1"/>
        <w:rPr>
          <w:rFonts w:asciiTheme="minorHAnsi" w:hAnsiTheme="minorHAnsi"/>
          <w:noProof/>
          <w:sz w:val="22"/>
          <w:lang w:eastAsia="ko-KR"/>
        </w:rPr>
      </w:pPr>
      <w:hyperlink w:anchor="_Toc525039981" w:history="1">
        <w:r w:rsidR="0026268D" w:rsidRPr="00D86944">
          <w:rPr>
            <w:rStyle w:val="Hyperlink"/>
            <w:noProof/>
            <w:lang w:val="id-ID"/>
          </w:rPr>
          <w:t>TINJAUAN PUSTAKA</w:t>
        </w:r>
        <w:r w:rsidR="0026268D">
          <w:rPr>
            <w:noProof/>
            <w:webHidden/>
          </w:rPr>
          <w:tab/>
        </w:r>
        <w:r w:rsidR="0026268D">
          <w:rPr>
            <w:noProof/>
            <w:webHidden/>
          </w:rPr>
          <w:fldChar w:fldCharType="begin"/>
        </w:r>
        <w:r w:rsidR="0026268D">
          <w:rPr>
            <w:noProof/>
            <w:webHidden/>
          </w:rPr>
          <w:instrText xml:space="preserve"> PAGEREF _Toc525039981 \h </w:instrText>
        </w:r>
        <w:r w:rsidR="0026268D">
          <w:rPr>
            <w:noProof/>
            <w:webHidden/>
          </w:rPr>
        </w:r>
        <w:r w:rsidR="0026268D">
          <w:rPr>
            <w:noProof/>
            <w:webHidden/>
          </w:rPr>
          <w:fldChar w:fldCharType="separate"/>
        </w:r>
        <w:r w:rsidR="009D5A64">
          <w:rPr>
            <w:noProof/>
            <w:webHidden/>
          </w:rPr>
          <w:t>2</w:t>
        </w:r>
        <w:r w:rsidR="0026268D">
          <w:rPr>
            <w:noProof/>
            <w:webHidden/>
          </w:rPr>
          <w:fldChar w:fldCharType="end"/>
        </w:r>
      </w:hyperlink>
    </w:p>
    <w:p w14:paraId="53C4341E" w14:textId="77777777" w:rsidR="0026268D" w:rsidRDefault="00E03922">
      <w:pPr>
        <w:pStyle w:val="TOC2"/>
        <w:tabs>
          <w:tab w:val="right" w:pos="7928"/>
        </w:tabs>
        <w:rPr>
          <w:rFonts w:asciiTheme="minorHAnsi" w:hAnsiTheme="minorHAnsi"/>
          <w:noProof/>
          <w:sz w:val="22"/>
          <w:lang w:eastAsia="ko-KR"/>
        </w:rPr>
      </w:pPr>
      <w:hyperlink w:anchor="_Toc525039982" w:history="1">
        <w:r w:rsidR="0026268D" w:rsidRPr="00D86944">
          <w:rPr>
            <w:rStyle w:val="Hyperlink"/>
            <w:i/>
            <w:noProof/>
            <w:lang w:val="id-ID"/>
          </w:rPr>
          <w:t>Data Mining</w:t>
        </w:r>
        <w:r w:rsidR="0026268D">
          <w:rPr>
            <w:noProof/>
            <w:webHidden/>
          </w:rPr>
          <w:tab/>
        </w:r>
        <w:r w:rsidR="0026268D">
          <w:rPr>
            <w:noProof/>
            <w:webHidden/>
          </w:rPr>
          <w:fldChar w:fldCharType="begin"/>
        </w:r>
        <w:r w:rsidR="0026268D">
          <w:rPr>
            <w:noProof/>
            <w:webHidden/>
          </w:rPr>
          <w:instrText xml:space="preserve"> PAGEREF _Toc525039982 \h </w:instrText>
        </w:r>
        <w:r w:rsidR="0026268D">
          <w:rPr>
            <w:noProof/>
            <w:webHidden/>
          </w:rPr>
        </w:r>
        <w:r w:rsidR="0026268D">
          <w:rPr>
            <w:noProof/>
            <w:webHidden/>
          </w:rPr>
          <w:fldChar w:fldCharType="separate"/>
        </w:r>
        <w:r w:rsidR="009D5A64">
          <w:rPr>
            <w:noProof/>
            <w:webHidden/>
          </w:rPr>
          <w:t>2</w:t>
        </w:r>
        <w:r w:rsidR="0026268D">
          <w:rPr>
            <w:noProof/>
            <w:webHidden/>
          </w:rPr>
          <w:fldChar w:fldCharType="end"/>
        </w:r>
      </w:hyperlink>
    </w:p>
    <w:p w14:paraId="29103A44" w14:textId="77777777" w:rsidR="0026268D" w:rsidRDefault="00E03922">
      <w:pPr>
        <w:pStyle w:val="TOC2"/>
        <w:tabs>
          <w:tab w:val="right" w:pos="7928"/>
        </w:tabs>
        <w:rPr>
          <w:rFonts w:asciiTheme="minorHAnsi" w:hAnsiTheme="minorHAnsi"/>
          <w:noProof/>
          <w:sz w:val="22"/>
          <w:lang w:eastAsia="ko-KR"/>
        </w:rPr>
      </w:pPr>
      <w:hyperlink w:anchor="_Toc525039983" w:history="1">
        <w:r w:rsidR="0026268D" w:rsidRPr="00D86944">
          <w:rPr>
            <w:rStyle w:val="Hyperlink"/>
            <w:noProof/>
            <w:lang w:val="id-ID"/>
          </w:rPr>
          <w:t>Klasifikasi</w:t>
        </w:r>
        <w:r w:rsidR="0026268D">
          <w:rPr>
            <w:noProof/>
            <w:webHidden/>
          </w:rPr>
          <w:tab/>
        </w:r>
        <w:r w:rsidR="0026268D">
          <w:rPr>
            <w:noProof/>
            <w:webHidden/>
          </w:rPr>
          <w:fldChar w:fldCharType="begin"/>
        </w:r>
        <w:r w:rsidR="0026268D">
          <w:rPr>
            <w:noProof/>
            <w:webHidden/>
          </w:rPr>
          <w:instrText xml:space="preserve"> PAGEREF _Toc525039983 \h </w:instrText>
        </w:r>
        <w:r w:rsidR="0026268D">
          <w:rPr>
            <w:noProof/>
            <w:webHidden/>
          </w:rPr>
        </w:r>
        <w:r w:rsidR="0026268D">
          <w:rPr>
            <w:noProof/>
            <w:webHidden/>
          </w:rPr>
          <w:fldChar w:fldCharType="separate"/>
        </w:r>
        <w:r w:rsidR="009D5A64">
          <w:rPr>
            <w:noProof/>
            <w:webHidden/>
          </w:rPr>
          <w:t>2</w:t>
        </w:r>
        <w:r w:rsidR="0026268D">
          <w:rPr>
            <w:noProof/>
            <w:webHidden/>
          </w:rPr>
          <w:fldChar w:fldCharType="end"/>
        </w:r>
      </w:hyperlink>
    </w:p>
    <w:p w14:paraId="6E981499" w14:textId="77777777" w:rsidR="0026268D" w:rsidRDefault="00E03922">
      <w:pPr>
        <w:pStyle w:val="TOC2"/>
        <w:tabs>
          <w:tab w:val="right" w:pos="7928"/>
        </w:tabs>
        <w:rPr>
          <w:rFonts w:asciiTheme="minorHAnsi" w:hAnsiTheme="minorHAnsi"/>
          <w:noProof/>
          <w:sz w:val="22"/>
          <w:lang w:eastAsia="ko-KR"/>
        </w:rPr>
      </w:pPr>
      <w:hyperlink w:anchor="_Toc525039984" w:history="1">
        <w:r w:rsidR="0026268D" w:rsidRPr="00D86944">
          <w:rPr>
            <w:rStyle w:val="Hyperlink"/>
            <w:noProof/>
            <w:lang w:val="id-ID"/>
          </w:rPr>
          <w:t>Algoritme Pohon Keputusan</w:t>
        </w:r>
        <w:r w:rsidR="0026268D">
          <w:rPr>
            <w:noProof/>
            <w:webHidden/>
          </w:rPr>
          <w:tab/>
        </w:r>
        <w:r w:rsidR="0026268D">
          <w:rPr>
            <w:noProof/>
            <w:webHidden/>
          </w:rPr>
          <w:fldChar w:fldCharType="begin"/>
        </w:r>
        <w:r w:rsidR="0026268D">
          <w:rPr>
            <w:noProof/>
            <w:webHidden/>
          </w:rPr>
          <w:instrText xml:space="preserve"> PAGEREF _Toc525039984 \h </w:instrText>
        </w:r>
        <w:r w:rsidR="0026268D">
          <w:rPr>
            <w:noProof/>
            <w:webHidden/>
          </w:rPr>
        </w:r>
        <w:r w:rsidR="0026268D">
          <w:rPr>
            <w:noProof/>
            <w:webHidden/>
          </w:rPr>
          <w:fldChar w:fldCharType="separate"/>
        </w:r>
        <w:r w:rsidR="009D5A64">
          <w:rPr>
            <w:noProof/>
            <w:webHidden/>
          </w:rPr>
          <w:t>3</w:t>
        </w:r>
        <w:r w:rsidR="0026268D">
          <w:rPr>
            <w:noProof/>
            <w:webHidden/>
          </w:rPr>
          <w:fldChar w:fldCharType="end"/>
        </w:r>
      </w:hyperlink>
    </w:p>
    <w:p w14:paraId="5B5B1FE0" w14:textId="77777777" w:rsidR="0026268D" w:rsidRDefault="00E03922">
      <w:pPr>
        <w:pStyle w:val="TOC2"/>
        <w:tabs>
          <w:tab w:val="right" w:pos="7928"/>
        </w:tabs>
        <w:rPr>
          <w:rFonts w:asciiTheme="minorHAnsi" w:hAnsiTheme="minorHAnsi"/>
          <w:noProof/>
          <w:sz w:val="22"/>
          <w:lang w:eastAsia="ko-KR"/>
        </w:rPr>
      </w:pPr>
      <w:hyperlink w:anchor="_Toc525039985" w:history="1">
        <w:r w:rsidR="0026268D" w:rsidRPr="00D86944">
          <w:rPr>
            <w:rStyle w:val="Hyperlink"/>
            <w:i/>
            <w:noProof/>
            <w:lang w:val="id-ID"/>
          </w:rPr>
          <w:t>Gain Ratio</w:t>
        </w:r>
        <w:r w:rsidR="0026268D">
          <w:rPr>
            <w:noProof/>
            <w:webHidden/>
          </w:rPr>
          <w:tab/>
        </w:r>
        <w:r w:rsidR="0026268D">
          <w:rPr>
            <w:noProof/>
            <w:webHidden/>
          </w:rPr>
          <w:fldChar w:fldCharType="begin"/>
        </w:r>
        <w:r w:rsidR="0026268D">
          <w:rPr>
            <w:noProof/>
            <w:webHidden/>
          </w:rPr>
          <w:instrText xml:space="preserve"> PAGEREF _Toc525039985 \h </w:instrText>
        </w:r>
        <w:r w:rsidR="0026268D">
          <w:rPr>
            <w:noProof/>
            <w:webHidden/>
          </w:rPr>
        </w:r>
        <w:r w:rsidR="0026268D">
          <w:rPr>
            <w:noProof/>
            <w:webHidden/>
          </w:rPr>
          <w:fldChar w:fldCharType="separate"/>
        </w:r>
        <w:r w:rsidR="009D5A64">
          <w:rPr>
            <w:noProof/>
            <w:webHidden/>
          </w:rPr>
          <w:t>3</w:t>
        </w:r>
        <w:r w:rsidR="0026268D">
          <w:rPr>
            <w:noProof/>
            <w:webHidden/>
          </w:rPr>
          <w:fldChar w:fldCharType="end"/>
        </w:r>
      </w:hyperlink>
    </w:p>
    <w:p w14:paraId="51E2BC99" w14:textId="77777777" w:rsidR="0026268D" w:rsidRDefault="00E03922">
      <w:pPr>
        <w:pStyle w:val="TOC2"/>
        <w:tabs>
          <w:tab w:val="right" w:pos="7928"/>
        </w:tabs>
        <w:rPr>
          <w:rFonts w:asciiTheme="minorHAnsi" w:hAnsiTheme="minorHAnsi"/>
          <w:noProof/>
          <w:sz w:val="22"/>
          <w:lang w:eastAsia="ko-KR"/>
        </w:rPr>
      </w:pPr>
      <w:hyperlink w:anchor="_Toc525039986" w:history="1">
        <w:r w:rsidR="0026268D" w:rsidRPr="00D86944">
          <w:rPr>
            <w:rStyle w:val="Hyperlink"/>
            <w:noProof/>
            <w:lang w:val="id-ID"/>
          </w:rPr>
          <w:t>Algoritme C5.0</w:t>
        </w:r>
        <w:r w:rsidR="0026268D">
          <w:rPr>
            <w:noProof/>
            <w:webHidden/>
          </w:rPr>
          <w:tab/>
        </w:r>
        <w:r w:rsidR="0026268D">
          <w:rPr>
            <w:noProof/>
            <w:webHidden/>
          </w:rPr>
          <w:fldChar w:fldCharType="begin"/>
        </w:r>
        <w:r w:rsidR="0026268D">
          <w:rPr>
            <w:noProof/>
            <w:webHidden/>
          </w:rPr>
          <w:instrText xml:space="preserve"> PAGEREF _Toc525039986 \h </w:instrText>
        </w:r>
        <w:r w:rsidR="0026268D">
          <w:rPr>
            <w:noProof/>
            <w:webHidden/>
          </w:rPr>
        </w:r>
        <w:r w:rsidR="0026268D">
          <w:rPr>
            <w:noProof/>
            <w:webHidden/>
          </w:rPr>
          <w:fldChar w:fldCharType="separate"/>
        </w:r>
        <w:r w:rsidR="009D5A64">
          <w:rPr>
            <w:noProof/>
            <w:webHidden/>
          </w:rPr>
          <w:t>4</w:t>
        </w:r>
        <w:r w:rsidR="0026268D">
          <w:rPr>
            <w:noProof/>
            <w:webHidden/>
          </w:rPr>
          <w:fldChar w:fldCharType="end"/>
        </w:r>
      </w:hyperlink>
    </w:p>
    <w:p w14:paraId="026A2CD3" w14:textId="77777777" w:rsidR="0026268D" w:rsidRDefault="00E03922">
      <w:pPr>
        <w:pStyle w:val="TOC2"/>
        <w:tabs>
          <w:tab w:val="right" w:pos="7928"/>
        </w:tabs>
        <w:rPr>
          <w:rFonts w:asciiTheme="minorHAnsi" w:hAnsiTheme="minorHAnsi"/>
          <w:noProof/>
          <w:sz w:val="22"/>
          <w:lang w:eastAsia="ko-KR"/>
        </w:rPr>
      </w:pPr>
      <w:hyperlink w:anchor="_Toc525039987" w:history="1">
        <w:r w:rsidR="0026268D" w:rsidRPr="00D86944">
          <w:rPr>
            <w:rStyle w:val="Hyperlink"/>
            <w:noProof/>
            <w:lang w:val="id-ID"/>
          </w:rPr>
          <w:t>Penjelasan Istilah Data Gempa</w:t>
        </w:r>
        <w:r w:rsidR="0026268D">
          <w:rPr>
            <w:noProof/>
            <w:webHidden/>
          </w:rPr>
          <w:tab/>
        </w:r>
        <w:r w:rsidR="0026268D">
          <w:rPr>
            <w:noProof/>
            <w:webHidden/>
          </w:rPr>
          <w:fldChar w:fldCharType="begin"/>
        </w:r>
        <w:r w:rsidR="0026268D">
          <w:rPr>
            <w:noProof/>
            <w:webHidden/>
          </w:rPr>
          <w:instrText xml:space="preserve"> PAGEREF _Toc525039987 \h </w:instrText>
        </w:r>
        <w:r w:rsidR="0026268D">
          <w:rPr>
            <w:noProof/>
            <w:webHidden/>
          </w:rPr>
        </w:r>
        <w:r w:rsidR="0026268D">
          <w:rPr>
            <w:noProof/>
            <w:webHidden/>
          </w:rPr>
          <w:fldChar w:fldCharType="separate"/>
        </w:r>
        <w:r w:rsidR="009D5A64">
          <w:rPr>
            <w:noProof/>
            <w:webHidden/>
          </w:rPr>
          <w:t>4</w:t>
        </w:r>
        <w:r w:rsidR="0026268D">
          <w:rPr>
            <w:noProof/>
            <w:webHidden/>
          </w:rPr>
          <w:fldChar w:fldCharType="end"/>
        </w:r>
      </w:hyperlink>
    </w:p>
    <w:p w14:paraId="3E465C11" w14:textId="77777777" w:rsidR="0026268D" w:rsidRDefault="00E03922">
      <w:pPr>
        <w:pStyle w:val="TOC2"/>
        <w:tabs>
          <w:tab w:val="right" w:pos="7928"/>
        </w:tabs>
        <w:rPr>
          <w:rFonts w:asciiTheme="minorHAnsi" w:hAnsiTheme="minorHAnsi"/>
          <w:noProof/>
          <w:sz w:val="22"/>
          <w:lang w:eastAsia="ko-KR"/>
        </w:rPr>
      </w:pPr>
      <w:hyperlink w:anchor="_Toc525039988" w:history="1">
        <w:r w:rsidR="0026268D" w:rsidRPr="00D86944">
          <w:rPr>
            <w:rStyle w:val="Hyperlink"/>
            <w:noProof/>
            <w:lang w:val="id-ID"/>
          </w:rPr>
          <w:t>Penjelasan Istilah Seismik</w:t>
        </w:r>
        <w:r w:rsidR="0026268D">
          <w:rPr>
            <w:noProof/>
            <w:webHidden/>
          </w:rPr>
          <w:tab/>
        </w:r>
        <w:r w:rsidR="0026268D">
          <w:rPr>
            <w:noProof/>
            <w:webHidden/>
          </w:rPr>
          <w:fldChar w:fldCharType="begin"/>
        </w:r>
        <w:r w:rsidR="0026268D">
          <w:rPr>
            <w:noProof/>
            <w:webHidden/>
          </w:rPr>
          <w:instrText xml:space="preserve"> PAGEREF _Toc525039988 \h </w:instrText>
        </w:r>
        <w:r w:rsidR="0026268D">
          <w:rPr>
            <w:noProof/>
            <w:webHidden/>
          </w:rPr>
        </w:r>
        <w:r w:rsidR="0026268D">
          <w:rPr>
            <w:noProof/>
            <w:webHidden/>
          </w:rPr>
          <w:fldChar w:fldCharType="separate"/>
        </w:r>
        <w:r w:rsidR="009D5A64">
          <w:rPr>
            <w:noProof/>
            <w:webHidden/>
          </w:rPr>
          <w:t>5</w:t>
        </w:r>
        <w:r w:rsidR="0026268D">
          <w:rPr>
            <w:noProof/>
            <w:webHidden/>
          </w:rPr>
          <w:fldChar w:fldCharType="end"/>
        </w:r>
      </w:hyperlink>
    </w:p>
    <w:p w14:paraId="2C46C19C" w14:textId="77777777" w:rsidR="0026268D" w:rsidRDefault="00E03922">
      <w:pPr>
        <w:pStyle w:val="TOC2"/>
        <w:tabs>
          <w:tab w:val="right" w:pos="7928"/>
        </w:tabs>
        <w:rPr>
          <w:rFonts w:asciiTheme="minorHAnsi" w:hAnsiTheme="minorHAnsi"/>
          <w:noProof/>
          <w:sz w:val="22"/>
          <w:lang w:eastAsia="ko-KR"/>
        </w:rPr>
      </w:pPr>
      <w:hyperlink w:anchor="_Toc525039989" w:history="1">
        <w:r w:rsidR="0026268D" w:rsidRPr="00D86944">
          <w:rPr>
            <w:rStyle w:val="Hyperlink"/>
            <w:i/>
            <w:noProof/>
            <w:lang w:val="id-ID"/>
          </w:rPr>
          <w:t>K-fold Cross Validation</w:t>
        </w:r>
        <w:r w:rsidR="0026268D">
          <w:rPr>
            <w:noProof/>
            <w:webHidden/>
          </w:rPr>
          <w:tab/>
        </w:r>
        <w:r w:rsidR="0026268D">
          <w:rPr>
            <w:noProof/>
            <w:webHidden/>
          </w:rPr>
          <w:fldChar w:fldCharType="begin"/>
        </w:r>
        <w:r w:rsidR="0026268D">
          <w:rPr>
            <w:noProof/>
            <w:webHidden/>
          </w:rPr>
          <w:instrText xml:space="preserve"> PAGEREF _Toc525039989 \h </w:instrText>
        </w:r>
        <w:r w:rsidR="0026268D">
          <w:rPr>
            <w:noProof/>
            <w:webHidden/>
          </w:rPr>
        </w:r>
        <w:r w:rsidR="0026268D">
          <w:rPr>
            <w:noProof/>
            <w:webHidden/>
          </w:rPr>
          <w:fldChar w:fldCharType="separate"/>
        </w:r>
        <w:r w:rsidR="009D5A64">
          <w:rPr>
            <w:noProof/>
            <w:webHidden/>
          </w:rPr>
          <w:t>5</w:t>
        </w:r>
        <w:r w:rsidR="0026268D">
          <w:rPr>
            <w:noProof/>
            <w:webHidden/>
          </w:rPr>
          <w:fldChar w:fldCharType="end"/>
        </w:r>
      </w:hyperlink>
    </w:p>
    <w:p w14:paraId="317E4874" w14:textId="77777777" w:rsidR="0026268D" w:rsidRDefault="00E03922">
      <w:pPr>
        <w:pStyle w:val="TOC2"/>
        <w:tabs>
          <w:tab w:val="right" w:pos="7928"/>
        </w:tabs>
        <w:rPr>
          <w:rFonts w:asciiTheme="minorHAnsi" w:hAnsiTheme="minorHAnsi"/>
          <w:noProof/>
          <w:sz w:val="22"/>
          <w:lang w:eastAsia="ko-KR"/>
        </w:rPr>
      </w:pPr>
      <w:hyperlink w:anchor="_Toc525039990" w:history="1">
        <w:r w:rsidR="0026268D" w:rsidRPr="00D86944">
          <w:rPr>
            <w:rStyle w:val="Hyperlink"/>
            <w:i/>
            <w:noProof/>
            <w:lang w:val="id-ID"/>
          </w:rPr>
          <w:t>Oversampling</w:t>
        </w:r>
        <w:r w:rsidR="0026268D">
          <w:rPr>
            <w:noProof/>
            <w:webHidden/>
          </w:rPr>
          <w:tab/>
        </w:r>
        <w:r w:rsidR="0026268D">
          <w:rPr>
            <w:noProof/>
            <w:webHidden/>
          </w:rPr>
          <w:fldChar w:fldCharType="begin"/>
        </w:r>
        <w:r w:rsidR="0026268D">
          <w:rPr>
            <w:noProof/>
            <w:webHidden/>
          </w:rPr>
          <w:instrText xml:space="preserve"> PAGEREF _Toc525039990 \h </w:instrText>
        </w:r>
        <w:r w:rsidR="0026268D">
          <w:rPr>
            <w:noProof/>
            <w:webHidden/>
          </w:rPr>
        </w:r>
        <w:r w:rsidR="0026268D">
          <w:rPr>
            <w:noProof/>
            <w:webHidden/>
          </w:rPr>
          <w:fldChar w:fldCharType="separate"/>
        </w:r>
        <w:r w:rsidR="009D5A64">
          <w:rPr>
            <w:noProof/>
            <w:webHidden/>
          </w:rPr>
          <w:t>5</w:t>
        </w:r>
        <w:r w:rsidR="0026268D">
          <w:rPr>
            <w:noProof/>
            <w:webHidden/>
          </w:rPr>
          <w:fldChar w:fldCharType="end"/>
        </w:r>
      </w:hyperlink>
    </w:p>
    <w:p w14:paraId="54AE4841" w14:textId="77777777" w:rsidR="0026268D" w:rsidRDefault="00E03922">
      <w:pPr>
        <w:pStyle w:val="TOC1"/>
        <w:rPr>
          <w:rFonts w:asciiTheme="minorHAnsi" w:hAnsiTheme="minorHAnsi"/>
          <w:noProof/>
          <w:sz w:val="22"/>
          <w:lang w:eastAsia="ko-KR"/>
        </w:rPr>
      </w:pPr>
      <w:hyperlink w:anchor="_Toc525039991" w:history="1">
        <w:r w:rsidR="0026268D" w:rsidRPr="00D86944">
          <w:rPr>
            <w:rStyle w:val="Hyperlink"/>
            <w:noProof/>
            <w:lang w:val="id-ID"/>
          </w:rPr>
          <w:t>METODE</w:t>
        </w:r>
        <w:r w:rsidR="0026268D">
          <w:rPr>
            <w:noProof/>
            <w:webHidden/>
          </w:rPr>
          <w:tab/>
        </w:r>
        <w:r w:rsidR="0026268D">
          <w:rPr>
            <w:noProof/>
            <w:webHidden/>
          </w:rPr>
          <w:fldChar w:fldCharType="begin"/>
        </w:r>
        <w:r w:rsidR="0026268D">
          <w:rPr>
            <w:noProof/>
            <w:webHidden/>
          </w:rPr>
          <w:instrText xml:space="preserve"> PAGEREF _Toc525039991 \h </w:instrText>
        </w:r>
        <w:r w:rsidR="0026268D">
          <w:rPr>
            <w:noProof/>
            <w:webHidden/>
          </w:rPr>
        </w:r>
        <w:r w:rsidR="0026268D">
          <w:rPr>
            <w:noProof/>
            <w:webHidden/>
          </w:rPr>
          <w:fldChar w:fldCharType="separate"/>
        </w:r>
        <w:r w:rsidR="009D5A64">
          <w:rPr>
            <w:noProof/>
            <w:webHidden/>
          </w:rPr>
          <w:t>6</w:t>
        </w:r>
        <w:r w:rsidR="0026268D">
          <w:rPr>
            <w:noProof/>
            <w:webHidden/>
          </w:rPr>
          <w:fldChar w:fldCharType="end"/>
        </w:r>
      </w:hyperlink>
    </w:p>
    <w:p w14:paraId="3D16D5B5" w14:textId="77777777" w:rsidR="0026268D" w:rsidRDefault="00E03922">
      <w:pPr>
        <w:pStyle w:val="TOC2"/>
        <w:tabs>
          <w:tab w:val="right" w:pos="7928"/>
        </w:tabs>
        <w:rPr>
          <w:rFonts w:asciiTheme="minorHAnsi" w:hAnsiTheme="minorHAnsi"/>
          <w:noProof/>
          <w:sz w:val="22"/>
          <w:lang w:eastAsia="ko-KR"/>
        </w:rPr>
      </w:pPr>
      <w:hyperlink w:anchor="_Toc525039992" w:history="1">
        <w:r w:rsidR="0026268D" w:rsidRPr="00D86944">
          <w:rPr>
            <w:rStyle w:val="Hyperlink"/>
            <w:noProof/>
            <w:lang w:val="id-ID"/>
          </w:rPr>
          <w:t>Data Penelitian</w:t>
        </w:r>
        <w:r w:rsidR="0026268D">
          <w:rPr>
            <w:noProof/>
            <w:webHidden/>
          </w:rPr>
          <w:tab/>
        </w:r>
        <w:r w:rsidR="0026268D">
          <w:rPr>
            <w:noProof/>
            <w:webHidden/>
          </w:rPr>
          <w:fldChar w:fldCharType="begin"/>
        </w:r>
        <w:r w:rsidR="0026268D">
          <w:rPr>
            <w:noProof/>
            <w:webHidden/>
          </w:rPr>
          <w:instrText xml:space="preserve"> PAGEREF _Toc525039992 \h </w:instrText>
        </w:r>
        <w:r w:rsidR="0026268D">
          <w:rPr>
            <w:noProof/>
            <w:webHidden/>
          </w:rPr>
        </w:r>
        <w:r w:rsidR="0026268D">
          <w:rPr>
            <w:noProof/>
            <w:webHidden/>
          </w:rPr>
          <w:fldChar w:fldCharType="separate"/>
        </w:r>
        <w:r w:rsidR="009D5A64">
          <w:rPr>
            <w:noProof/>
            <w:webHidden/>
          </w:rPr>
          <w:t>6</w:t>
        </w:r>
        <w:r w:rsidR="0026268D">
          <w:rPr>
            <w:noProof/>
            <w:webHidden/>
          </w:rPr>
          <w:fldChar w:fldCharType="end"/>
        </w:r>
      </w:hyperlink>
    </w:p>
    <w:p w14:paraId="30115067" w14:textId="77777777" w:rsidR="0026268D" w:rsidRDefault="00E03922">
      <w:pPr>
        <w:pStyle w:val="TOC2"/>
        <w:tabs>
          <w:tab w:val="right" w:pos="7928"/>
        </w:tabs>
        <w:rPr>
          <w:rFonts w:asciiTheme="minorHAnsi" w:hAnsiTheme="minorHAnsi"/>
          <w:noProof/>
          <w:sz w:val="22"/>
          <w:lang w:eastAsia="ko-KR"/>
        </w:rPr>
      </w:pPr>
      <w:hyperlink w:anchor="_Toc525039993" w:history="1">
        <w:r w:rsidR="0026268D" w:rsidRPr="00D86944">
          <w:rPr>
            <w:rStyle w:val="Hyperlink"/>
            <w:noProof/>
            <w:lang w:val="id-ID"/>
          </w:rPr>
          <w:t>Tahapan Penelitian</w:t>
        </w:r>
        <w:r w:rsidR="0026268D">
          <w:rPr>
            <w:noProof/>
            <w:webHidden/>
          </w:rPr>
          <w:tab/>
        </w:r>
        <w:r w:rsidR="0026268D">
          <w:rPr>
            <w:noProof/>
            <w:webHidden/>
          </w:rPr>
          <w:fldChar w:fldCharType="begin"/>
        </w:r>
        <w:r w:rsidR="0026268D">
          <w:rPr>
            <w:noProof/>
            <w:webHidden/>
          </w:rPr>
          <w:instrText xml:space="preserve"> PAGEREF _Toc525039993 \h </w:instrText>
        </w:r>
        <w:r w:rsidR="0026268D">
          <w:rPr>
            <w:noProof/>
            <w:webHidden/>
          </w:rPr>
        </w:r>
        <w:r w:rsidR="0026268D">
          <w:rPr>
            <w:noProof/>
            <w:webHidden/>
          </w:rPr>
          <w:fldChar w:fldCharType="separate"/>
        </w:r>
        <w:r w:rsidR="009D5A64">
          <w:rPr>
            <w:noProof/>
            <w:webHidden/>
          </w:rPr>
          <w:t>7</w:t>
        </w:r>
        <w:r w:rsidR="0026268D">
          <w:rPr>
            <w:noProof/>
            <w:webHidden/>
          </w:rPr>
          <w:fldChar w:fldCharType="end"/>
        </w:r>
      </w:hyperlink>
    </w:p>
    <w:p w14:paraId="23465C7B" w14:textId="77777777" w:rsidR="0026268D" w:rsidRDefault="00E03922">
      <w:pPr>
        <w:pStyle w:val="TOC2"/>
        <w:tabs>
          <w:tab w:val="right" w:pos="7928"/>
        </w:tabs>
        <w:rPr>
          <w:rFonts w:asciiTheme="minorHAnsi" w:hAnsiTheme="minorHAnsi"/>
          <w:noProof/>
          <w:sz w:val="22"/>
          <w:lang w:eastAsia="ko-KR"/>
        </w:rPr>
      </w:pPr>
      <w:hyperlink w:anchor="_Toc525039994" w:history="1">
        <w:r w:rsidR="0026268D" w:rsidRPr="00D86944">
          <w:rPr>
            <w:rStyle w:val="Hyperlink"/>
            <w:noProof/>
            <w:lang w:val="id-ID"/>
          </w:rPr>
          <w:t>Lingkungan Pengembangan</w:t>
        </w:r>
        <w:r w:rsidR="0026268D">
          <w:rPr>
            <w:noProof/>
            <w:webHidden/>
          </w:rPr>
          <w:tab/>
        </w:r>
        <w:r w:rsidR="0026268D">
          <w:rPr>
            <w:noProof/>
            <w:webHidden/>
          </w:rPr>
          <w:fldChar w:fldCharType="begin"/>
        </w:r>
        <w:r w:rsidR="0026268D">
          <w:rPr>
            <w:noProof/>
            <w:webHidden/>
          </w:rPr>
          <w:instrText xml:space="preserve"> PAGEREF _Toc525039994 \h </w:instrText>
        </w:r>
        <w:r w:rsidR="0026268D">
          <w:rPr>
            <w:noProof/>
            <w:webHidden/>
          </w:rPr>
        </w:r>
        <w:r w:rsidR="0026268D">
          <w:rPr>
            <w:noProof/>
            <w:webHidden/>
          </w:rPr>
          <w:fldChar w:fldCharType="separate"/>
        </w:r>
        <w:r w:rsidR="009D5A64">
          <w:rPr>
            <w:noProof/>
            <w:webHidden/>
          </w:rPr>
          <w:t>8</w:t>
        </w:r>
        <w:r w:rsidR="0026268D">
          <w:rPr>
            <w:noProof/>
            <w:webHidden/>
          </w:rPr>
          <w:fldChar w:fldCharType="end"/>
        </w:r>
      </w:hyperlink>
    </w:p>
    <w:p w14:paraId="5D56A516" w14:textId="77777777" w:rsidR="0026268D" w:rsidRDefault="00E03922">
      <w:pPr>
        <w:pStyle w:val="TOC1"/>
        <w:rPr>
          <w:rFonts w:asciiTheme="minorHAnsi" w:hAnsiTheme="minorHAnsi"/>
          <w:noProof/>
          <w:sz w:val="22"/>
          <w:lang w:eastAsia="ko-KR"/>
        </w:rPr>
      </w:pPr>
      <w:hyperlink w:anchor="_Toc525039995" w:history="1">
        <w:r w:rsidR="0026268D" w:rsidRPr="00D86944">
          <w:rPr>
            <w:rStyle w:val="Hyperlink"/>
            <w:noProof/>
            <w:lang w:val="id-ID"/>
          </w:rPr>
          <w:t>HASIL DAN PEMBAHASAN</w:t>
        </w:r>
        <w:r w:rsidR="0026268D">
          <w:rPr>
            <w:noProof/>
            <w:webHidden/>
          </w:rPr>
          <w:tab/>
        </w:r>
        <w:r w:rsidR="0026268D">
          <w:rPr>
            <w:noProof/>
            <w:webHidden/>
          </w:rPr>
          <w:fldChar w:fldCharType="begin"/>
        </w:r>
        <w:r w:rsidR="0026268D">
          <w:rPr>
            <w:noProof/>
            <w:webHidden/>
          </w:rPr>
          <w:instrText xml:space="preserve"> PAGEREF _Toc525039995 \h </w:instrText>
        </w:r>
        <w:r w:rsidR="0026268D">
          <w:rPr>
            <w:noProof/>
            <w:webHidden/>
          </w:rPr>
        </w:r>
        <w:r w:rsidR="0026268D">
          <w:rPr>
            <w:noProof/>
            <w:webHidden/>
          </w:rPr>
          <w:fldChar w:fldCharType="separate"/>
        </w:r>
        <w:r w:rsidR="009D5A64">
          <w:rPr>
            <w:noProof/>
            <w:webHidden/>
          </w:rPr>
          <w:t>9</w:t>
        </w:r>
        <w:r w:rsidR="0026268D">
          <w:rPr>
            <w:noProof/>
            <w:webHidden/>
          </w:rPr>
          <w:fldChar w:fldCharType="end"/>
        </w:r>
      </w:hyperlink>
    </w:p>
    <w:p w14:paraId="600824FE" w14:textId="77777777" w:rsidR="0026268D" w:rsidRDefault="00E03922">
      <w:pPr>
        <w:pStyle w:val="TOC2"/>
        <w:tabs>
          <w:tab w:val="right" w:pos="7928"/>
        </w:tabs>
        <w:rPr>
          <w:rFonts w:asciiTheme="minorHAnsi" w:hAnsiTheme="minorHAnsi"/>
          <w:noProof/>
          <w:sz w:val="22"/>
          <w:lang w:eastAsia="ko-KR"/>
        </w:rPr>
      </w:pPr>
      <w:hyperlink w:anchor="_Toc525039996" w:history="1">
        <w:r w:rsidR="0026268D" w:rsidRPr="00D86944">
          <w:rPr>
            <w:rStyle w:val="Hyperlink"/>
            <w:noProof/>
            <w:lang w:val="id-ID"/>
          </w:rPr>
          <w:t>Pengumpulan dan Praproses Data</w:t>
        </w:r>
        <w:r w:rsidR="0026268D">
          <w:rPr>
            <w:noProof/>
            <w:webHidden/>
          </w:rPr>
          <w:tab/>
        </w:r>
        <w:r w:rsidR="0026268D">
          <w:rPr>
            <w:noProof/>
            <w:webHidden/>
          </w:rPr>
          <w:fldChar w:fldCharType="begin"/>
        </w:r>
        <w:r w:rsidR="0026268D">
          <w:rPr>
            <w:noProof/>
            <w:webHidden/>
          </w:rPr>
          <w:instrText xml:space="preserve"> PAGEREF _Toc525039996 \h </w:instrText>
        </w:r>
        <w:r w:rsidR="0026268D">
          <w:rPr>
            <w:noProof/>
            <w:webHidden/>
          </w:rPr>
        </w:r>
        <w:r w:rsidR="0026268D">
          <w:rPr>
            <w:noProof/>
            <w:webHidden/>
          </w:rPr>
          <w:fldChar w:fldCharType="separate"/>
        </w:r>
        <w:r w:rsidR="009D5A64">
          <w:rPr>
            <w:noProof/>
            <w:webHidden/>
          </w:rPr>
          <w:t>9</w:t>
        </w:r>
        <w:r w:rsidR="0026268D">
          <w:rPr>
            <w:noProof/>
            <w:webHidden/>
          </w:rPr>
          <w:fldChar w:fldCharType="end"/>
        </w:r>
      </w:hyperlink>
    </w:p>
    <w:p w14:paraId="3380029C" w14:textId="77777777" w:rsidR="0026268D" w:rsidRDefault="00E03922">
      <w:pPr>
        <w:pStyle w:val="TOC2"/>
        <w:tabs>
          <w:tab w:val="right" w:pos="7928"/>
        </w:tabs>
        <w:rPr>
          <w:rFonts w:asciiTheme="minorHAnsi" w:hAnsiTheme="minorHAnsi"/>
          <w:noProof/>
          <w:sz w:val="22"/>
          <w:lang w:eastAsia="ko-KR"/>
        </w:rPr>
      </w:pPr>
      <w:hyperlink w:anchor="_Toc525039997" w:history="1">
        <w:r w:rsidR="0026268D" w:rsidRPr="00D86944">
          <w:rPr>
            <w:rStyle w:val="Hyperlink"/>
            <w:noProof/>
            <w:lang w:val="id-ID"/>
          </w:rPr>
          <w:t>Penentuan Data Uji dan Data Latih</w:t>
        </w:r>
        <w:r w:rsidR="0026268D">
          <w:rPr>
            <w:noProof/>
            <w:webHidden/>
          </w:rPr>
          <w:tab/>
        </w:r>
        <w:r w:rsidR="0026268D">
          <w:rPr>
            <w:noProof/>
            <w:webHidden/>
          </w:rPr>
          <w:fldChar w:fldCharType="begin"/>
        </w:r>
        <w:r w:rsidR="0026268D">
          <w:rPr>
            <w:noProof/>
            <w:webHidden/>
          </w:rPr>
          <w:instrText xml:space="preserve"> PAGEREF _Toc525039997 \h </w:instrText>
        </w:r>
        <w:r w:rsidR="0026268D">
          <w:rPr>
            <w:noProof/>
            <w:webHidden/>
          </w:rPr>
        </w:r>
        <w:r w:rsidR="0026268D">
          <w:rPr>
            <w:noProof/>
            <w:webHidden/>
          </w:rPr>
          <w:fldChar w:fldCharType="separate"/>
        </w:r>
        <w:r w:rsidR="009D5A64">
          <w:rPr>
            <w:noProof/>
            <w:webHidden/>
          </w:rPr>
          <w:t>10</w:t>
        </w:r>
        <w:r w:rsidR="0026268D">
          <w:rPr>
            <w:noProof/>
            <w:webHidden/>
          </w:rPr>
          <w:fldChar w:fldCharType="end"/>
        </w:r>
      </w:hyperlink>
    </w:p>
    <w:p w14:paraId="50F0E872" w14:textId="77777777" w:rsidR="0026268D" w:rsidRDefault="00E03922">
      <w:pPr>
        <w:pStyle w:val="TOC2"/>
        <w:tabs>
          <w:tab w:val="right" w:pos="7928"/>
        </w:tabs>
        <w:rPr>
          <w:rFonts w:asciiTheme="minorHAnsi" w:hAnsiTheme="minorHAnsi"/>
          <w:noProof/>
          <w:sz w:val="22"/>
          <w:lang w:eastAsia="ko-KR"/>
        </w:rPr>
      </w:pPr>
      <w:hyperlink w:anchor="_Toc525039998" w:history="1">
        <w:r w:rsidR="0026268D" w:rsidRPr="00D86944">
          <w:rPr>
            <w:rStyle w:val="Hyperlink"/>
            <w:noProof/>
            <w:lang w:val="id-ID"/>
          </w:rPr>
          <w:t>Pemodelan dan Pengujian Pohon Keputusan</w:t>
        </w:r>
        <w:r w:rsidR="0026268D">
          <w:rPr>
            <w:noProof/>
            <w:webHidden/>
          </w:rPr>
          <w:tab/>
        </w:r>
        <w:r w:rsidR="0026268D">
          <w:rPr>
            <w:noProof/>
            <w:webHidden/>
          </w:rPr>
          <w:fldChar w:fldCharType="begin"/>
        </w:r>
        <w:r w:rsidR="0026268D">
          <w:rPr>
            <w:noProof/>
            <w:webHidden/>
          </w:rPr>
          <w:instrText xml:space="preserve"> PAGEREF _Toc525039998 \h </w:instrText>
        </w:r>
        <w:r w:rsidR="0026268D">
          <w:rPr>
            <w:noProof/>
            <w:webHidden/>
          </w:rPr>
        </w:r>
        <w:r w:rsidR="0026268D">
          <w:rPr>
            <w:noProof/>
            <w:webHidden/>
          </w:rPr>
          <w:fldChar w:fldCharType="separate"/>
        </w:r>
        <w:r w:rsidR="009D5A64">
          <w:rPr>
            <w:noProof/>
            <w:webHidden/>
          </w:rPr>
          <w:t>11</w:t>
        </w:r>
        <w:r w:rsidR="0026268D">
          <w:rPr>
            <w:noProof/>
            <w:webHidden/>
          </w:rPr>
          <w:fldChar w:fldCharType="end"/>
        </w:r>
      </w:hyperlink>
    </w:p>
    <w:p w14:paraId="45124C15" w14:textId="77777777" w:rsidR="0026268D" w:rsidRDefault="00E03922">
      <w:pPr>
        <w:pStyle w:val="TOC2"/>
        <w:tabs>
          <w:tab w:val="right" w:pos="7928"/>
        </w:tabs>
        <w:rPr>
          <w:rFonts w:asciiTheme="minorHAnsi" w:hAnsiTheme="minorHAnsi"/>
          <w:noProof/>
          <w:sz w:val="22"/>
          <w:lang w:eastAsia="ko-KR"/>
        </w:rPr>
      </w:pPr>
      <w:hyperlink w:anchor="_Toc525039999" w:history="1">
        <w:r w:rsidR="0026268D" w:rsidRPr="00D86944">
          <w:rPr>
            <w:rStyle w:val="Hyperlink"/>
            <w:noProof/>
            <w:lang w:val="id-ID"/>
          </w:rPr>
          <w:t>Visualisasi dan Analisis Hasil Pemodelan</w:t>
        </w:r>
        <w:r w:rsidR="0026268D">
          <w:rPr>
            <w:noProof/>
            <w:webHidden/>
          </w:rPr>
          <w:tab/>
        </w:r>
        <w:r w:rsidR="0026268D">
          <w:rPr>
            <w:noProof/>
            <w:webHidden/>
          </w:rPr>
          <w:fldChar w:fldCharType="begin"/>
        </w:r>
        <w:r w:rsidR="0026268D">
          <w:rPr>
            <w:noProof/>
            <w:webHidden/>
          </w:rPr>
          <w:instrText xml:space="preserve"> PAGEREF _Toc525039999 \h </w:instrText>
        </w:r>
        <w:r w:rsidR="0026268D">
          <w:rPr>
            <w:noProof/>
            <w:webHidden/>
          </w:rPr>
        </w:r>
        <w:r w:rsidR="0026268D">
          <w:rPr>
            <w:noProof/>
            <w:webHidden/>
          </w:rPr>
          <w:fldChar w:fldCharType="separate"/>
        </w:r>
        <w:r w:rsidR="009D5A64">
          <w:rPr>
            <w:noProof/>
            <w:webHidden/>
          </w:rPr>
          <w:t>16</w:t>
        </w:r>
        <w:r w:rsidR="0026268D">
          <w:rPr>
            <w:noProof/>
            <w:webHidden/>
          </w:rPr>
          <w:fldChar w:fldCharType="end"/>
        </w:r>
      </w:hyperlink>
    </w:p>
    <w:p w14:paraId="69FDA655" w14:textId="77777777" w:rsidR="0026268D" w:rsidRDefault="00E03922">
      <w:pPr>
        <w:pStyle w:val="TOC1"/>
        <w:rPr>
          <w:rFonts w:asciiTheme="minorHAnsi" w:hAnsiTheme="minorHAnsi"/>
          <w:noProof/>
          <w:sz w:val="22"/>
          <w:lang w:eastAsia="ko-KR"/>
        </w:rPr>
      </w:pPr>
      <w:hyperlink w:anchor="_Toc525040000" w:history="1">
        <w:r w:rsidR="0026268D" w:rsidRPr="00D86944">
          <w:rPr>
            <w:rStyle w:val="Hyperlink"/>
            <w:noProof/>
            <w:lang w:val="id-ID"/>
          </w:rPr>
          <w:t>SIMPULAN DAN SARAN</w:t>
        </w:r>
        <w:r w:rsidR="0026268D">
          <w:rPr>
            <w:noProof/>
            <w:webHidden/>
          </w:rPr>
          <w:tab/>
        </w:r>
        <w:r w:rsidR="0026268D">
          <w:rPr>
            <w:noProof/>
            <w:webHidden/>
          </w:rPr>
          <w:fldChar w:fldCharType="begin"/>
        </w:r>
        <w:r w:rsidR="0026268D">
          <w:rPr>
            <w:noProof/>
            <w:webHidden/>
          </w:rPr>
          <w:instrText xml:space="preserve"> PAGEREF _Toc525040000 \h </w:instrText>
        </w:r>
        <w:r w:rsidR="0026268D">
          <w:rPr>
            <w:noProof/>
            <w:webHidden/>
          </w:rPr>
        </w:r>
        <w:r w:rsidR="0026268D">
          <w:rPr>
            <w:noProof/>
            <w:webHidden/>
          </w:rPr>
          <w:fldChar w:fldCharType="separate"/>
        </w:r>
        <w:r w:rsidR="009D5A64">
          <w:rPr>
            <w:noProof/>
            <w:webHidden/>
          </w:rPr>
          <w:t>18</w:t>
        </w:r>
        <w:r w:rsidR="0026268D">
          <w:rPr>
            <w:noProof/>
            <w:webHidden/>
          </w:rPr>
          <w:fldChar w:fldCharType="end"/>
        </w:r>
      </w:hyperlink>
    </w:p>
    <w:p w14:paraId="42E2E983" w14:textId="77777777" w:rsidR="0026268D" w:rsidRDefault="00E03922">
      <w:pPr>
        <w:pStyle w:val="TOC2"/>
        <w:tabs>
          <w:tab w:val="right" w:pos="7928"/>
        </w:tabs>
        <w:rPr>
          <w:rFonts w:asciiTheme="minorHAnsi" w:hAnsiTheme="minorHAnsi"/>
          <w:noProof/>
          <w:sz w:val="22"/>
          <w:lang w:eastAsia="ko-KR"/>
        </w:rPr>
      </w:pPr>
      <w:hyperlink w:anchor="_Toc525040001" w:history="1">
        <w:r w:rsidR="0026268D" w:rsidRPr="00D86944">
          <w:rPr>
            <w:rStyle w:val="Hyperlink"/>
            <w:noProof/>
            <w:lang w:val="id-ID"/>
          </w:rPr>
          <w:t>Simpulan</w:t>
        </w:r>
        <w:r w:rsidR="0026268D">
          <w:rPr>
            <w:noProof/>
            <w:webHidden/>
          </w:rPr>
          <w:tab/>
        </w:r>
        <w:r w:rsidR="0026268D">
          <w:rPr>
            <w:noProof/>
            <w:webHidden/>
          </w:rPr>
          <w:fldChar w:fldCharType="begin"/>
        </w:r>
        <w:r w:rsidR="0026268D">
          <w:rPr>
            <w:noProof/>
            <w:webHidden/>
          </w:rPr>
          <w:instrText xml:space="preserve"> PAGEREF _Toc525040001 \h </w:instrText>
        </w:r>
        <w:r w:rsidR="0026268D">
          <w:rPr>
            <w:noProof/>
            <w:webHidden/>
          </w:rPr>
        </w:r>
        <w:r w:rsidR="0026268D">
          <w:rPr>
            <w:noProof/>
            <w:webHidden/>
          </w:rPr>
          <w:fldChar w:fldCharType="separate"/>
        </w:r>
        <w:r w:rsidR="009D5A64">
          <w:rPr>
            <w:noProof/>
            <w:webHidden/>
          </w:rPr>
          <w:t>18</w:t>
        </w:r>
        <w:r w:rsidR="0026268D">
          <w:rPr>
            <w:noProof/>
            <w:webHidden/>
          </w:rPr>
          <w:fldChar w:fldCharType="end"/>
        </w:r>
      </w:hyperlink>
    </w:p>
    <w:p w14:paraId="1625303E" w14:textId="77777777" w:rsidR="0026268D" w:rsidRDefault="00E03922">
      <w:pPr>
        <w:pStyle w:val="TOC2"/>
        <w:tabs>
          <w:tab w:val="right" w:pos="7928"/>
        </w:tabs>
        <w:rPr>
          <w:rFonts w:asciiTheme="minorHAnsi" w:hAnsiTheme="minorHAnsi"/>
          <w:noProof/>
          <w:sz w:val="22"/>
          <w:lang w:eastAsia="ko-KR"/>
        </w:rPr>
      </w:pPr>
      <w:hyperlink w:anchor="_Toc525040002" w:history="1">
        <w:r w:rsidR="0026268D" w:rsidRPr="00D86944">
          <w:rPr>
            <w:rStyle w:val="Hyperlink"/>
            <w:noProof/>
            <w:lang w:val="id-ID"/>
          </w:rPr>
          <w:t>Saran</w:t>
        </w:r>
        <w:r w:rsidR="0026268D">
          <w:rPr>
            <w:noProof/>
            <w:webHidden/>
          </w:rPr>
          <w:tab/>
        </w:r>
        <w:r w:rsidR="0026268D">
          <w:rPr>
            <w:noProof/>
            <w:webHidden/>
          </w:rPr>
          <w:fldChar w:fldCharType="begin"/>
        </w:r>
        <w:r w:rsidR="0026268D">
          <w:rPr>
            <w:noProof/>
            <w:webHidden/>
          </w:rPr>
          <w:instrText xml:space="preserve"> PAGEREF _Toc525040002 \h </w:instrText>
        </w:r>
        <w:r w:rsidR="0026268D">
          <w:rPr>
            <w:noProof/>
            <w:webHidden/>
          </w:rPr>
        </w:r>
        <w:r w:rsidR="0026268D">
          <w:rPr>
            <w:noProof/>
            <w:webHidden/>
          </w:rPr>
          <w:fldChar w:fldCharType="separate"/>
        </w:r>
        <w:r w:rsidR="009D5A64">
          <w:rPr>
            <w:noProof/>
            <w:webHidden/>
          </w:rPr>
          <w:t>19</w:t>
        </w:r>
        <w:r w:rsidR="0026268D">
          <w:rPr>
            <w:noProof/>
            <w:webHidden/>
          </w:rPr>
          <w:fldChar w:fldCharType="end"/>
        </w:r>
      </w:hyperlink>
    </w:p>
    <w:p w14:paraId="2BB87259" w14:textId="77777777" w:rsidR="0026268D" w:rsidRDefault="00E03922">
      <w:pPr>
        <w:pStyle w:val="TOC1"/>
        <w:rPr>
          <w:rFonts w:asciiTheme="minorHAnsi" w:hAnsiTheme="minorHAnsi"/>
          <w:noProof/>
          <w:sz w:val="22"/>
          <w:lang w:eastAsia="ko-KR"/>
        </w:rPr>
      </w:pPr>
      <w:hyperlink w:anchor="_Toc525040003" w:history="1">
        <w:r w:rsidR="0026268D" w:rsidRPr="00D86944">
          <w:rPr>
            <w:rStyle w:val="Hyperlink"/>
            <w:noProof/>
            <w:lang w:val="id-ID"/>
          </w:rPr>
          <w:t>DAFTAR PUSTAKA</w:t>
        </w:r>
        <w:r w:rsidR="0026268D">
          <w:rPr>
            <w:noProof/>
            <w:webHidden/>
          </w:rPr>
          <w:tab/>
        </w:r>
        <w:r w:rsidR="0026268D">
          <w:rPr>
            <w:noProof/>
            <w:webHidden/>
          </w:rPr>
          <w:fldChar w:fldCharType="begin"/>
        </w:r>
        <w:r w:rsidR="0026268D">
          <w:rPr>
            <w:noProof/>
            <w:webHidden/>
          </w:rPr>
          <w:instrText xml:space="preserve"> PAGEREF _Toc525040003 \h </w:instrText>
        </w:r>
        <w:r w:rsidR="0026268D">
          <w:rPr>
            <w:noProof/>
            <w:webHidden/>
          </w:rPr>
        </w:r>
        <w:r w:rsidR="0026268D">
          <w:rPr>
            <w:noProof/>
            <w:webHidden/>
          </w:rPr>
          <w:fldChar w:fldCharType="separate"/>
        </w:r>
        <w:r w:rsidR="009D5A64">
          <w:rPr>
            <w:noProof/>
            <w:webHidden/>
          </w:rPr>
          <w:t>19</w:t>
        </w:r>
        <w:r w:rsidR="0026268D">
          <w:rPr>
            <w:noProof/>
            <w:webHidden/>
          </w:rPr>
          <w:fldChar w:fldCharType="end"/>
        </w:r>
      </w:hyperlink>
    </w:p>
    <w:p w14:paraId="5E07802B" w14:textId="77777777" w:rsidR="0026268D" w:rsidRDefault="00E03922">
      <w:pPr>
        <w:pStyle w:val="TOC1"/>
        <w:rPr>
          <w:rFonts w:asciiTheme="minorHAnsi" w:hAnsiTheme="minorHAnsi"/>
          <w:noProof/>
          <w:sz w:val="22"/>
          <w:lang w:eastAsia="ko-KR"/>
        </w:rPr>
      </w:pPr>
      <w:hyperlink w:anchor="_Toc525040004" w:history="1">
        <w:r w:rsidR="0026268D" w:rsidRPr="00D86944">
          <w:rPr>
            <w:rStyle w:val="Hyperlink"/>
            <w:noProof/>
            <w:lang w:val="id-ID"/>
          </w:rPr>
          <w:t>LAMPIRAN</w:t>
        </w:r>
        <w:r w:rsidR="0026268D">
          <w:rPr>
            <w:noProof/>
            <w:webHidden/>
          </w:rPr>
          <w:tab/>
        </w:r>
        <w:r w:rsidR="0026268D">
          <w:rPr>
            <w:noProof/>
            <w:webHidden/>
          </w:rPr>
          <w:fldChar w:fldCharType="begin"/>
        </w:r>
        <w:r w:rsidR="0026268D">
          <w:rPr>
            <w:noProof/>
            <w:webHidden/>
          </w:rPr>
          <w:instrText xml:space="preserve"> PAGEREF _Toc525040004 \h </w:instrText>
        </w:r>
        <w:r w:rsidR="0026268D">
          <w:rPr>
            <w:noProof/>
            <w:webHidden/>
          </w:rPr>
        </w:r>
        <w:r w:rsidR="0026268D">
          <w:rPr>
            <w:noProof/>
            <w:webHidden/>
          </w:rPr>
          <w:fldChar w:fldCharType="separate"/>
        </w:r>
        <w:r w:rsidR="009D5A64">
          <w:rPr>
            <w:noProof/>
            <w:webHidden/>
          </w:rPr>
          <w:t>21</w:t>
        </w:r>
        <w:r w:rsidR="0026268D">
          <w:rPr>
            <w:noProof/>
            <w:webHidden/>
          </w:rPr>
          <w:fldChar w:fldCharType="end"/>
        </w:r>
      </w:hyperlink>
    </w:p>
    <w:p w14:paraId="60CCE888" w14:textId="77777777" w:rsidR="0026268D" w:rsidRDefault="00E03922">
      <w:pPr>
        <w:pStyle w:val="TOC1"/>
        <w:rPr>
          <w:rFonts w:asciiTheme="minorHAnsi" w:hAnsiTheme="minorHAnsi"/>
          <w:noProof/>
          <w:sz w:val="22"/>
          <w:lang w:eastAsia="ko-KR"/>
        </w:rPr>
      </w:pPr>
      <w:hyperlink w:anchor="_Toc525040005" w:history="1">
        <w:r w:rsidR="0026268D" w:rsidRPr="00D86944">
          <w:rPr>
            <w:rStyle w:val="Hyperlink"/>
            <w:noProof/>
            <w:lang w:val="id-ID"/>
          </w:rPr>
          <w:t>RIWAYAT HIDUP</w:t>
        </w:r>
        <w:r w:rsidR="0026268D">
          <w:rPr>
            <w:noProof/>
            <w:webHidden/>
          </w:rPr>
          <w:tab/>
        </w:r>
        <w:r w:rsidR="0026268D">
          <w:rPr>
            <w:noProof/>
            <w:webHidden/>
          </w:rPr>
          <w:fldChar w:fldCharType="begin"/>
        </w:r>
        <w:r w:rsidR="0026268D">
          <w:rPr>
            <w:noProof/>
            <w:webHidden/>
          </w:rPr>
          <w:instrText xml:space="preserve"> PAGEREF _Toc525040005 \h </w:instrText>
        </w:r>
        <w:r w:rsidR="0026268D">
          <w:rPr>
            <w:noProof/>
            <w:webHidden/>
          </w:rPr>
        </w:r>
        <w:r w:rsidR="0026268D">
          <w:rPr>
            <w:noProof/>
            <w:webHidden/>
          </w:rPr>
          <w:fldChar w:fldCharType="separate"/>
        </w:r>
        <w:r w:rsidR="009D5A64">
          <w:rPr>
            <w:noProof/>
            <w:webHidden/>
          </w:rPr>
          <w:t>57</w:t>
        </w:r>
        <w:r w:rsidR="0026268D">
          <w:rPr>
            <w:noProof/>
            <w:webHidden/>
          </w:rPr>
          <w:fldChar w:fldCharType="end"/>
        </w:r>
      </w:hyperlink>
    </w:p>
    <w:p w14:paraId="2B39C215" w14:textId="77777777" w:rsidR="00F54F6F" w:rsidRPr="00A136BA" w:rsidRDefault="00785881" w:rsidP="00524E1B">
      <w:pPr>
        <w:tabs>
          <w:tab w:val="right" w:pos="7938"/>
        </w:tabs>
        <w:spacing w:line="360" w:lineRule="auto"/>
        <w:ind w:firstLine="0"/>
        <w:jc w:val="center"/>
        <w:rPr>
          <w:b/>
          <w:sz w:val="28"/>
          <w:lang w:val="id-ID"/>
        </w:rPr>
      </w:pPr>
      <w:r w:rsidRPr="00A136BA">
        <w:rPr>
          <w:lang w:val="id-ID" w:eastAsia="en-US"/>
        </w:rPr>
        <w:fldChar w:fldCharType="end"/>
      </w:r>
      <w:r w:rsidR="00675E77" w:rsidRPr="00A136BA">
        <w:rPr>
          <w:b/>
          <w:sz w:val="28"/>
          <w:szCs w:val="28"/>
          <w:lang w:val="id-ID"/>
        </w:rPr>
        <w:t xml:space="preserve"> </w:t>
      </w:r>
      <w:bookmarkStart w:id="0" w:name="_Toc331005282"/>
      <w:r w:rsidR="00F54F6F" w:rsidRPr="00A136BA">
        <w:rPr>
          <w:b/>
          <w:sz w:val="28"/>
          <w:lang w:val="id-ID"/>
        </w:rPr>
        <w:t>DAFTAR TABEL</w:t>
      </w:r>
      <w:bookmarkEnd w:id="0"/>
    </w:p>
    <w:p w14:paraId="61D75833" w14:textId="77777777" w:rsidR="00B7685B" w:rsidRPr="00A136BA" w:rsidRDefault="00B7685B" w:rsidP="00B7685B">
      <w:pPr>
        <w:ind w:firstLine="0"/>
        <w:rPr>
          <w:lang w:val="id-ID"/>
        </w:rPr>
      </w:pPr>
    </w:p>
    <w:p w14:paraId="1863A11D" w14:textId="77777777" w:rsidR="00C85BE8" w:rsidRPr="00C85BE8" w:rsidRDefault="00785881" w:rsidP="00C85BE8">
      <w:pPr>
        <w:pStyle w:val="TableofFigures"/>
        <w:numPr>
          <w:ilvl w:val="0"/>
          <w:numId w:val="20"/>
        </w:numPr>
        <w:tabs>
          <w:tab w:val="right" w:pos="7928"/>
        </w:tabs>
        <w:ind w:left="284" w:right="0" w:hanging="283"/>
        <w:rPr>
          <w:rStyle w:val="Hyperlink"/>
          <w:noProof/>
          <w:lang w:val="id-ID"/>
        </w:rPr>
      </w:pPr>
      <w:r w:rsidRPr="00A136BA">
        <w:rPr>
          <w:lang w:val="id-ID"/>
        </w:rPr>
        <w:fldChar w:fldCharType="begin"/>
      </w:r>
      <w:r w:rsidR="009D4B46" w:rsidRPr="00A136BA">
        <w:rPr>
          <w:lang w:val="id-ID"/>
        </w:rPr>
        <w:instrText xml:space="preserve"> TOC \h \z \a "Tabel" </w:instrText>
      </w:r>
      <w:r w:rsidRPr="00A136BA">
        <w:rPr>
          <w:lang w:val="id-ID"/>
        </w:rPr>
        <w:fldChar w:fldCharType="separate"/>
      </w:r>
      <w:hyperlink w:anchor="_Toc525040135" w:history="1">
        <w:r w:rsidR="00C85BE8" w:rsidRPr="00FB1C25">
          <w:rPr>
            <w:rStyle w:val="Hyperlink"/>
            <w:noProof/>
            <w:lang w:val="id-ID"/>
          </w:rPr>
          <w:t>Format data gempa</w:t>
        </w:r>
        <w:r w:rsidR="00C85BE8" w:rsidRPr="00C85BE8">
          <w:rPr>
            <w:rStyle w:val="Hyperlink"/>
            <w:noProof/>
            <w:webHidden/>
            <w:lang w:val="id-ID"/>
          </w:rPr>
          <w:tab/>
        </w:r>
        <w:r w:rsidR="00C85BE8" w:rsidRPr="00C85BE8">
          <w:rPr>
            <w:rStyle w:val="Hyperlink"/>
            <w:noProof/>
            <w:webHidden/>
            <w:lang w:val="id-ID"/>
          </w:rPr>
          <w:fldChar w:fldCharType="begin"/>
        </w:r>
        <w:r w:rsidR="00C85BE8" w:rsidRPr="00C85BE8">
          <w:rPr>
            <w:rStyle w:val="Hyperlink"/>
            <w:noProof/>
            <w:webHidden/>
            <w:lang w:val="id-ID"/>
          </w:rPr>
          <w:instrText xml:space="preserve"> PAGEREF _Toc525040135 \h </w:instrText>
        </w:r>
        <w:r w:rsidR="00C85BE8" w:rsidRPr="00C85BE8">
          <w:rPr>
            <w:rStyle w:val="Hyperlink"/>
            <w:noProof/>
            <w:webHidden/>
            <w:lang w:val="id-ID"/>
          </w:rPr>
        </w:r>
        <w:r w:rsidR="00C85BE8" w:rsidRPr="00C85BE8">
          <w:rPr>
            <w:rStyle w:val="Hyperlink"/>
            <w:noProof/>
            <w:webHidden/>
            <w:lang w:val="id-ID"/>
          </w:rPr>
          <w:fldChar w:fldCharType="separate"/>
        </w:r>
        <w:r w:rsidR="009D5A64">
          <w:rPr>
            <w:rStyle w:val="Hyperlink"/>
            <w:noProof/>
            <w:webHidden/>
            <w:lang w:val="id-ID"/>
          </w:rPr>
          <w:t>6</w:t>
        </w:r>
        <w:r w:rsidR="00C85BE8" w:rsidRPr="00C85BE8">
          <w:rPr>
            <w:rStyle w:val="Hyperlink"/>
            <w:noProof/>
            <w:webHidden/>
            <w:lang w:val="id-ID"/>
          </w:rPr>
          <w:fldChar w:fldCharType="end"/>
        </w:r>
      </w:hyperlink>
    </w:p>
    <w:p w14:paraId="41289DC4" w14:textId="77777777" w:rsidR="00C85BE8" w:rsidRPr="00C85BE8" w:rsidRDefault="00E03922" w:rsidP="00C85BE8">
      <w:pPr>
        <w:pStyle w:val="TableofFigures"/>
        <w:numPr>
          <w:ilvl w:val="0"/>
          <w:numId w:val="20"/>
        </w:numPr>
        <w:tabs>
          <w:tab w:val="right" w:pos="7928"/>
        </w:tabs>
        <w:ind w:left="284" w:right="0" w:hanging="283"/>
        <w:rPr>
          <w:rStyle w:val="Hyperlink"/>
          <w:noProof/>
          <w:lang w:val="id-ID"/>
        </w:rPr>
      </w:pPr>
      <w:hyperlink w:anchor="_Toc525040136" w:history="1">
        <w:r w:rsidR="00C85BE8" w:rsidRPr="00C85BE8">
          <w:rPr>
            <w:rStyle w:val="Hyperlink"/>
            <w:noProof/>
            <w:lang w:val="id-ID"/>
          </w:rPr>
          <w:t>Penentuan kategori atribut victim, damage, placeType, areaClass, dan terrainLevel.</w:t>
        </w:r>
        <w:r w:rsidR="00C85BE8" w:rsidRPr="00C85BE8">
          <w:rPr>
            <w:rStyle w:val="Hyperlink"/>
            <w:noProof/>
            <w:webHidden/>
            <w:lang w:val="id-ID"/>
          </w:rPr>
          <w:tab/>
        </w:r>
        <w:r w:rsidR="00C85BE8" w:rsidRPr="00C85BE8">
          <w:rPr>
            <w:rStyle w:val="Hyperlink"/>
            <w:noProof/>
            <w:webHidden/>
            <w:lang w:val="id-ID"/>
          </w:rPr>
          <w:fldChar w:fldCharType="begin"/>
        </w:r>
        <w:r w:rsidR="00C85BE8" w:rsidRPr="00C85BE8">
          <w:rPr>
            <w:rStyle w:val="Hyperlink"/>
            <w:noProof/>
            <w:webHidden/>
            <w:lang w:val="id-ID"/>
          </w:rPr>
          <w:instrText xml:space="preserve"> PAGEREF _Toc525040136 \h </w:instrText>
        </w:r>
        <w:r w:rsidR="00C85BE8" w:rsidRPr="00C85BE8">
          <w:rPr>
            <w:rStyle w:val="Hyperlink"/>
            <w:noProof/>
            <w:webHidden/>
            <w:lang w:val="id-ID"/>
          </w:rPr>
        </w:r>
        <w:r w:rsidR="00C85BE8" w:rsidRPr="00C85BE8">
          <w:rPr>
            <w:rStyle w:val="Hyperlink"/>
            <w:noProof/>
            <w:webHidden/>
            <w:lang w:val="id-ID"/>
          </w:rPr>
          <w:fldChar w:fldCharType="separate"/>
        </w:r>
        <w:r w:rsidR="009D5A64">
          <w:rPr>
            <w:rStyle w:val="Hyperlink"/>
            <w:noProof/>
            <w:webHidden/>
            <w:lang w:val="id-ID"/>
          </w:rPr>
          <w:t>10</w:t>
        </w:r>
        <w:r w:rsidR="00C85BE8" w:rsidRPr="00C85BE8">
          <w:rPr>
            <w:rStyle w:val="Hyperlink"/>
            <w:noProof/>
            <w:webHidden/>
            <w:lang w:val="id-ID"/>
          </w:rPr>
          <w:fldChar w:fldCharType="end"/>
        </w:r>
      </w:hyperlink>
    </w:p>
    <w:p w14:paraId="4E3945F0" w14:textId="77777777" w:rsidR="00C85BE8" w:rsidRDefault="00E03922" w:rsidP="00C85BE8">
      <w:pPr>
        <w:pStyle w:val="TableofFigures"/>
        <w:numPr>
          <w:ilvl w:val="0"/>
          <w:numId w:val="20"/>
        </w:numPr>
        <w:tabs>
          <w:tab w:val="right" w:pos="7928"/>
        </w:tabs>
        <w:ind w:left="284" w:right="0" w:hanging="283"/>
        <w:rPr>
          <w:rFonts w:asciiTheme="minorHAnsi" w:hAnsiTheme="minorHAnsi"/>
          <w:noProof/>
          <w:sz w:val="22"/>
          <w:lang w:eastAsia="ko-KR"/>
        </w:rPr>
      </w:pPr>
      <w:hyperlink w:anchor="_Toc525040137" w:history="1">
        <w:r w:rsidR="00C85BE8" w:rsidRPr="00C85BE8">
          <w:rPr>
            <w:rStyle w:val="Hyperlink"/>
            <w:noProof/>
            <w:lang w:val="id-ID"/>
          </w:rPr>
          <w:t>Perbandingan akurasi algoritme C5.0 dengan SVM.</w:t>
        </w:r>
        <w:r w:rsidR="00C85BE8" w:rsidRPr="00C85BE8">
          <w:rPr>
            <w:rStyle w:val="Hyperlink"/>
            <w:noProof/>
            <w:webHidden/>
            <w:lang w:val="id-ID"/>
          </w:rPr>
          <w:tab/>
        </w:r>
        <w:r w:rsidR="00C85BE8" w:rsidRPr="00C85BE8">
          <w:rPr>
            <w:rStyle w:val="Hyperlink"/>
            <w:noProof/>
            <w:webHidden/>
            <w:lang w:val="id-ID"/>
          </w:rPr>
          <w:fldChar w:fldCharType="begin"/>
        </w:r>
        <w:r w:rsidR="00C85BE8" w:rsidRPr="00C85BE8">
          <w:rPr>
            <w:rStyle w:val="Hyperlink"/>
            <w:noProof/>
            <w:webHidden/>
            <w:lang w:val="id-ID"/>
          </w:rPr>
          <w:instrText xml:space="preserve"> PAGEREF _Toc525040137 \h </w:instrText>
        </w:r>
        <w:r w:rsidR="00C85BE8" w:rsidRPr="00C85BE8">
          <w:rPr>
            <w:rStyle w:val="Hyperlink"/>
            <w:noProof/>
            <w:webHidden/>
            <w:lang w:val="id-ID"/>
          </w:rPr>
        </w:r>
        <w:r w:rsidR="00C85BE8" w:rsidRPr="00C85BE8">
          <w:rPr>
            <w:rStyle w:val="Hyperlink"/>
            <w:noProof/>
            <w:webHidden/>
            <w:lang w:val="id-ID"/>
          </w:rPr>
          <w:fldChar w:fldCharType="separate"/>
        </w:r>
        <w:r w:rsidR="009D5A64">
          <w:rPr>
            <w:rStyle w:val="Hyperlink"/>
            <w:noProof/>
            <w:webHidden/>
            <w:lang w:val="id-ID"/>
          </w:rPr>
          <w:t>19</w:t>
        </w:r>
        <w:r w:rsidR="00C85BE8" w:rsidRPr="00C85BE8">
          <w:rPr>
            <w:rStyle w:val="Hyperlink"/>
            <w:noProof/>
            <w:webHidden/>
            <w:lang w:val="id-ID"/>
          </w:rPr>
          <w:fldChar w:fldCharType="end"/>
        </w:r>
      </w:hyperlink>
    </w:p>
    <w:p w14:paraId="7318DCA3" w14:textId="77777777" w:rsidR="00C77660" w:rsidRPr="00A136BA" w:rsidRDefault="00785881" w:rsidP="00E35C1B">
      <w:pPr>
        <w:ind w:left="426" w:firstLine="0"/>
        <w:rPr>
          <w:lang w:val="id-ID"/>
        </w:rPr>
      </w:pPr>
      <w:r w:rsidRPr="00A136BA">
        <w:rPr>
          <w:lang w:val="id-ID"/>
        </w:rPr>
        <w:fldChar w:fldCharType="end"/>
      </w:r>
    </w:p>
    <w:p w14:paraId="1BD540EB" w14:textId="77777777" w:rsidR="00F54F6F" w:rsidRPr="00A136BA" w:rsidRDefault="00F54F6F" w:rsidP="00B7685B">
      <w:pPr>
        <w:ind w:firstLine="0"/>
        <w:jc w:val="center"/>
        <w:rPr>
          <w:b/>
          <w:sz w:val="28"/>
          <w:szCs w:val="24"/>
          <w:lang w:val="id-ID"/>
        </w:rPr>
      </w:pPr>
      <w:bookmarkStart w:id="1" w:name="_Toc331005283"/>
      <w:r w:rsidRPr="00A136BA">
        <w:rPr>
          <w:b/>
          <w:sz w:val="28"/>
          <w:szCs w:val="24"/>
          <w:lang w:val="id-ID"/>
        </w:rPr>
        <w:t>DAFTAR GAMBAR</w:t>
      </w:r>
      <w:bookmarkEnd w:id="1"/>
    </w:p>
    <w:p w14:paraId="5F2839D5" w14:textId="77777777" w:rsidR="00B7685B" w:rsidRPr="00A136BA" w:rsidRDefault="00B7685B" w:rsidP="00B7685B">
      <w:pPr>
        <w:ind w:firstLine="0"/>
        <w:rPr>
          <w:szCs w:val="24"/>
          <w:lang w:val="id-ID"/>
        </w:rPr>
      </w:pPr>
    </w:p>
    <w:p w14:paraId="7725769E" w14:textId="77777777" w:rsidR="001044A8" w:rsidRPr="001044A8" w:rsidRDefault="00785881" w:rsidP="001044A8">
      <w:pPr>
        <w:pStyle w:val="TableofFigures"/>
        <w:numPr>
          <w:ilvl w:val="0"/>
          <w:numId w:val="20"/>
        </w:numPr>
        <w:tabs>
          <w:tab w:val="right" w:pos="7928"/>
        </w:tabs>
        <w:ind w:left="284" w:right="0" w:hanging="284"/>
        <w:rPr>
          <w:rStyle w:val="Hyperlink"/>
          <w:noProof/>
          <w:lang w:val="id-ID"/>
        </w:rPr>
      </w:pPr>
      <w:r w:rsidRPr="00A136BA">
        <w:rPr>
          <w:rStyle w:val="Hyperlink"/>
          <w:noProof/>
          <w:lang w:val="id-ID"/>
        </w:rPr>
        <w:fldChar w:fldCharType="begin"/>
      </w:r>
      <w:r w:rsidR="002D1997" w:rsidRPr="00A136BA">
        <w:rPr>
          <w:rStyle w:val="Hyperlink"/>
          <w:noProof/>
          <w:lang w:val="id-ID"/>
        </w:rPr>
        <w:instrText xml:space="preserve"> TOC \h \z \a "Gambar" </w:instrText>
      </w:r>
      <w:r w:rsidRPr="00A136BA">
        <w:rPr>
          <w:rStyle w:val="Hyperlink"/>
          <w:noProof/>
          <w:lang w:val="id-ID"/>
        </w:rPr>
        <w:fldChar w:fldCharType="separate"/>
      </w:r>
      <w:hyperlink w:anchor="_Toc525038592" w:history="1">
        <w:r w:rsidR="001044A8" w:rsidRPr="001C7285">
          <w:rPr>
            <w:rStyle w:val="Hyperlink"/>
            <w:noProof/>
            <w:lang w:val="id-ID"/>
          </w:rPr>
          <w:t>Bentuk data gempa</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_Toc525038592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6</w:t>
        </w:r>
        <w:r w:rsidR="001044A8" w:rsidRPr="001044A8">
          <w:rPr>
            <w:rStyle w:val="Hyperlink"/>
            <w:noProof/>
            <w:webHidden/>
            <w:lang w:val="id-ID"/>
          </w:rPr>
          <w:fldChar w:fldCharType="end"/>
        </w:r>
      </w:hyperlink>
    </w:p>
    <w:p w14:paraId="73447592" w14:textId="77777777" w:rsidR="001044A8" w:rsidRPr="001044A8" w:rsidRDefault="00E03922" w:rsidP="001044A8">
      <w:pPr>
        <w:pStyle w:val="TableofFigures"/>
        <w:numPr>
          <w:ilvl w:val="0"/>
          <w:numId w:val="20"/>
        </w:numPr>
        <w:tabs>
          <w:tab w:val="right" w:pos="7928"/>
        </w:tabs>
        <w:ind w:left="284" w:right="0" w:hanging="283"/>
        <w:rPr>
          <w:rStyle w:val="Hyperlink"/>
          <w:noProof/>
          <w:lang w:val="id-ID"/>
        </w:rPr>
      </w:pPr>
      <w:hyperlink r:id="rId13" w:anchor="_Toc525038593" w:history="1">
        <w:r w:rsidR="001044A8" w:rsidRPr="001C7285">
          <w:rPr>
            <w:rStyle w:val="Hyperlink"/>
            <w:noProof/>
            <w:lang w:val="id-ID"/>
          </w:rPr>
          <w:t>Tahapan penelitian</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_Toc525038593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7</w:t>
        </w:r>
        <w:r w:rsidR="001044A8" w:rsidRPr="001044A8">
          <w:rPr>
            <w:rStyle w:val="Hyperlink"/>
            <w:noProof/>
            <w:webHidden/>
            <w:lang w:val="id-ID"/>
          </w:rPr>
          <w:fldChar w:fldCharType="end"/>
        </w:r>
      </w:hyperlink>
    </w:p>
    <w:p w14:paraId="245F4AB7" w14:textId="77777777" w:rsidR="001044A8" w:rsidRPr="001044A8" w:rsidRDefault="00E03922" w:rsidP="001044A8">
      <w:pPr>
        <w:pStyle w:val="TableofFigures"/>
        <w:numPr>
          <w:ilvl w:val="0"/>
          <w:numId w:val="20"/>
        </w:numPr>
        <w:tabs>
          <w:tab w:val="right" w:pos="7928"/>
        </w:tabs>
        <w:ind w:left="284" w:right="0" w:hanging="283"/>
        <w:rPr>
          <w:rStyle w:val="Hyperlink"/>
          <w:noProof/>
          <w:lang w:val="id-ID"/>
        </w:rPr>
      </w:pPr>
      <w:hyperlink w:anchor="_Toc525038594" w:history="1">
        <w:r w:rsidR="001044A8" w:rsidRPr="001044A8">
          <w:rPr>
            <w:rStyle w:val="Hyperlink"/>
            <w:noProof/>
            <w:lang w:val="id-ID"/>
          </w:rPr>
          <w:t>Pseudocode</w:t>
        </w:r>
        <w:r w:rsidR="001044A8" w:rsidRPr="001C7285">
          <w:rPr>
            <w:rStyle w:val="Hyperlink"/>
            <w:noProof/>
            <w:lang w:val="id-ID"/>
          </w:rPr>
          <w:t xml:space="preserve"> penentuan Class</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_Toc525038594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9</w:t>
        </w:r>
        <w:r w:rsidR="001044A8" w:rsidRPr="001044A8">
          <w:rPr>
            <w:rStyle w:val="Hyperlink"/>
            <w:noProof/>
            <w:webHidden/>
            <w:lang w:val="id-ID"/>
          </w:rPr>
          <w:fldChar w:fldCharType="end"/>
        </w:r>
      </w:hyperlink>
    </w:p>
    <w:p w14:paraId="76C21EE0" w14:textId="77777777" w:rsidR="001044A8" w:rsidRPr="001044A8" w:rsidRDefault="00E03922" w:rsidP="001044A8">
      <w:pPr>
        <w:pStyle w:val="TableofFigures"/>
        <w:numPr>
          <w:ilvl w:val="0"/>
          <w:numId w:val="20"/>
        </w:numPr>
        <w:tabs>
          <w:tab w:val="right" w:pos="7928"/>
        </w:tabs>
        <w:ind w:left="284" w:right="0" w:hanging="283"/>
        <w:rPr>
          <w:rStyle w:val="Hyperlink"/>
          <w:noProof/>
          <w:lang w:val="id-ID"/>
        </w:rPr>
      </w:pPr>
      <w:hyperlink w:anchor="_Toc525038595" w:history="1">
        <w:r w:rsidR="001044A8" w:rsidRPr="001C7285">
          <w:rPr>
            <w:rStyle w:val="Hyperlink"/>
            <w:noProof/>
            <w:lang w:val="id-ID"/>
          </w:rPr>
          <w:t xml:space="preserve">Langkah </w:t>
        </w:r>
        <w:r w:rsidR="001044A8" w:rsidRPr="001044A8">
          <w:rPr>
            <w:rStyle w:val="Hyperlink"/>
            <w:noProof/>
            <w:lang w:val="id-ID"/>
          </w:rPr>
          <w:t>oversampling</w:t>
        </w:r>
        <w:r w:rsidR="001044A8" w:rsidRPr="001C7285">
          <w:rPr>
            <w:rStyle w:val="Hyperlink"/>
            <w:noProof/>
            <w:lang w:val="id-ID"/>
          </w:rPr>
          <w:t xml:space="preserve"> dan </w:t>
        </w:r>
        <w:r w:rsidR="001044A8" w:rsidRPr="001044A8">
          <w:rPr>
            <w:rStyle w:val="Hyperlink"/>
            <w:noProof/>
            <w:lang w:val="id-ID"/>
          </w:rPr>
          <w:t>k-fold cross validation</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_Toc525038595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11</w:t>
        </w:r>
        <w:r w:rsidR="001044A8" w:rsidRPr="001044A8">
          <w:rPr>
            <w:rStyle w:val="Hyperlink"/>
            <w:noProof/>
            <w:webHidden/>
            <w:lang w:val="id-ID"/>
          </w:rPr>
          <w:fldChar w:fldCharType="end"/>
        </w:r>
      </w:hyperlink>
    </w:p>
    <w:p w14:paraId="102773C2" w14:textId="77777777" w:rsidR="001044A8" w:rsidRPr="001044A8" w:rsidRDefault="00E03922" w:rsidP="001044A8">
      <w:pPr>
        <w:pStyle w:val="TableofFigures"/>
        <w:numPr>
          <w:ilvl w:val="0"/>
          <w:numId w:val="20"/>
        </w:numPr>
        <w:tabs>
          <w:tab w:val="right" w:pos="7928"/>
        </w:tabs>
        <w:ind w:left="284" w:right="0" w:hanging="283"/>
        <w:rPr>
          <w:rStyle w:val="Hyperlink"/>
          <w:noProof/>
          <w:lang w:val="id-ID"/>
        </w:rPr>
      </w:pPr>
      <w:hyperlink w:anchor="_Toc525038596" w:history="1">
        <w:r w:rsidR="001044A8" w:rsidRPr="001C7285">
          <w:rPr>
            <w:rStyle w:val="Hyperlink"/>
            <w:noProof/>
            <w:lang w:val="id-ID"/>
          </w:rPr>
          <w:t>Potongan kode pembacaan data</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_Toc525038596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11</w:t>
        </w:r>
        <w:r w:rsidR="001044A8" w:rsidRPr="001044A8">
          <w:rPr>
            <w:rStyle w:val="Hyperlink"/>
            <w:noProof/>
            <w:webHidden/>
            <w:lang w:val="id-ID"/>
          </w:rPr>
          <w:fldChar w:fldCharType="end"/>
        </w:r>
      </w:hyperlink>
    </w:p>
    <w:p w14:paraId="5490A108" w14:textId="77777777" w:rsidR="001044A8" w:rsidRPr="001044A8" w:rsidRDefault="00E03922" w:rsidP="001044A8">
      <w:pPr>
        <w:pStyle w:val="TableofFigures"/>
        <w:numPr>
          <w:ilvl w:val="0"/>
          <w:numId w:val="20"/>
        </w:numPr>
        <w:tabs>
          <w:tab w:val="right" w:pos="7928"/>
        </w:tabs>
        <w:ind w:left="284" w:right="0" w:hanging="283"/>
        <w:rPr>
          <w:rStyle w:val="Hyperlink"/>
          <w:noProof/>
          <w:lang w:val="id-ID"/>
        </w:rPr>
      </w:pPr>
      <w:hyperlink w:anchor="_Toc525038597" w:history="1">
        <w:r w:rsidR="001044A8" w:rsidRPr="001C7285">
          <w:rPr>
            <w:rStyle w:val="Hyperlink"/>
            <w:noProof/>
            <w:lang w:val="id-ID"/>
          </w:rPr>
          <w:t>Potongan kode konversi data</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_Toc525038597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11</w:t>
        </w:r>
        <w:r w:rsidR="001044A8" w:rsidRPr="001044A8">
          <w:rPr>
            <w:rStyle w:val="Hyperlink"/>
            <w:noProof/>
            <w:webHidden/>
            <w:lang w:val="id-ID"/>
          </w:rPr>
          <w:fldChar w:fldCharType="end"/>
        </w:r>
      </w:hyperlink>
    </w:p>
    <w:p w14:paraId="4B7E9BA7" w14:textId="77777777" w:rsidR="001044A8" w:rsidRPr="001044A8" w:rsidRDefault="00E03922" w:rsidP="001044A8">
      <w:pPr>
        <w:pStyle w:val="TableofFigures"/>
        <w:numPr>
          <w:ilvl w:val="0"/>
          <w:numId w:val="20"/>
        </w:numPr>
        <w:tabs>
          <w:tab w:val="right" w:pos="7928"/>
        </w:tabs>
        <w:ind w:left="284" w:right="0" w:hanging="283"/>
        <w:rPr>
          <w:rStyle w:val="Hyperlink"/>
          <w:noProof/>
          <w:lang w:val="id-ID"/>
        </w:rPr>
      </w:pPr>
      <w:hyperlink w:anchor="_Toc525038598" w:history="1">
        <w:r w:rsidR="001044A8" w:rsidRPr="001C7285">
          <w:rPr>
            <w:rStyle w:val="Hyperlink"/>
            <w:noProof/>
            <w:lang w:val="id-ID"/>
          </w:rPr>
          <w:t>Potongan kode pemodelan C5.0</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_Toc525038598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11</w:t>
        </w:r>
        <w:r w:rsidR="001044A8" w:rsidRPr="001044A8">
          <w:rPr>
            <w:rStyle w:val="Hyperlink"/>
            <w:noProof/>
            <w:webHidden/>
            <w:lang w:val="id-ID"/>
          </w:rPr>
          <w:fldChar w:fldCharType="end"/>
        </w:r>
      </w:hyperlink>
    </w:p>
    <w:p w14:paraId="53263726" w14:textId="77777777" w:rsidR="001044A8" w:rsidRPr="001044A8" w:rsidRDefault="00E03922" w:rsidP="001044A8">
      <w:pPr>
        <w:pStyle w:val="TableofFigures"/>
        <w:numPr>
          <w:ilvl w:val="0"/>
          <w:numId w:val="20"/>
        </w:numPr>
        <w:tabs>
          <w:tab w:val="right" w:pos="7928"/>
        </w:tabs>
        <w:ind w:left="284" w:right="0" w:hanging="283"/>
        <w:rPr>
          <w:rStyle w:val="Hyperlink"/>
          <w:noProof/>
          <w:lang w:val="id-ID"/>
        </w:rPr>
      </w:pPr>
      <w:hyperlink w:anchor="_Toc525038599" w:history="1">
        <w:r w:rsidR="001044A8" w:rsidRPr="001C7285">
          <w:rPr>
            <w:rStyle w:val="Hyperlink"/>
            <w:noProof/>
            <w:lang w:val="id-ID"/>
          </w:rPr>
          <w:t>Ringkasan hasil pemodelan C5.0</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_Toc525038599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12</w:t>
        </w:r>
        <w:r w:rsidR="001044A8" w:rsidRPr="001044A8">
          <w:rPr>
            <w:rStyle w:val="Hyperlink"/>
            <w:noProof/>
            <w:webHidden/>
            <w:lang w:val="id-ID"/>
          </w:rPr>
          <w:fldChar w:fldCharType="end"/>
        </w:r>
      </w:hyperlink>
    </w:p>
    <w:p w14:paraId="7C1E92B4" w14:textId="77777777" w:rsidR="001044A8" w:rsidRPr="001044A8" w:rsidRDefault="00E03922" w:rsidP="001044A8">
      <w:pPr>
        <w:pStyle w:val="TableofFigures"/>
        <w:numPr>
          <w:ilvl w:val="0"/>
          <w:numId w:val="20"/>
        </w:numPr>
        <w:tabs>
          <w:tab w:val="right" w:pos="7928"/>
        </w:tabs>
        <w:ind w:left="284" w:right="0" w:hanging="283"/>
        <w:rPr>
          <w:rStyle w:val="Hyperlink"/>
          <w:noProof/>
          <w:lang w:val="id-ID"/>
        </w:rPr>
      </w:pPr>
      <w:hyperlink w:anchor="_Toc525038600" w:history="1">
        <w:r w:rsidR="001044A8" w:rsidRPr="001C7285">
          <w:rPr>
            <w:rStyle w:val="Hyperlink"/>
            <w:noProof/>
            <w:lang w:val="id-ID"/>
          </w:rPr>
          <w:t>Pohon keputusan hasil pemodelan</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_Toc525038600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13</w:t>
        </w:r>
        <w:r w:rsidR="001044A8" w:rsidRPr="001044A8">
          <w:rPr>
            <w:rStyle w:val="Hyperlink"/>
            <w:noProof/>
            <w:webHidden/>
            <w:lang w:val="id-ID"/>
          </w:rPr>
          <w:fldChar w:fldCharType="end"/>
        </w:r>
      </w:hyperlink>
    </w:p>
    <w:p w14:paraId="3BEF04CB" w14:textId="77777777" w:rsidR="001044A8" w:rsidRPr="001044A8" w:rsidRDefault="00E03922" w:rsidP="001044A8">
      <w:pPr>
        <w:pStyle w:val="TableofFigures"/>
        <w:numPr>
          <w:ilvl w:val="0"/>
          <w:numId w:val="20"/>
        </w:numPr>
        <w:tabs>
          <w:tab w:val="right" w:pos="7928"/>
        </w:tabs>
        <w:ind w:left="284" w:right="0" w:hanging="283"/>
        <w:rPr>
          <w:rStyle w:val="Hyperlink"/>
          <w:noProof/>
          <w:lang w:val="id-ID"/>
        </w:rPr>
      </w:pPr>
      <w:hyperlink w:anchor="_Toc525038601" w:history="1">
        <w:r w:rsidR="001044A8" w:rsidRPr="001C7285">
          <w:rPr>
            <w:rStyle w:val="Hyperlink"/>
            <w:noProof/>
            <w:lang w:val="id-ID"/>
          </w:rPr>
          <w:t>Potongan kode klasifikasi C5.0</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_Toc525038601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13</w:t>
        </w:r>
        <w:r w:rsidR="001044A8" w:rsidRPr="001044A8">
          <w:rPr>
            <w:rStyle w:val="Hyperlink"/>
            <w:noProof/>
            <w:webHidden/>
            <w:lang w:val="id-ID"/>
          </w:rPr>
          <w:fldChar w:fldCharType="end"/>
        </w:r>
      </w:hyperlink>
    </w:p>
    <w:p w14:paraId="5B97ADE5" w14:textId="77777777" w:rsidR="001044A8" w:rsidRPr="001044A8" w:rsidRDefault="00E03922" w:rsidP="001044A8">
      <w:pPr>
        <w:pStyle w:val="TableofFigures"/>
        <w:numPr>
          <w:ilvl w:val="0"/>
          <w:numId w:val="20"/>
        </w:numPr>
        <w:tabs>
          <w:tab w:val="right" w:pos="7928"/>
        </w:tabs>
        <w:ind w:left="284" w:right="0" w:hanging="283"/>
        <w:rPr>
          <w:rStyle w:val="Hyperlink"/>
          <w:noProof/>
          <w:lang w:val="id-ID"/>
        </w:rPr>
      </w:pPr>
      <w:hyperlink w:anchor="_Toc525038602" w:history="1">
        <w:r w:rsidR="001044A8" w:rsidRPr="001C7285">
          <w:rPr>
            <w:rStyle w:val="Hyperlink"/>
            <w:noProof/>
            <w:lang w:val="id-ID"/>
          </w:rPr>
          <w:t>Hasil klasifikasi C5.0 pada data uji</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_Toc525038602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13</w:t>
        </w:r>
        <w:r w:rsidR="001044A8" w:rsidRPr="001044A8">
          <w:rPr>
            <w:rStyle w:val="Hyperlink"/>
            <w:noProof/>
            <w:webHidden/>
            <w:lang w:val="id-ID"/>
          </w:rPr>
          <w:fldChar w:fldCharType="end"/>
        </w:r>
      </w:hyperlink>
    </w:p>
    <w:p w14:paraId="64F71556" w14:textId="77777777" w:rsidR="001044A8" w:rsidRPr="001044A8" w:rsidRDefault="00E03922" w:rsidP="001044A8">
      <w:pPr>
        <w:pStyle w:val="TableofFigures"/>
        <w:numPr>
          <w:ilvl w:val="0"/>
          <w:numId w:val="20"/>
        </w:numPr>
        <w:tabs>
          <w:tab w:val="right" w:pos="7928"/>
        </w:tabs>
        <w:ind w:left="284" w:right="0" w:hanging="283"/>
        <w:rPr>
          <w:rStyle w:val="Hyperlink"/>
          <w:noProof/>
          <w:lang w:val="id-ID"/>
        </w:rPr>
      </w:pPr>
      <w:hyperlink w:anchor="_Toc525038603" w:history="1">
        <w:r w:rsidR="001044A8" w:rsidRPr="001C7285">
          <w:rPr>
            <w:rStyle w:val="Hyperlink"/>
            <w:noProof/>
            <w:lang w:val="id-ID"/>
          </w:rPr>
          <w:t>Potongan kode evaluasi hasil pemodelan dan klasifikasi</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_Toc525038603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13</w:t>
        </w:r>
        <w:r w:rsidR="001044A8" w:rsidRPr="001044A8">
          <w:rPr>
            <w:rStyle w:val="Hyperlink"/>
            <w:noProof/>
            <w:webHidden/>
            <w:lang w:val="id-ID"/>
          </w:rPr>
          <w:fldChar w:fldCharType="end"/>
        </w:r>
      </w:hyperlink>
    </w:p>
    <w:p w14:paraId="75FA7AB3" w14:textId="77777777" w:rsidR="001044A8" w:rsidRPr="001044A8" w:rsidRDefault="00E03922" w:rsidP="001044A8">
      <w:pPr>
        <w:pStyle w:val="TableofFigures"/>
        <w:numPr>
          <w:ilvl w:val="0"/>
          <w:numId w:val="20"/>
        </w:numPr>
        <w:tabs>
          <w:tab w:val="right" w:pos="7928"/>
        </w:tabs>
        <w:ind w:left="284" w:right="0" w:hanging="283"/>
        <w:rPr>
          <w:rStyle w:val="Hyperlink"/>
          <w:noProof/>
          <w:lang w:val="id-ID"/>
        </w:rPr>
      </w:pPr>
      <w:hyperlink w:anchor="_Toc525038604" w:history="1">
        <w:r w:rsidR="001044A8" w:rsidRPr="001C7285">
          <w:rPr>
            <w:rStyle w:val="Hyperlink"/>
            <w:noProof/>
            <w:lang w:val="id-ID"/>
          </w:rPr>
          <w:t>Hasil evaluasi pemodelan dan klasifikasi</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_Toc525038604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14</w:t>
        </w:r>
        <w:r w:rsidR="001044A8" w:rsidRPr="001044A8">
          <w:rPr>
            <w:rStyle w:val="Hyperlink"/>
            <w:noProof/>
            <w:webHidden/>
            <w:lang w:val="id-ID"/>
          </w:rPr>
          <w:fldChar w:fldCharType="end"/>
        </w:r>
      </w:hyperlink>
    </w:p>
    <w:p w14:paraId="25422BE6" w14:textId="77777777" w:rsidR="001044A8" w:rsidRPr="001044A8" w:rsidRDefault="00E03922" w:rsidP="001044A8">
      <w:pPr>
        <w:pStyle w:val="TableofFigures"/>
        <w:numPr>
          <w:ilvl w:val="0"/>
          <w:numId w:val="20"/>
        </w:numPr>
        <w:tabs>
          <w:tab w:val="right" w:pos="7928"/>
        </w:tabs>
        <w:ind w:left="284" w:right="0" w:hanging="283"/>
        <w:rPr>
          <w:rStyle w:val="Hyperlink"/>
          <w:noProof/>
          <w:lang w:val="id-ID"/>
        </w:rPr>
      </w:pPr>
      <w:hyperlink w:anchor="_Toc525038605" w:history="1">
        <w:r w:rsidR="001044A8" w:rsidRPr="001044A8">
          <w:rPr>
            <w:rStyle w:val="Hyperlink"/>
            <w:noProof/>
            <w:lang w:val="id-ID"/>
          </w:rPr>
          <w:t>Potongan kode dan hasil SVM</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_Toc525038605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16</w:t>
        </w:r>
        <w:r w:rsidR="001044A8" w:rsidRPr="001044A8">
          <w:rPr>
            <w:rStyle w:val="Hyperlink"/>
            <w:noProof/>
            <w:webHidden/>
            <w:lang w:val="id-ID"/>
          </w:rPr>
          <w:fldChar w:fldCharType="end"/>
        </w:r>
      </w:hyperlink>
    </w:p>
    <w:p w14:paraId="769AEE98" w14:textId="77777777" w:rsidR="001044A8" w:rsidRPr="001044A8" w:rsidRDefault="00E03922" w:rsidP="001044A8">
      <w:pPr>
        <w:pStyle w:val="TableofFigures"/>
        <w:numPr>
          <w:ilvl w:val="0"/>
          <w:numId w:val="20"/>
        </w:numPr>
        <w:tabs>
          <w:tab w:val="right" w:pos="7928"/>
        </w:tabs>
        <w:ind w:left="284" w:right="0" w:hanging="283"/>
        <w:rPr>
          <w:rStyle w:val="Hyperlink"/>
          <w:noProof/>
          <w:lang w:val="id-ID"/>
        </w:rPr>
      </w:pPr>
      <w:hyperlink w:anchor="_Toc525038606" w:history="1">
        <w:r w:rsidR="001044A8" w:rsidRPr="001C7285">
          <w:rPr>
            <w:rStyle w:val="Hyperlink"/>
            <w:noProof/>
            <w:lang w:val="id-ID"/>
          </w:rPr>
          <w:t>Kode visualisasi hasil klasifikasi data uji</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_Toc525038606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17</w:t>
        </w:r>
        <w:r w:rsidR="001044A8" w:rsidRPr="001044A8">
          <w:rPr>
            <w:rStyle w:val="Hyperlink"/>
            <w:noProof/>
            <w:webHidden/>
            <w:lang w:val="id-ID"/>
          </w:rPr>
          <w:fldChar w:fldCharType="end"/>
        </w:r>
      </w:hyperlink>
    </w:p>
    <w:p w14:paraId="30C02778" w14:textId="77777777" w:rsidR="001044A8" w:rsidRPr="001044A8" w:rsidRDefault="00E03922" w:rsidP="001044A8">
      <w:pPr>
        <w:pStyle w:val="TableofFigures"/>
        <w:numPr>
          <w:ilvl w:val="0"/>
          <w:numId w:val="20"/>
        </w:numPr>
        <w:tabs>
          <w:tab w:val="right" w:pos="7928"/>
        </w:tabs>
        <w:ind w:left="284" w:right="0" w:hanging="283"/>
        <w:rPr>
          <w:rStyle w:val="Hyperlink"/>
          <w:noProof/>
          <w:lang w:val="id-ID"/>
        </w:rPr>
      </w:pPr>
      <w:hyperlink w:anchor="_Toc525038607" w:history="1">
        <w:r w:rsidR="001044A8" w:rsidRPr="001C7285">
          <w:rPr>
            <w:rStyle w:val="Hyperlink"/>
            <w:noProof/>
            <w:lang w:val="id-ID"/>
          </w:rPr>
          <w:t>Hasil visualisasi data uji.</w:t>
        </w:r>
        <w:r w:rsidR="001044A8" w:rsidRPr="001044A8">
          <w:rPr>
            <w:rStyle w:val="Hyperlink"/>
            <w:noProof/>
            <w:webHidden/>
            <w:lang w:val="id-ID"/>
          </w:rPr>
          <w:tab/>
        </w:r>
        <w:r w:rsidR="001044A8" w:rsidRPr="001044A8">
          <w:rPr>
            <w:rStyle w:val="Hyperlink"/>
            <w:noProof/>
            <w:webHidden/>
            <w:lang w:val="id-ID"/>
          </w:rPr>
          <w:fldChar w:fldCharType="begin"/>
        </w:r>
        <w:r w:rsidR="001044A8" w:rsidRPr="001044A8">
          <w:rPr>
            <w:rStyle w:val="Hyperlink"/>
            <w:noProof/>
            <w:webHidden/>
            <w:lang w:val="id-ID"/>
          </w:rPr>
          <w:instrText xml:space="preserve"> PAGEREF _Toc525038607 \h </w:instrText>
        </w:r>
        <w:r w:rsidR="001044A8" w:rsidRPr="001044A8">
          <w:rPr>
            <w:rStyle w:val="Hyperlink"/>
            <w:noProof/>
            <w:webHidden/>
            <w:lang w:val="id-ID"/>
          </w:rPr>
        </w:r>
        <w:r w:rsidR="001044A8" w:rsidRPr="001044A8">
          <w:rPr>
            <w:rStyle w:val="Hyperlink"/>
            <w:noProof/>
            <w:webHidden/>
            <w:lang w:val="id-ID"/>
          </w:rPr>
          <w:fldChar w:fldCharType="separate"/>
        </w:r>
        <w:r w:rsidR="009D5A64">
          <w:rPr>
            <w:rStyle w:val="Hyperlink"/>
            <w:noProof/>
            <w:webHidden/>
            <w:lang w:val="id-ID"/>
          </w:rPr>
          <w:t>18</w:t>
        </w:r>
        <w:r w:rsidR="001044A8" w:rsidRPr="001044A8">
          <w:rPr>
            <w:rStyle w:val="Hyperlink"/>
            <w:noProof/>
            <w:webHidden/>
            <w:lang w:val="id-ID"/>
          </w:rPr>
          <w:fldChar w:fldCharType="end"/>
        </w:r>
      </w:hyperlink>
    </w:p>
    <w:p w14:paraId="730622F8" w14:textId="77777777" w:rsidR="005F794C" w:rsidRPr="00A136BA" w:rsidRDefault="00785881" w:rsidP="001044A8">
      <w:pPr>
        <w:pStyle w:val="TableofFigures"/>
        <w:tabs>
          <w:tab w:val="right" w:pos="7928"/>
        </w:tabs>
        <w:ind w:right="0"/>
        <w:rPr>
          <w:lang w:val="id-ID"/>
        </w:rPr>
      </w:pPr>
      <w:r w:rsidRPr="00A136BA">
        <w:rPr>
          <w:rStyle w:val="Hyperlink"/>
          <w:noProof/>
          <w:lang w:val="id-ID"/>
        </w:rPr>
        <w:fldChar w:fldCharType="end"/>
      </w:r>
    </w:p>
    <w:p w14:paraId="4D788678" w14:textId="77777777" w:rsidR="005E2F8C" w:rsidRPr="00A136BA" w:rsidRDefault="00F54F6F" w:rsidP="00B7685B">
      <w:pPr>
        <w:ind w:firstLine="0"/>
        <w:jc w:val="center"/>
        <w:rPr>
          <w:b/>
          <w:sz w:val="28"/>
          <w:lang w:val="id-ID"/>
        </w:rPr>
      </w:pPr>
      <w:bookmarkStart w:id="2" w:name="_Toc331005284"/>
      <w:r w:rsidRPr="00A136BA">
        <w:rPr>
          <w:b/>
          <w:sz w:val="28"/>
          <w:lang w:val="id-ID"/>
        </w:rPr>
        <w:t>DAFTAR LAMPIRAN</w:t>
      </w:r>
      <w:bookmarkEnd w:id="2"/>
    </w:p>
    <w:p w14:paraId="23CB8588" w14:textId="77777777" w:rsidR="00B7685B" w:rsidRPr="00A136BA" w:rsidRDefault="00B7685B" w:rsidP="00B7685B">
      <w:pPr>
        <w:ind w:firstLine="0"/>
        <w:rPr>
          <w:lang w:val="id-ID"/>
        </w:rPr>
      </w:pPr>
    </w:p>
    <w:p w14:paraId="4A82EE65" w14:textId="77777777" w:rsidR="009428A5" w:rsidRPr="009428A5" w:rsidRDefault="00785881" w:rsidP="000E5860">
      <w:pPr>
        <w:pStyle w:val="TableofFigures"/>
        <w:numPr>
          <w:ilvl w:val="0"/>
          <w:numId w:val="16"/>
        </w:numPr>
        <w:tabs>
          <w:tab w:val="right" w:pos="7928"/>
        </w:tabs>
        <w:ind w:left="284" w:right="0" w:hanging="284"/>
        <w:rPr>
          <w:rStyle w:val="Hyperlink"/>
          <w:noProof/>
          <w:lang w:val="id-ID"/>
        </w:rPr>
      </w:pPr>
      <w:r w:rsidRPr="00A136BA">
        <w:rPr>
          <w:b/>
          <w:sz w:val="28"/>
          <w:lang w:val="id-ID"/>
        </w:rPr>
        <w:fldChar w:fldCharType="begin"/>
      </w:r>
      <w:r w:rsidR="005E2F8C" w:rsidRPr="00A136BA">
        <w:rPr>
          <w:b/>
          <w:sz w:val="28"/>
          <w:lang w:val="id-ID"/>
        </w:rPr>
        <w:instrText xml:space="preserve"> TOC \h \z \a "Lampiran" </w:instrText>
      </w:r>
      <w:r w:rsidRPr="00A136BA">
        <w:rPr>
          <w:b/>
          <w:sz w:val="28"/>
          <w:lang w:val="id-ID"/>
        </w:rPr>
        <w:fldChar w:fldCharType="separate"/>
      </w:r>
      <w:hyperlink w:anchor="_Toc514627723" w:history="1">
        <w:r w:rsidR="009428A5" w:rsidRPr="00791A06">
          <w:rPr>
            <w:rStyle w:val="Hyperlink"/>
            <w:noProof/>
            <w:lang w:val="id-ID"/>
          </w:rPr>
          <w:t>Kode program pemodelan, klasifikasi, dan pengujian C5.0</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_Toc514627723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21</w:t>
        </w:r>
        <w:r w:rsidR="009428A5" w:rsidRPr="009428A5">
          <w:rPr>
            <w:rStyle w:val="Hyperlink"/>
            <w:noProof/>
            <w:webHidden/>
            <w:lang w:val="id-ID"/>
          </w:rPr>
          <w:fldChar w:fldCharType="end"/>
        </w:r>
      </w:hyperlink>
    </w:p>
    <w:p w14:paraId="1C007215" w14:textId="77777777" w:rsidR="009428A5" w:rsidRPr="009428A5" w:rsidRDefault="00E03922" w:rsidP="000E5860">
      <w:pPr>
        <w:pStyle w:val="TableofFigures"/>
        <w:numPr>
          <w:ilvl w:val="0"/>
          <w:numId w:val="16"/>
        </w:numPr>
        <w:tabs>
          <w:tab w:val="right" w:pos="7928"/>
        </w:tabs>
        <w:ind w:left="284" w:right="0" w:hanging="283"/>
        <w:rPr>
          <w:rStyle w:val="Hyperlink"/>
          <w:noProof/>
          <w:lang w:val="id-ID"/>
        </w:rPr>
      </w:pPr>
      <w:hyperlink w:anchor="_Toc514627724" w:history="1">
        <w:r w:rsidR="009428A5" w:rsidRPr="00791A06">
          <w:rPr>
            <w:rStyle w:val="Hyperlink"/>
            <w:noProof/>
            <w:lang w:val="id-ID"/>
          </w:rPr>
          <w:t xml:space="preserve">Kode program visualisasi dengan </w:t>
        </w:r>
        <w:r w:rsidR="009428A5" w:rsidRPr="009428A5">
          <w:rPr>
            <w:rStyle w:val="Hyperlink"/>
            <w:noProof/>
            <w:lang w:val="id-ID"/>
          </w:rPr>
          <w:t>framework</w:t>
        </w:r>
        <w:r w:rsidR="009428A5" w:rsidRPr="00791A06">
          <w:rPr>
            <w:rStyle w:val="Hyperlink"/>
            <w:noProof/>
            <w:lang w:val="id-ID"/>
          </w:rPr>
          <w:t xml:space="preserve"> Shiny dan </w:t>
        </w:r>
        <w:r w:rsidR="009428A5" w:rsidRPr="009428A5">
          <w:rPr>
            <w:rStyle w:val="Hyperlink"/>
            <w:noProof/>
            <w:lang w:val="id-ID"/>
          </w:rPr>
          <w:t>library</w:t>
        </w:r>
        <w:r w:rsidR="009428A5" w:rsidRPr="00791A06">
          <w:rPr>
            <w:rStyle w:val="Hyperlink"/>
            <w:noProof/>
            <w:lang w:val="id-ID"/>
          </w:rPr>
          <w:t xml:space="preserve"> Leaflet</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_Toc514627724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23</w:t>
        </w:r>
        <w:r w:rsidR="009428A5" w:rsidRPr="009428A5">
          <w:rPr>
            <w:rStyle w:val="Hyperlink"/>
            <w:noProof/>
            <w:webHidden/>
            <w:lang w:val="id-ID"/>
          </w:rPr>
          <w:fldChar w:fldCharType="end"/>
        </w:r>
      </w:hyperlink>
    </w:p>
    <w:p w14:paraId="58255DDA" w14:textId="77777777" w:rsidR="009428A5" w:rsidRPr="009428A5" w:rsidRDefault="00E03922" w:rsidP="000E5860">
      <w:pPr>
        <w:pStyle w:val="TableofFigures"/>
        <w:numPr>
          <w:ilvl w:val="0"/>
          <w:numId w:val="16"/>
        </w:numPr>
        <w:tabs>
          <w:tab w:val="right" w:pos="7928"/>
        </w:tabs>
        <w:ind w:left="284" w:right="0" w:hanging="283"/>
        <w:rPr>
          <w:rStyle w:val="Hyperlink"/>
          <w:noProof/>
          <w:lang w:val="id-ID"/>
        </w:rPr>
      </w:pPr>
      <w:hyperlink w:anchor="_Toc514627725" w:history="1">
        <w:r w:rsidR="009428A5" w:rsidRPr="00791A06">
          <w:rPr>
            <w:rStyle w:val="Hyperlink"/>
            <w:noProof/>
            <w:lang w:val="id-ID"/>
          </w:rPr>
          <w:t xml:space="preserve">Pembagian data uji ditiap </w:t>
        </w:r>
        <w:r w:rsidR="009428A5" w:rsidRPr="009428A5">
          <w:rPr>
            <w:rStyle w:val="Hyperlink"/>
            <w:noProof/>
            <w:lang w:val="id-ID"/>
          </w:rPr>
          <w:t>fold</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_Toc514627725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24</w:t>
        </w:r>
        <w:r w:rsidR="009428A5" w:rsidRPr="009428A5">
          <w:rPr>
            <w:rStyle w:val="Hyperlink"/>
            <w:noProof/>
            <w:webHidden/>
            <w:lang w:val="id-ID"/>
          </w:rPr>
          <w:fldChar w:fldCharType="end"/>
        </w:r>
      </w:hyperlink>
    </w:p>
    <w:p w14:paraId="2C8E6650" w14:textId="77777777" w:rsidR="009428A5" w:rsidRPr="009428A5" w:rsidRDefault="00E03922" w:rsidP="000E5860">
      <w:pPr>
        <w:pStyle w:val="TableofFigures"/>
        <w:numPr>
          <w:ilvl w:val="0"/>
          <w:numId w:val="16"/>
        </w:numPr>
        <w:tabs>
          <w:tab w:val="right" w:pos="7928"/>
        </w:tabs>
        <w:ind w:left="284" w:right="0" w:hanging="283"/>
        <w:rPr>
          <w:rStyle w:val="Hyperlink"/>
          <w:noProof/>
          <w:lang w:val="id-ID"/>
        </w:rPr>
      </w:pPr>
      <w:hyperlink w:anchor="_Toc514627726" w:history="1">
        <w:r w:rsidR="009428A5" w:rsidRPr="00791A06">
          <w:rPr>
            <w:rStyle w:val="Hyperlink"/>
            <w:noProof/>
            <w:lang w:val="id-ID"/>
          </w:rPr>
          <w:t xml:space="preserve">Pembagian data latih ditiap </w:t>
        </w:r>
        <w:r w:rsidR="009428A5" w:rsidRPr="009428A5">
          <w:rPr>
            <w:rStyle w:val="Hyperlink"/>
            <w:noProof/>
            <w:lang w:val="id-ID"/>
          </w:rPr>
          <w:t>fold</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_Toc514627726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25</w:t>
        </w:r>
        <w:r w:rsidR="009428A5" w:rsidRPr="009428A5">
          <w:rPr>
            <w:rStyle w:val="Hyperlink"/>
            <w:noProof/>
            <w:webHidden/>
            <w:lang w:val="id-ID"/>
          </w:rPr>
          <w:fldChar w:fldCharType="end"/>
        </w:r>
      </w:hyperlink>
    </w:p>
    <w:p w14:paraId="6DF7D70A" w14:textId="77777777" w:rsidR="009428A5" w:rsidRPr="009428A5" w:rsidRDefault="00E03922" w:rsidP="000E5860">
      <w:pPr>
        <w:pStyle w:val="TableofFigures"/>
        <w:numPr>
          <w:ilvl w:val="0"/>
          <w:numId w:val="16"/>
        </w:numPr>
        <w:tabs>
          <w:tab w:val="right" w:pos="7928"/>
        </w:tabs>
        <w:ind w:left="284" w:right="0" w:hanging="283"/>
        <w:rPr>
          <w:rStyle w:val="Hyperlink"/>
          <w:noProof/>
          <w:lang w:val="id-ID"/>
        </w:rPr>
      </w:pPr>
      <w:hyperlink w:anchor="_Toc514627727" w:history="1">
        <w:r w:rsidR="009428A5" w:rsidRPr="00791A06">
          <w:rPr>
            <w:rStyle w:val="Hyperlink"/>
            <w:noProof/>
            <w:lang w:val="id-ID"/>
          </w:rPr>
          <w:t xml:space="preserve">Hasil pemodelan ditiap </w:t>
        </w:r>
        <w:r w:rsidR="009428A5" w:rsidRPr="009428A5">
          <w:rPr>
            <w:rStyle w:val="Hyperlink"/>
            <w:noProof/>
            <w:lang w:val="id-ID"/>
          </w:rPr>
          <w:t>fold</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_Toc514627727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26</w:t>
        </w:r>
        <w:r w:rsidR="009428A5" w:rsidRPr="009428A5">
          <w:rPr>
            <w:rStyle w:val="Hyperlink"/>
            <w:noProof/>
            <w:webHidden/>
            <w:lang w:val="id-ID"/>
          </w:rPr>
          <w:fldChar w:fldCharType="end"/>
        </w:r>
      </w:hyperlink>
    </w:p>
    <w:p w14:paraId="58017B84" w14:textId="77777777" w:rsidR="009428A5" w:rsidRPr="009428A5" w:rsidRDefault="00E03922" w:rsidP="000E5860">
      <w:pPr>
        <w:pStyle w:val="TableofFigures"/>
        <w:numPr>
          <w:ilvl w:val="0"/>
          <w:numId w:val="16"/>
        </w:numPr>
        <w:tabs>
          <w:tab w:val="right" w:pos="7928"/>
        </w:tabs>
        <w:ind w:left="284" w:right="0" w:hanging="283"/>
        <w:rPr>
          <w:rStyle w:val="Hyperlink"/>
          <w:noProof/>
          <w:lang w:val="id-ID"/>
        </w:rPr>
      </w:pPr>
      <w:hyperlink w:anchor="_Toc514627728" w:history="1">
        <w:r w:rsidR="009428A5" w:rsidRPr="00791A06">
          <w:rPr>
            <w:rStyle w:val="Hyperlink"/>
            <w:noProof/>
            <w:lang w:val="id-ID"/>
          </w:rPr>
          <w:t xml:space="preserve">Hasil prediksi kelas ditiap </w:t>
        </w:r>
        <w:r w:rsidR="009428A5" w:rsidRPr="009428A5">
          <w:rPr>
            <w:rStyle w:val="Hyperlink"/>
            <w:noProof/>
            <w:lang w:val="id-ID"/>
          </w:rPr>
          <w:t>fold</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_Toc514627728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38</w:t>
        </w:r>
        <w:r w:rsidR="009428A5" w:rsidRPr="009428A5">
          <w:rPr>
            <w:rStyle w:val="Hyperlink"/>
            <w:noProof/>
            <w:webHidden/>
            <w:lang w:val="id-ID"/>
          </w:rPr>
          <w:fldChar w:fldCharType="end"/>
        </w:r>
      </w:hyperlink>
    </w:p>
    <w:p w14:paraId="4BEC4B8C" w14:textId="77777777" w:rsidR="009428A5" w:rsidRPr="009428A5" w:rsidRDefault="00E03922" w:rsidP="000E5860">
      <w:pPr>
        <w:pStyle w:val="TableofFigures"/>
        <w:numPr>
          <w:ilvl w:val="0"/>
          <w:numId w:val="16"/>
        </w:numPr>
        <w:tabs>
          <w:tab w:val="right" w:pos="7928"/>
        </w:tabs>
        <w:ind w:left="284" w:right="0" w:hanging="283"/>
        <w:rPr>
          <w:rStyle w:val="Hyperlink"/>
          <w:noProof/>
          <w:lang w:val="id-ID"/>
        </w:rPr>
      </w:pPr>
      <w:hyperlink w:anchor="_Toc514627729" w:history="1">
        <w:r w:rsidR="009428A5" w:rsidRPr="00791A06">
          <w:rPr>
            <w:rStyle w:val="Hyperlink"/>
            <w:noProof/>
            <w:lang w:val="id-ID"/>
          </w:rPr>
          <w:t xml:space="preserve">Hasil akurasi ditiap </w:t>
        </w:r>
        <w:r w:rsidR="009428A5" w:rsidRPr="009428A5">
          <w:rPr>
            <w:rStyle w:val="Hyperlink"/>
            <w:noProof/>
            <w:lang w:val="id-ID"/>
          </w:rPr>
          <w:t>fold</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_Toc514627729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39</w:t>
        </w:r>
        <w:r w:rsidR="009428A5" w:rsidRPr="009428A5">
          <w:rPr>
            <w:rStyle w:val="Hyperlink"/>
            <w:noProof/>
            <w:webHidden/>
            <w:lang w:val="id-ID"/>
          </w:rPr>
          <w:fldChar w:fldCharType="end"/>
        </w:r>
      </w:hyperlink>
    </w:p>
    <w:p w14:paraId="431B1679" w14:textId="77777777" w:rsidR="009428A5" w:rsidRPr="009428A5" w:rsidRDefault="00E03922" w:rsidP="000E5860">
      <w:pPr>
        <w:pStyle w:val="TableofFigures"/>
        <w:numPr>
          <w:ilvl w:val="0"/>
          <w:numId w:val="16"/>
        </w:numPr>
        <w:tabs>
          <w:tab w:val="right" w:pos="7928"/>
        </w:tabs>
        <w:ind w:left="284" w:right="0" w:hanging="283"/>
        <w:rPr>
          <w:rStyle w:val="Hyperlink"/>
          <w:noProof/>
          <w:lang w:val="id-ID"/>
        </w:rPr>
      </w:pPr>
      <w:hyperlink w:anchor="_Toc514627730" w:history="1">
        <w:r w:rsidR="009428A5" w:rsidRPr="009428A5">
          <w:rPr>
            <w:rStyle w:val="Hyperlink"/>
            <w:noProof/>
            <w:lang w:val="id-ID"/>
          </w:rPr>
          <w:t>Confusion matrix</w:t>
        </w:r>
        <w:r w:rsidR="009428A5" w:rsidRPr="00791A06">
          <w:rPr>
            <w:rStyle w:val="Hyperlink"/>
            <w:noProof/>
            <w:lang w:val="id-ID"/>
          </w:rPr>
          <w:t xml:space="preserve"> hasil pengujian ditiap </w:t>
        </w:r>
        <w:r w:rsidR="009428A5" w:rsidRPr="009428A5">
          <w:rPr>
            <w:rStyle w:val="Hyperlink"/>
            <w:noProof/>
            <w:lang w:val="id-ID"/>
          </w:rPr>
          <w:t>fold</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_Toc514627730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40</w:t>
        </w:r>
        <w:r w:rsidR="009428A5" w:rsidRPr="009428A5">
          <w:rPr>
            <w:rStyle w:val="Hyperlink"/>
            <w:noProof/>
            <w:webHidden/>
            <w:lang w:val="id-ID"/>
          </w:rPr>
          <w:fldChar w:fldCharType="end"/>
        </w:r>
      </w:hyperlink>
    </w:p>
    <w:p w14:paraId="0139E6EB" w14:textId="77777777" w:rsidR="009428A5" w:rsidRPr="009428A5" w:rsidRDefault="00E03922" w:rsidP="000E5860">
      <w:pPr>
        <w:pStyle w:val="TableofFigures"/>
        <w:numPr>
          <w:ilvl w:val="0"/>
          <w:numId w:val="16"/>
        </w:numPr>
        <w:tabs>
          <w:tab w:val="right" w:pos="7928"/>
        </w:tabs>
        <w:ind w:left="284" w:right="0" w:hanging="283"/>
        <w:rPr>
          <w:rStyle w:val="Hyperlink"/>
          <w:noProof/>
          <w:lang w:val="id-ID"/>
        </w:rPr>
      </w:pPr>
      <w:hyperlink w:anchor="_Toc514627731" w:history="1">
        <w:r w:rsidR="009428A5" w:rsidRPr="00791A06">
          <w:rPr>
            <w:rStyle w:val="Hyperlink"/>
            <w:noProof/>
            <w:lang w:val="id-ID"/>
          </w:rPr>
          <w:t xml:space="preserve">Pohon keputusan hasil pemodelan pada </w:t>
        </w:r>
        <w:r w:rsidR="009428A5" w:rsidRPr="009428A5">
          <w:rPr>
            <w:rStyle w:val="Hyperlink"/>
            <w:noProof/>
            <w:lang w:val="id-ID"/>
          </w:rPr>
          <w:t>fold</w:t>
        </w:r>
        <w:r w:rsidR="009428A5" w:rsidRPr="00791A06">
          <w:rPr>
            <w:rStyle w:val="Hyperlink"/>
            <w:noProof/>
            <w:lang w:val="id-ID"/>
          </w:rPr>
          <w:t xml:space="preserve"> ke-1</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_Toc514627731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51</w:t>
        </w:r>
        <w:r w:rsidR="009428A5" w:rsidRPr="009428A5">
          <w:rPr>
            <w:rStyle w:val="Hyperlink"/>
            <w:noProof/>
            <w:webHidden/>
            <w:lang w:val="id-ID"/>
          </w:rPr>
          <w:fldChar w:fldCharType="end"/>
        </w:r>
      </w:hyperlink>
    </w:p>
    <w:p w14:paraId="255C7960" w14:textId="77777777" w:rsidR="009428A5" w:rsidRPr="009428A5" w:rsidRDefault="00E03922" w:rsidP="000E5860">
      <w:pPr>
        <w:pStyle w:val="TableofFigures"/>
        <w:numPr>
          <w:ilvl w:val="0"/>
          <w:numId w:val="16"/>
        </w:numPr>
        <w:tabs>
          <w:tab w:val="right" w:pos="7928"/>
        </w:tabs>
        <w:ind w:left="284" w:right="0" w:hanging="283"/>
        <w:rPr>
          <w:rStyle w:val="Hyperlink"/>
          <w:noProof/>
          <w:lang w:val="id-ID"/>
        </w:rPr>
      </w:pPr>
      <w:hyperlink w:anchor="_Toc514627732" w:history="1">
        <w:r w:rsidR="009428A5" w:rsidRPr="00791A06">
          <w:rPr>
            <w:rStyle w:val="Hyperlink"/>
            <w:noProof/>
            <w:lang w:val="id-ID"/>
          </w:rPr>
          <w:t xml:space="preserve">Pohon keputusan hasil pemodelan pada </w:t>
        </w:r>
        <w:r w:rsidR="009428A5" w:rsidRPr="009428A5">
          <w:rPr>
            <w:rStyle w:val="Hyperlink"/>
            <w:noProof/>
            <w:lang w:val="id-ID"/>
          </w:rPr>
          <w:t>fold</w:t>
        </w:r>
        <w:r w:rsidR="009428A5" w:rsidRPr="00791A06">
          <w:rPr>
            <w:rStyle w:val="Hyperlink"/>
            <w:noProof/>
            <w:lang w:val="id-ID"/>
          </w:rPr>
          <w:t xml:space="preserve"> ke-2</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_Toc514627732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52</w:t>
        </w:r>
        <w:r w:rsidR="009428A5" w:rsidRPr="009428A5">
          <w:rPr>
            <w:rStyle w:val="Hyperlink"/>
            <w:noProof/>
            <w:webHidden/>
            <w:lang w:val="id-ID"/>
          </w:rPr>
          <w:fldChar w:fldCharType="end"/>
        </w:r>
      </w:hyperlink>
    </w:p>
    <w:p w14:paraId="67A90D99" w14:textId="77777777" w:rsidR="009428A5" w:rsidRPr="009428A5" w:rsidRDefault="00E03922" w:rsidP="000E5860">
      <w:pPr>
        <w:pStyle w:val="TableofFigures"/>
        <w:numPr>
          <w:ilvl w:val="0"/>
          <w:numId w:val="16"/>
        </w:numPr>
        <w:tabs>
          <w:tab w:val="right" w:pos="7928"/>
        </w:tabs>
        <w:ind w:left="284" w:right="0" w:hanging="283"/>
        <w:rPr>
          <w:rStyle w:val="Hyperlink"/>
          <w:noProof/>
          <w:lang w:val="id-ID"/>
        </w:rPr>
      </w:pPr>
      <w:hyperlink w:anchor="_Toc514627733" w:history="1">
        <w:r w:rsidR="009428A5" w:rsidRPr="00791A06">
          <w:rPr>
            <w:rStyle w:val="Hyperlink"/>
            <w:noProof/>
            <w:lang w:val="id-ID"/>
          </w:rPr>
          <w:t xml:space="preserve">Pohon keputusan hasil pemodelan pada </w:t>
        </w:r>
        <w:r w:rsidR="009428A5" w:rsidRPr="009428A5">
          <w:rPr>
            <w:rStyle w:val="Hyperlink"/>
            <w:noProof/>
            <w:lang w:val="id-ID"/>
          </w:rPr>
          <w:t>fold</w:t>
        </w:r>
        <w:r w:rsidR="009428A5" w:rsidRPr="00791A06">
          <w:rPr>
            <w:rStyle w:val="Hyperlink"/>
            <w:noProof/>
            <w:lang w:val="id-ID"/>
          </w:rPr>
          <w:t xml:space="preserve"> ke-3</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_Toc514627733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52</w:t>
        </w:r>
        <w:r w:rsidR="009428A5" w:rsidRPr="009428A5">
          <w:rPr>
            <w:rStyle w:val="Hyperlink"/>
            <w:noProof/>
            <w:webHidden/>
            <w:lang w:val="id-ID"/>
          </w:rPr>
          <w:fldChar w:fldCharType="end"/>
        </w:r>
      </w:hyperlink>
    </w:p>
    <w:p w14:paraId="5B7B94FD" w14:textId="77777777" w:rsidR="009428A5" w:rsidRPr="009428A5" w:rsidRDefault="00E03922" w:rsidP="000E5860">
      <w:pPr>
        <w:pStyle w:val="TableofFigures"/>
        <w:numPr>
          <w:ilvl w:val="0"/>
          <w:numId w:val="16"/>
        </w:numPr>
        <w:tabs>
          <w:tab w:val="right" w:pos="7928"/>
        </w:tabs>
        <w:ind w:left="284" w:right="0" w:hanging="283"/>
        <w:rPr>
          <w:rStyle w:val="Hyperlink"/>
          <w:noProof/>
          <w:lang w:val="id-ID"/>
        </w:rPr>
      </w:pPr>
      <w:hyperlink w:anchor="_Toc514627734" w:history="1">
        <w:r w:rsidR="009428A5" w:rsidRPr="00791A06">
          <w:rPr>
            <w:rStyle w:val="Hyperlink"/>
            <w:noProof/>
            <w:lang w:val="id-ID"/>
          </w:rPr>
          <w:t xml:space="preserve">Pohon keputusan hasil pemodelan pada </w:t>
        </w:r>
        <w:r w:rsidR="009428A5" w:rsidRPr="009428A5">
          <w:rPr>
            <w:rStyle w:val="Hyperlink"/>
            <w:noProof/>
            <w:lang w:val="id-ID"/>
          </w:rPr>
          <w:t>fold</w:t>
        </w:r>
        <w:r w:rsidR="009428A5" w:rsidRPr="00791A06">
          <w:rPr>
            <w:rStyle w:val="Hyperlink"/>
            <w:noProof/>
            <w:lang w:val="id-ID"/>
          </w:rPr>
          <w:t xml:space="preserve"> ke-4</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_Toc514627734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53</w:t>
        </w:r>
        <w:r w:rsidR="009428A5" w:rsidRPr="009428A5">
          <w:rPr>
            <w:rStyle w:val="Hyperlink"/>
            <w:noProof/>
            <w:webHidden/>
            <w:lang w:val="id-ID"/>
          </w:rPr>
          <w:fldChar w:fldCharType="end"/>
        </w:r>
      </w:hyperlink>
    </w:p>
    <w:p w14:paraId="2F0F8D5F" w14:textId="77777777" w:rsidR="009428A5" w:rsidRPr="009428A5" w:rsidRDefault="00E03922" w:rsidP="000E5860">
      <w:pPr>
        <w:pStyle w:val="TableofFigures"/>
        <w:numPr>
          <w:ilvl w:val="0"/>
          <w:numId w:val="16"/>
        </w:numPr>
        <w:tabs>
          <w:tab w:val="right" w:pos="7928"/>
        </w:tabs>
        <w:ind w:left="284" w:right="0" w:hanging="283"/>
        <w:rPr>
          <w:rStyle w:val="Hyperlink"/>
          <w:noProof/>
          <w:lang w:val="id-ID"/>
        </w:rPr>
      </w:pPr>
      <w:hyperlink w:anchor="_Toc514627735" w:history="1">
        <w:r w:rsidR="009428A5" w:rsidRPr="00791A06">
          <w:rPr>
            <w:rStyle w:val="Hyperlink"/>
            <w:noProof/>
            <w:lang w:val="id-ID"/>
          </w:rPr>
          <w:t xml:space="preserve">Pohon keputusan hasil pemodelan pada </w:t>
        </w:r>
        <w:r w:rsidR="009428A5" w:rsidRPr="009428A5">
          <w:rPr>
            <w:rStyle w:val="Hyperlink"/>
            <w:noProof/>
            <w:lang w:val="id-ID"/>
          </w:rPr>
          <w:t>fold</w:t>
        </w:r>
        <w:r w:rsidR="009428A5" w:rsidRPr="00791A06">
          <w:rPr>
            <w:rStyle w:val="Hyperlink"/>
            <w:noProof/>
            <w:lang w:val="id-ID"/>
          </w:rPr>
          <w:t xml:space="preserve"> ke-5</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_Toc514627735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53</w:t>
        </w:r>
        <w:r w:rsidR="009428A5" w:rsidRPr="009428A5">
          <w:rPr>
            <w:rStyle w:val="Hyperlink"/>
            <w:noProof/>
            <w:webHidden/>
            <w:lang w:val="id-ID"/>
          </w:rPr>
          <w:fldChar w:fldCharType="end"/>
        </w:r>
      </w:hyperlink>
    </w:p>
    <w:p w14:paraId="02AF38BA" w14:textId="77777777" w:rsidR="009428A5" w:rsidRPr="009428A5" w:rsidRDefault="00E03922" w:rsidP="000E5860">
      <w:pPr>
        <w:pStyle w:val="TableofFigures"/>
        <w:numPr>
          <w:ilvl w:val="0"/>
          <w:numId w:val="16"/>
        </w:numPr>
        <w:tabs>
          <w:tab w:val="right" w:pos="7928"/>
        </w:tabs>
        <w:ind w:left="284" w:right="0" w:hanging="283"/>
        <w:rPr>
          <w:rStyle w:val="Hyperlink"/>
          <w:noProof/>
          <w:lang w:val="id-ID"/>
        </w:rPr>
      </w:pPr>
      <w:hyperlink w:anchor="_Toc514627736" w:history="1">
        <w:r w:rsidR="009428A5" w:rsidRPr="00791A06">
          <w:rPr>
            <w:rStyle w:val="Hyperlink"/>
            <w:noProof/>
            <w:lang w:val="id-ID"/>
          </w:rPr>
          <w:t xml:space="preserve">Pohon keputusan hasil pemodelan pada </w:t>
        </w:r>
        <w:r w:rsidR="009428A5" w:rsidRPr="009428A5">
          <w:rPr>
            <w:rStyle w:val="Hyperlink"/>
            <w:noProof/>
            <w:lang w:val="id-ID"/>
          </w:rPr>
          <w:t>fold</w:t>
        </w:r>
        <w:r w:rsidR="009428A5" w:rsidRPr="00791A06">
          <w:rPr>
            <w:rStyle w:val="Hyperlink"/>
            <w:noProof/>
            <w:lang w:val="id-ID"/>
          </w:rPr>
          <w:t xml:space="preserve"> ke-6</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_Toc514627736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54</w:t>
        </w:r>
        <w:r w:rsidR="009428A5" w:rsidRPr="009428A5">
          <w:rPr>
            <w:rStyle w:val="Hyperlink"/>
            <w:noProof/>
            <w:webHidden/>
            <w:lang w:val="id-ID"/>
          </w:rPr>
          <w:fldChar w:fldCharType="end"/>
        </w:r>
      </w:hyperlink>
    </w:p>
    <w:p w14:paraId="171FE86D" w14:textId="77777777" w:rsidR="009428A5" w:rsidRPr="009428A5" w:rsidRDefault="00E03922" w:rsidP="000E5860">
      <w:pPr>
        <w:pStyle w:val="TableofFigures"/>
        <w:numPr>
          <w:ilvl w:val="0"/>
          <w:numId w:val="16"/>
        </w:numPr>
        <w:tabs>
          <w:tab w:val="right" w:pos="7928"/>
        </w:tabs>
        <w:ind w:left="284" w:right="0" w:hanging="283"/>
        <w:rPr>
          <w:rStyle w:val="Hyperlink"/>
          <w:noProof/>
          <w:lang w:val="id-ID"/>
        </w:rPr>
      </w:pPr>
      <w:hyperlink w:anchor="_Toc514627737" w:history="1">
        <w:r w:rsidR="009428A5" w:rsidRPr="00791A06">
          <w:rPr>
            <w:rStyle w:val="Hyperlink"/>
            <w:noProof/>
            <w:lang w:val="id-ID"/>
          </w:rPr>
          <w:t xml:space="preserve">Pohon keputusan hasil pemodelan pada </w:t>
        </w:r>
        <w:r w:rsidR="009428A5" w:rsidRPr="009428A5">
          <w:rPr>
            <w:rStyle w:val="Hyperlink"/>
            <w:noProof/>
            <w:lang w:val="id-ID"/>
          </w:rPr>
          <w:t>fold</w:t>
        </w:r>
        <w:r w:rsidR="009428A5" w:rsidRPr="00791A06">
          <w:rPr>
            <w:rStyle w:val="Hyperlink"/>
            <w:noProof/>
            <w:lang w:val="id-ID"/>
          </w:rPr>
          <w:t xml:space="preserve"> ke-7</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_Toc514627737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54</w:t>
        </w:r>
        <w:r w:rsidR="009428A5" w:rsidRPr="009428A5">
          <w:rPr>
            <w:rStyle w:val="Hyperlink"/>
            <w:noProof/>
            <w:webHidden/>
            <w:lang w:val="id-ID"/>
          </w:rPr>
          <w:fldChar w:fldCharType="end"/>
        </w:r>
      </w:hyperlink>
    </w:p>
    <w:p w14:paraId="3E24618F" w14:textId="77777777" w:rsidR="009428A5" w:rsidRPr="009428A5" w:rsidRDefault="00E03922" w:rsidP="000E5860">
      <w:pPr>
        <w:pStyle w:val="TableofFigures"/>
        <w:numPr>
          <w:ilvl w:val="0"/>
          <w:numId w:val="16"/>
        </w:numPr>
        <w:tabs>
          <w:tab w:val="right" w:pos="7928"/>
        </w:tabs>
        <w:ind w:left="284" w:right="0" w:hanging="283"/>
        <w:rPr>
          <w:rStyle w:val="Hyperlink"/>
          <w:noProof/>
          <w:lang w:val="id-ID"/>
        </w:rPr>
      </w:pPr>
      <w:hyperlink w:anchor="_Toc514627738" w:history="1">
        <w:r w:rsidR="009428A5" w:rsidRPr="00791A06">
          <w:rPr>
            <w:rStyle w:val="Hyperlink"/>
            <w:noProof/>
            <w:lang w:val="id-ID"/>
          </w:rPr>
          <w:t xml:space="preserve">Pohon keputusan hasil pemodelan pada </w:t>
        </w:r>
        <w:r w:rsidR="009428A5" w:rsidRPr="009428A5">
          <w:rPr>
            <w:rStyle w:val="Hyperlink"/>
            <w:noProof/>
            <w:lang w:val="id-ID"/>
          </w:rPr>
          <w:t>fold</w:t>
        </w:r>
        <w:r w:rsidR="009428A5" w:rsidRPr="00791A06">
          <w:rPr>
            <w:rStyle w:val="Hyperlink"/>
            <w:noProof/>
            <w:lang w:val="id-ID"/>
          </w:rPr>
          <w:t xml:space="preserve"> ke-8</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_Toc514627738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55</w:t>
        </w:r>
        <w:r w:rsidR="009428A5" w:rsidRPr="009428A5">
          <w:rPr>
            <w:rStyle w:val="Hyperlink"/>
            <w:noProof/>
            <w:webHidden/>
            <w:lang w:val="id-ID"/>
          </w:rPr>
          <w:fldChar w:fldCharType="end"/>
        </w:r>
      </w:hyperlink>
    </w:p>
    <w:p w14:paraId="14BF9221" w14:textId="77777777" w:rsidR="009428A5" w:rsidRPr="009428A5" w:rsidRDefault="00E03922" w:rsidP="000E5860">
      <w:pPr>
        <w:pStyle w:val="TableofFigures"/>
        <w:numPr>
          <w:ilvl w:val="0"/>
          <w:numId w:val="16"/>
        </w:numPr>
        <w:tabs>
          <w:tab w:val="right" w:pos="7928"/>
        </w:tabs>
        <w:ind w:left="284" w:right="0" w:hanging="283"/>
        <w:rPr>
          <w:rStyle w:val="Hyperlink"/>
          <w:noProof/>
          <w:lang w:val="id-ID"/>
        </w:rPr>
      </w:pPr>
      <w:hyperlink w:anchor="_Toc514627739" w:history="1">
        <w:r w:rsidR="009428A5" w:rsidRPr="00791A06">
          <w:rPr>
            <w:rStyle w:val="Hyperlink"/>
            <w:noProof/>
            <w:lang w:val="id-ID"/>
          </w:rPr>
          <w:t xml:space="preserve">Pohon keputusan hasil pemodelan pada </w:t>
        </w:r>
        <w:r w:rsidR="009428A5" w:rsidRPr="009428A5">
          <w:rPr>
            <w:rStyle w:val="Hyperlink"/>
            <w:noProof/>
            <w:lang w:val="id-ID"/>
          </w:rPr>
          <w:t>fold</w:t>
        </w:r>
        <w:r w:rsidR="009428A5" w:rsidRPr="00791A06">
          <w:rPr>
            <w:rStyle w:val="Hyperlink"/>
            <w:noProof/>
            <w:lang w:val="id-ID"/>
          </w:rPr>
          <w:t xml:space="preserve"> ke-9</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_Toc514627739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55</w:t>
        </w:r>
        <w:r w:rsidR="009428A5" w:rsidRPr="009428A5">
          <w:rPr>
            <w:rStyle w:val="Hyperlink"/>
            <w:noProof/>
            <w:webHidden/>
            <w:lang w:val="id-ID"/>
          </w:rPr>
          <w:fldChar w:fldCharType="end"/>
        </w:r>
      </w:hyperlink>
    </w:p>
    <w:p w14:paraId="1455B40A" w14:textId="77777777" w:rsidR="009428A5" w:rsidRDefault="00E03922" w:rsidP="000E5860">
      <w:pPr>
        <w:pStyle w:val="TableofFigures"/>
        <w:numPr>
          <w:ilvl w:val="0"/>
          <w:numId w:val="16"/>
        </w:numPr>
        <w:tabs>
          <w:tab w:val="right" w:pos="7928"/>
        </w:tabs>
        <w:ind w:left="284" w:right="0" w:hanging="283"/>
        <w:rPr>
          <w:rFonts w:asciiTheme="minorHAnsi" w:hAnsiTheme="minorHAnsi"/>
          <w:noProof/>
          <w:sz w:val="22"/>
          <w:lang w:eastAsia="ko-KR"/>
        </w:rPr>
      </w:pPr>
      <w:hyperlink w:anchor="_Toc514627740" w:history="1">
        <w:r w:rsidR="009428A5" w:rsidRPr="00791A06">
          <w:rPr>
            <w:rStyle w:val="Hyperlink"/>
            <w:noProof/>
            <w:lang w:val="id-ID"/>
          </w:rPr>
          <w:t xml:space="preserve">Pohon keputusan hasil pemodelan pada </w:t>
        </w:r>
        <w:r w:rsidR="009428A5" w:rsidRPr="009428A5">
          <w:rPr>
            <w:rStyle w:val="Hyperlink"/>
            <w:noProof/>
            <w:lang w:val="id-ID"/>
          </w:rPr>
          <w:t>fold</w:t>
        </w:r>
        <w:r w:rsidR="009428A5" w:rsidRPr="00791A06">
          <w:rPr>
            <w:rStyle w:val="Hyperlink"/>
            <w:noProof/>
            <w:lang w:val="id-ID"/>
          </w:rPr>
          <w:t xml:space="preserve"> ke-10</w:t>
        </w:r>
        <w:r w:rsidR="009428A5" w:rsidRPr="009428A5">
          <w:rPr>
            <w:rStyle w:val="Hyperlink"/>
            <w:noProof/>
            <w:webHidden/>
            <w:lang w:val="id-ID"/>
          </w:rPr>
          <w:tab/>
        </w:r>
        <w:r w:rsidR="009428A5" w:rsidRPr="009428A5">
          <w:rPr>
            <w:rStyle w:val="Hyperlink"/>
            <w:noProof/>
            <w:webHidden/>
            <w:lang w:val="id-ID"/>
          </w:rPr>
          <w:fldChar w:fldCharType="begin"/>
        </w:r>
        <w:r w:rsidR="009428A5" w:rsidRPr="009428A5">
          <w:rPr>
            <w:rStyle w:val="Hyperlink"/>
            <w:noProof/>
            <w:webHidden/>
            <w:lang w:val="id-ID"/>
          </w:rPr>
          <w:instrText xml:space="preserve"> PAGEREF _Toc514627740 \h </w:instrText>
        </w:r>
        <w:r w:rsidR="009428A5" w:rsidRPr="009428A5">
          <w:rPr>
            <w:rStyle w:val="Hyperlink"/>
            <w:noProof/>
            <w:webHidden/>
            <w:lang w:val="id-ID"/>
          </w:rPr>
        </w:r>
        <w:r w:rsidR="009428A5" w:rsidRPr="009428A5">
          <w:rPr>
            <w:rStyle w:val="Hyperlink"/>
            <w:noProof/>
            <w:webHidden/>
            <w:lang w:val="id-ID"/>
          </w:rPr>
          <w:fldChar w:fldCharType="separate"/>
        </w:r>
        <w:r w:rsidR="009D5A64">
          <w:rPr>
            <w:rStyle w:val="Hyperlink"/>
            <w:noProof/>
            <w:webHidden/>
            <w:lang w:val="id-ID"/>
          </w:rPr>
          <w:t>56</w:t>
        </w:r>
        <w:r w:rsidR="009428A5" w:rsidRPr="009428A5">
          <w:rPr>
            <w:rStyle w:val="Hyperlink"/>
            <w:noProof/>
            <w:webHidden/>
            <w:lang w:val="id-ID"/>
          </w:rPr>
          <w:fldChar w:fldCharType="end"/>
        </w:r>
      </w:hyperlink>
    </w:p>
    <w:p w14:paraId="7B6D0012" w14:textId="77777777" w:rsidR="009C7C3B" w:rsidRPr="00A136BA" w:rsidRDefault="00785881" w:rsidP="00675E77">
      <w:pPr>
        <w:ind w:left="284" w:firstLine="0"/>
        <w:jc w:val="center"/>
        <w:rPr>
          <w:b/>
          <w:sz w:val="28"/>
          <w:lang w:val="id-ID"/>
        </w:rPr>
      </w:pPr>
      <w:r w:rsidRPr="00A136BA">
        <w:rPr>
          <w:b/>
          <w:sz w:val="28"/>
          <w:lang w:val="id-ID"/>
        </w:rPr>
        <w:fldChar w:fldCharType="end"/>
      </w:r>
    </w:p>
    <w:p w14:paraId="1FA89AFE" w14:textId="77777777" w:rsidR="00F54F6F" w:rsidRPr="00A136BA" w:rsidRDefault="00F54F6F" w:rsidP="009D4B46">
      <w:pPr>
        <w:pStyle w:val="TableofFigures"/>
        <w:tabs>
          <w:tab w:val="right" w:leader="dot" w:pos="7928"/>
        </w:tabs>
        <w:rPr>
          <w:lang w:val="id-ID"/>
        </w:rPr>
      </w:pPr>
    </w:p>
    <w:p w14:paraId="224EBDD8" w14:textId="77777777" w:rsidR="002A32FD" w:rsidRPr="00A136BA" w:rsidRDefault="00785881" w:rsidP="009B5AB2">
      <w:pPr>
        <w:pStyle w:val="TableofFigures"/>
        <w:tabs>
          <w:tab w:val="right" w:pos="7928"/>
        </w:tabs>
        <w:ind w:left="511" w:hanging="227"/>
        <w:rPr>
          <w:lang w:val="id-ID"/>
        </w:rPr>
        <w:sectPr w:rsidR="002A32FD" w:rsidRPr="00A136BA" w:rsidSect="00367A2B">
          <w:type w:val="continuous"/>
          <w:pgSz w:w="11907" w:h="16839" w:code="9"/>
          <w:pgMar w:top="1701" w:right="1701" w:bottom="1701" w:left="1701" w:header="720" w:footer="720" w:gutter="567"/>
          <w:pgNumType w:fmt="lowerRoman" w:start="1"/>
          <w:cols w:space="720"/>
          <w:docGrid w:linePitch="360"/>
        </w:sectPr>
      </w:pPr>
      <w:r w:rsidRPr="00A136BA">
        <w:rPr>
          <w:lang w:val="id-ID"/>
        </w:rPr>
        <w:fldChar w:fldCharType="begin"/>
      </w:r>
      <w:r w:rsidR="00715C50" w:rsidRPr="00A136BA">
        <w:rPr>
          <w:lang w:val="id-ID"/>
        </w:rPr>
        <w:instrText xml:space="preserve"> TOC \a "Lampiran" </w:instrText>
      </w:r>
      <w:r w:rsidRPr="00A136BA">
        <w:rPr>
          <w:lang w:val="id-ID"/>
        </w:rPr>
        <w:fldChar w:fldCharType="end"/>
      </w:r>
    </w:p>
    <w:p w14:paraId="2E5AAEFC" w14:textId="77777777" w:rsidR="00CB2120" w:rsidRPr="00A136BA" w:rsidRDefault="00CB2120" w:rsidP="003A0C10">
      <w:pPr>
        <w:pStyle w:val="Heading1"/>
        <w:spacing w:before="0"/>
        <w:rPr>
          <w:lang w:val="id-ID"/>
        </w:rPr>
        <w:sectPr w:rsidR="00CB2120" w:rsidRPr="00A136BA" w:rsidSect="00847047">
          <w:headerReference w:type="even" r:id="rId14"/>
          <w:headerReference w:type="default" r:id="rId15"/>
          <w:headerReference w:type="first" r:id="rId16"/>
          <w:type w:val="continuous"/>
          <w:pgSz w:w="11907" w:h="16839" w:code="9"/>
          <w:pgMar w:top="1701" w:right="1701" w:bottom="1701" w:left="1701" w:header="720" w:footer="720" w:gutter="567"/>
          <w:pgNumType w:start="1"/>
          <w:cols w:space="720"/>
          <w:titlePg/>
          <w:docGrid w:linePitch="360"/>
        </w:sectPr>
      </w:pPr>
      <w:bookmarkStart w:id="3" w:name="_Toc330535261"/>
      <w:bookmarkStart w:id="4" w:name="_Toc330535323"/>
      <w:bookmarkStart w:id="5" w:name="_Toc330535349"/>
      <w:bookmarkStart w:id="6" w:name="_Toc330964701"/>
    </w:p>
    <w:p w14:paraId="41D5CA74" w14:textId="46F7E00A" w:rsidR="00351288" w:rsidRPr="00A136BA" w:rsidRDefault="000F08C7" w:rsidP="003A0C10">
      <w:pPr>
        <w:pStyle w:val="Heading1"/>
        <w:spacing w:before="0"/>
        <w:rPr>
          <w:lang w:val="id-ID"/>
        </w:rPr>
      </w:pPr>
      <w:bookmarkStart w:id="7" w:name="_Toc525039975"/>
      <w:r w:rsidRPr="00A136BA">
        <w:rPr>
          <w:lang w:val="id-ID"/>
        </w:rPr>
        <w:lastRenderedPageBreak/>
        <w:t>PENDAHULUAN</w:t>
      </w:r>
      <w:bookmarkStart w:id="8" w:name="_Toc330535262"/>
      <w:bookmarkStart w:id="9" w:name="_Toc330535324"/>
      <w:bookmarkStart w:id="10" w:name="_Toc330535350"/>
      <w:bookmarkEnd w:id="3"/>
      <w:bookmarkEnd w:id="4"/>
      <w:bookmarkEnd w:id="5"/>
      <w:bookmarkEnd w:id="6"/>
      <w:bookmarkEnd w:id="7"/>
    </w:p>
    <w:p w14:paraId="41C4ACD1" w14:textId="77777777" w:rsidR="00C40F1D" w:rsidRPr="00A136BA" w:rsidRDefault="00C40F1D" w:rsidP="00C40F1D">
      <w:pPr>
        <w:pStyle w:val="Heading2"/>
        <w:rPr>
          <w:lang w:val="id-ID"/>
        </w:rPr>
      </w:pPr>
      <w:bookmarkStart w:id="11" w:name="_Toc330964702"/>
      <w:bookmarkStart w:id="12" w:name="_Toc525039976"/>
      <w:r w:rsidRPr="00A136BA">
        <w:rPr>
          <w:lang w:val="id-ID"/>
        </w:rPr>
        <w:t>Latar Belakang</w:t>
      </w:r>
      <w:bookmarkEnd w:id="8"/>
      <w:bookmarkEnd w:id="9"/>
      <w:bookmarkEnd w:id="10"/>
      <w:bookmarkEnd w:id="11"/>
      <w:bookmarkEnd w:id="12"/>
    </w:p>
    <w:p w14:paraId="0AD71FEF" w14:textId="15A4786E" w:rsidR="00975FB9" w:rsidRPr="00975FB9" w:rsidRDefault="00975FB9" w:rsidP="004D7F77">
      <w:pPr>
        <w:pStyle w:val="Paragraf"/>
        <w:rPr>
          <w:lang w:val="en-ID"/>
        </w:rPr>
      </w:pPr>
      <w:r w:rsidRPr="00975FB9">
        <w:t xml:space="preserve">Salah satu permasalahan pasca panen buah tropika adalah adanya sejumlah hama serangga yang menghabiskan siklus hidup dari menetas hingga dewasa didalam buah, ketika sampai tahapan dewasa baru keluar dari buah saat buah sudah matang, Masalah ini akan menyebabkan kualitas buah rusak menjadi bahan buangan yang tak bernilai. </w:t>
      </w:r>
      <w:r>
        <w:rPr>
          <w:lang w:val="en-ID"/>
        </w:rPr>
        <w:t>Misalnya, pada buah manga, salah satu hama endemic antara lain adalah kutu Sternochetus (Fabricius) misalnya, yang tingkat kerusakannya baru diketahui saat buah matang. Begitu pula pada kasus buah manggis, misalnya penyakit getah kuning baru diketahui tingkat kerusakan pada buah manggis saat buah manggis dibelah.</w:t>
      </w:r>
    </w:p>
    <w:p w14:paraId="0862E086" w14:textId="06FD67ED" w:rsidR="0094196C" w:rsidRDefault="0094196C" w:rsidP="00C02B6A">
      <w:pPr>
        <w:pStyle w:val="Paragraf"/>
        <w:rPr>
          <w:lang w:val="en-US"/>
        </w:rPr>
      </w:pPr>
      <w:r>
        <w:rPr>
          <w:lang w:val="en-US"/>
        </w:rPr>
        <w:t>Dengan demikian, perlu upaya secara dini untuk mengetahui kualitas buah tanpa merusak. Cara seperti demikian akan menjamin kualitas buah dari segi produsen/petani, serta menguntungkan konsumen atas keterjaminan kualitas buah.</w:t>
      </w:r>
    </w:p>
    <w:p w14:paraId="08823A26" w14:textId="5AA8AED7" w:rsidR="0094196C" w:rsidRDefault="0094196C" w:rsidP="00C02B6A">
      <w:pPr>
        <w:pStyle w:val="Paragraf"/>
        <w:rPr>
          <w:lang w:val="en-US"/>
        </w:rPr>
      </w:pPr>
      <w:r>
        <w:rPr>
          <w:lang w:val="en-US"/>
        </w:rPr>
        <w:t>Sehingga peristiwa yang disebutkan oleh Bapak Siswono Yudhohusodo mengenai penolakan 1 kontainer buah jika ditemukan 1 buah yang kualitasnya buruk atau busuk dapat dihindari. Karena menurutnya untuk negara-negara Eropa memasang standar pengemasan yang tinggi (Ramdani 2012).</w:t>
      </w:r>
    </w:p>
    <w:p w14:paraId="4E7431D6" w14:textId="7DC9955F" w:rsidR="0094196C" w:rsidRDefault="0094196C" w:rsidP="00C02B6A">
      <w:pPr>
        <w:pStyle w:val="Paragraf"/>
        <w:rPr>
          <w:lang w:val="en-US"/>
        </w:rPr>
      </w:pPr>
      <w:r>
        <w:rPr>
          <w:lang w:val="en-US"/>
        </w:rPr>
        <w:t>EIT adalah alat yang memungkinkan rekonstruksi gambar dari objek apapun tanpa merusak bentuk dari objek tersebut. Ia merekonstruksi sebuah gambar berdasarkan pengukuran voltase listrik yang diperoleh dari elektroda yang terpasang secara merata di sekitar lingkar konduktif. Arus diinduksi dengan metode ketetanggaan dan pengukuran voltase dilakukan secara berdekatan seperti yang ditunkukkan pada gambar 1.</w:t>
      </w:r>
    </w:p>
    <w:p w14:paraId="2D5A9385" w14:textId="0E8BB209" w:rsidR="00107079" w:rsidRDefault="00107079" w:rsidP="00C02B6A">
      <w:pPr>
        <w:pStyle w:val="Paragraf"/>
        <w:rPr>
          <w:lang w:val="en-US"/>
        </w:rPr>
      </w:pPr>
      <w:r>
        <w:rPr>
          <w:lang w:val="en-US"/>
        </w:rPr>
        <w:t>(Chitturi et al. 2014) sudah mengembangkan system EIT yang murah dan terjangkau untuk memodelkan dan mendiagnosis penyakit paru-paru. Namun mereka masih menggunakan aplikasi berbayar untuk melakukan prosessing dan rekonstruksi data yang didapat hingga menjadi sebuah citra yang dapat dianalisis.</w:t>
      </w:r>
      <w:bookmarkStart w:id="13" w:name="_GoBack"/>
      <w:bookmarkEnd w:id="13"/>
    </w:p>
    <w:p w14:paraId="415771A7" w14:textId="77777777" w:rsidR="00F62ADA" w:rsidRPr="00A136BA" w:rsidRDefault="00F62ADA" w:rsidP="00C02B6A">
      <w:pPr>
        <w:pStyle w:val="Heading2"/>
        <w:rPr>
          <w:lang w:val="id-ID"/>
        </w:rPr>
      </w:pPr>
      <w:bookmarkStart w:id="14" w:name="_Toc330535263"/>
      <w:bookmarkStart w:id="15" w:name="_Toc330535325"/>
      <w:bookmarkStart w:id="16" w:name="_Toc330535351"/>
      <w:bookmarkStart w:id="17" w:name="_Toc330964703"/>
      <w:bookmarkStart w:id="18" w:name="_Toc525039977"/>
      <w:r w:rsidRPr="00A136BA">
        <w:rPr>
          <w:lang w:val="id-ID"/>
        </w:rPr>
        <w:t>Perumusan Masalah</w:t>
      </w:r>
      <w:bookmarkEnd w:id="14"/>
      <w:bookmarkEnd w:id="15"/>
      <w:bookmarkEnd w:id="16"/>
      <w:bookmarkEnd w:id="17"/>
      <w:bookmarkEnd w:id="18"/>
    </w:p>
    <w:p w14:paraId="52AFD8AD" w14:textId="77777777" w:rsidR="004D7F77" w:rsidRPr="00A136BA" w:rsidRDefault="004D7F77" w:rsidP="004D7F77">
      <w:pPr>
        <w:pStyle w:val="Paragraf"/>
      </w:pPr>
      <w:r w:rsidRPr="00A136BA">
        <w:t>Rumusan masalah dari penelitian ini adalah:</w:t>
      </w:r>
    </w:p>
    <w:p w14:paraId="3F1849DA" w14:textId="77777777" w:rsidR="004D7F77" w:rsidRPr="00A136BA" w:rsidRDefault="004D7F77" w:rsidP="00AD054C">
      <w:pPr>
        <w:pStyle w:val="Paragraf"/>
        <w:numPr>
          <w:ilvl w:val="0"/>
          <w:numId w:val="3"/>
        </w:numPr>
        <w:ind w:left="284" w:hanging="284"/>
      </w:pPr>
      <w:r w:rsidRPr="00A136BA">
        <w:t>Bagaimana hasil klasifikasi skala gempa bumi berdasarkan algoritme Pohon Keputusan C5.0?</w:t>
      </w:r>
    </w:p>
    <w:p w14:paraId="21D60458" w14:textId="5B79D457" w:rsidR="004D7F77" w:rsidRPr="00A136BA" w:rsidRDefault="004D7F77" w:rsidP="00AD054C">
      <w:pPr>
        <w:pStyle w:val="Paragraf"/>
        <w:numPr>
          <w:ilvl w:val="0"/>
          <w:numId w:val="3"/>
        </w:numPr>
        <w:ind w:left="284" w:hanging="284"/>
        <w:rPr>
          <w:szCs w:val="24"/>
        </w:rPr>
      </w:pPr>
      <w:r w:rsidRPr="00A136BA">
        <w:t xml:space="preserve">Bagaimana hasil klasifikasi ukuran gempa bumi terhadap data dalam </w:t>
      </w:r>
      <w:r w:rsidR="00C34367" w:rsidRPr="00A136BA">
        <w:t>dua</w:t>
      </w:r>
      <w:r w:rsidRPr="00A136BA">
        <w:t xml:space="preserve"> </w:t>
      </w:r>
      <w:r w:rsidR="00A403FB" w:rsidRPr="00A136BA">
        <w:t>kelas</w:t>
      </w:r>
      <w:r w:rsidRPr="00A136BA">
        <w:t xml:space="preserve"> risiko?</w:t>
      </w:r>
    </w:p>
    <w:p w14:paraId="2A7156C6" w14:textId="77777777" w:rsidR="00F62ADA" w:rsidRPr="00522F26" w:rsidRDefault="004D7F77" w:rsidP="00AD054C">
      <w:pPr>
        <w:pStyle w:val="Paragraf"/>
        <w:numPr>
          <w:ilvl w:val="0"/>
          <w:numId w:val="3"/>
        </w:numPr>
        <w:ind w:left="284" w:hanging="284"/>
        <w:rPr>
          <w:szCs w:val="24"/>
        </w:rPr>
      </w:pPr>
      <w:r w:rsidRPr="00A136BA">
        <w:t>Bagaimana hasil pemetaan menggunakan OpenStreetMaps API terhadap titik-titik terjadinya gempa?</w:t>
      </w:r>
    </w:p>
    <w:p w14:paraId="7C5617CB" w14:textId="0998D805" w:rsidR="00522F26" w:rsidRPr="00A136BA" w:rsidRDefault="00522F26" w:rsidP="00AD054C">
      <w:pPr>
        <w:pStyle w:val="Paragraf"/>
        <w:numPr>
          <w:ilvl w:val="0"/>
          <w:numId w:val="3"/>
        </w:numPr>
        <w:ind w:left="284" w:hanging="284"/>
        <w:rPr>
          <w:szCs w:val="24"/>
        </w:rPr>
      </w:pPr>
      <w:r>
        <w:rPr>
          <w:lang w:val="en-US"/>
        </w:rPr>
        <w:t xml:space="preserve">Bagaimana perbandingan akurasi klasifikasi data gempa antara algoritme C5.0 dengan </w:t>
      </w:r>
      <w:r w:rsidR="005C0388">
        <w:rPr>
          <w:lang w:val="en-US"/>
        </w:rPr>
        <w:t>algoritme klasifikasi lain (SVM)</w:t>
      </w:r>
      <w:r>
        <w:rPr>
          <w:lang w:val="en-US"/>
        </w:rPr>
        <w:t>?</w:t>
      </w:r>
    </w:p>
    <w:p w14:paraId="591AA340" w14:textId="77777777" w:rsidR="00710BC0" w:rsidRPr="00A136BA" w:rsidRDefault="00710BC0" w:rsidP="00F62ADA">
      <w:pPr>
        <w:rPr>
          <w:lang w:val="id-ID"/>
        </w:rPr>
      </w:pPr>
    </w:p>
    <w:p w14:paraId="6DF5A65D" w14:textId="77777777" w:rsidR="00F62ADA" w:rsidRPr="00A136BA" w:rsidRDefault="00F62ADA" w:rsidP="00F62ADA">
      <w:pPr>
        <w:pStyle w:val="Heading2"/>
        <w:rPr>
          <w:lang w:val="id-ID"/>
        </w:rPr>
      </w:pPr>
      <w:bookmarkStart w:id="19" w:name="_Toc330535264"/>
      <w:bookmarkStart w:id="20" w:name="_Toc330535326"/>
      <w:bookmarkStart w:id="21" w:name="_Toc330535352"/>
      <w:bookmarkStart w:id="22" w:name="_Toc330964704"/>
      <w:bookmarkStart w:id="23" w:name="_Toc525039978"/>
      <w:r w:rsidRPr="00A136BA">
        <w:rPr>
          <w:lang w:val="id-ID"/>
        </w:rPr>
        <w:t>Tujuan Penelitian</w:t>
      </w:r>
      <w:bookmarkEnd w:id="19"/>
      <w:bookmarkEnd w:id="20"/>
      <w:bookmarkEnd w:id="21"/>
      <w:bookmarkEnd w:id="22"/>
      <w:bookmarkEnd w:id="23"/>
    </w:p>
    <w:p w14:paraId="03FC2F01" w14:textId="77777777" w:rsidR="004D7F77" w:rsidRPr="00A136BA" w:rsidRDefault="004D7F77" w:rsidP="004D7F77">
      <w:pPr>
        <w:pStyle w:val="Paragraf"/>
      </w:pPr>
      <w:r w:rsidRPr="00A136BA">
        <w:t>Tujuan dari penelitian ini adalah:</w:t>
      </w:r>
    </w:p>
    <w:p w14:paraId="7CA3FE85" w14:textId="77777777" w:rsidR="004D7F77" w:rsidRPr="00A136BA" w:rsidRDefault="004D7F77" w:rsidP="00AD054C">
      <w:pPr>
        <w:pStyle w:val="Paragraf"/>
        <w:numPr>
          <w:ilvl w:val="0"/>
          <w:numId w:val="4"/>
        </w:numPr>
        <w:ind w:left="284" w:hanging="284"/>
      </w:pPr>
      <w:r w:rsidRPr="00A136BA">
        <w:lastRenderedPageBreak/>
        <w:t>Melakukan klasifikasi skala gempa bumi berdasarkan hasil klasifikasi dari data gempa bumi menggunakan Algoritme Pohon Keputusan C5.0.</w:t>
      </w:r>
    </w:p>
    <w:p w14:paraId="3A682742" w14:textId="21F8AF6C" w:rsidR="004D7F77" w:rsidRPr="00A136BA" w:rsidRDefault="004D7F77" w:rsidP="00AD054C">
      <w:pPr>
        <w:pStyle w:val="Paragraf"/>
        <w:numPr>
          <w:ilvl w:val="0"/>
          <w:numId w:val="4"/>
        </w:numPr>
        <w:ind w:left="284" w:hanging="284"/>
      </w:pPr>
      <w:r w:rsidRPr="00A136BA">
        <w:t xml:space="preserve">Menentukan ukuran gempa bumi dalam </w:t>
      </w:r>
      <w:r w:rsidR="00A403FB" w:rsidRPr="00A136BA">
        <w:t>dua</w:t>
      </w:r>
      <w:r w:rsidRPr="00A136BA">
        <w:t xml:space="preserve"> </w:t>
      </w:r>
      <w:r w:rsidR="00A403FB" w:rsidRPr="00A136BA">
        <w:t>kelas</w:t>
      </w:r>
      <w:r w:rsidRPr="00A136BA">
        <w:t xml:space="preserve"> risiko</w:t>
      </w:r>
      <w:r w:rsidR="00A403FB" w:rsidRPr="00A136BA">
        <w:t xml:space="preserve"> </w:t>
      </w:r>
      <w:r w:rsidRPr="00A136BA">
        <w:t xml:space="preserve">(gempa </w:t>
      </w:r>
      <w:r w:rsidR="009A7AB2" w:rsidRPr="00A136BA">
        <w:t>yang memiliki risiko terjadinya kerusakan/korban</w:t>
      </w:r>
      <w:r w:rsidRPr="00A136BA">
        <w:t xml:space="preserve">, gempa </w:t>
      </w:r>
      <w:r w:rsidR="009A7AB2" w:rsidRPr="00A136BA">
        <w:t>nonrisiko</w:t>
      </w:r>
      <w:r w:rsidRPr="00A136BA">
        <w:t>).</w:t>
      </w:r>
    </w:p>
    <w:p w14:paraId="48B6DB07" w14:textId="77777777" w:rsidR="00CC10C4" w:rsidRPr="004E295E" w:rsidRDefault="004D7F77" w:rsidP="00AD054C">
      <w:pPr>
        <w:pStyle w:val="Paragraf"/>
        <w:numPr>
          <w:ilvl w:val="0"/>
          <w:numId w:val="4"/>
        </w:numPr>
        <w:ind w:left="284" w:hanging="284"/>
        <w:rPr>
          <w:szCs w:val="24"/>
        </w:rPr>
      </w:pPr>
      <w:r w:rsidRPr="00A136BA">
        <w:t>Melakukan pemetaan menggunakan OpenStreetMaps API pada titik-titik terjadinya gempa.</w:t>
      </w:r>
    </w:p>
    <w:p w14:paraId="30345B0E" w14:textId="761932D4" w:rsidR="004E295E" w:rsidRPr="00A136BA" w:rsidRDefault="004E295E" w:rsidP="00AD054C">
      <w:pPr>
        <w:pStyle w:val="Paragraf"/>
        <w:numPr>
          <w:ilvl w:val="0"/>
          <w:numId w:val="4"/>
        </w:numPr>
        <w:ind w:left="284" w:hanging="284"/>
        <w:rPr>
          <w:szCs w:val="24"/>
        </w:rPr>
      </w:pPr>
      <w:r>
        <w:rPr>
          <w:lang w:val="en-US"/>
        </w:rPr>
        <w:t>Melakukan perbandingan akurasi klasifikasi data gempa antara algoritme C5.0 dengan algoritme klasifikasi lain (SVM).</w:t>
      </w:r>
    </w:p>
    <w:p w14:paraId="29FD8365" w14:textId="77777777" w:rsidR="00F62ADA" w:rsidRPr="00A136BA" w:rsidRDefault="00F62ADA" w:rsidP="00C02B6A">
      <w:pPr>
        <w:pStyle w:val="Heading2"/>
        <w:rPr>
          <w:lang w:val="id-ID"/>
        </w:rPr>
      </w:pPr>
      <w:bookmarkStart w:id="24" w:name="_Toc330535265"/>
      <w:bookmarkStart w:id="25" w:name="_Toc330535327"/>
      <w:bookmarkStart w:id="26" w:name="_Toc330535353"/>
      <w:bookmarkStart w:id="27" w:name="_Toc330964705"/>
      <w:bookmarkStart w:id="28" w:name="_Toc525039979"/>
      <w:r w:rsidRPr="00A136BA">
        <w:rPr>
          <w:lang w:val="id-ID"/>
        </w:rPr>
        <w:t>Manfaat Penelitian</w:t>
      </w:r>
      <w:bookmarkEnd w:id="24"/>
      <w:bookmarkEnd w:id="25"/>
      <w:bookmarkEnd w:id="26"/>
      <w:bookmarkEnd w:id="27"/>
      <w:bookmarkEnd w:id="28"/>
    </w:p>
    <w:p w14:paraId="7DA68A16" w14:textId="1FE969DA" w:rsidR="00CC10C4" w:rsidRPr="00A136BA" w:rsidRDefault="004D7F77" w:rsidP="00C02B6A">
      <w:pPr>
        <w:rPr>
          <w:lang w:val="id-ID"/>
        </w:rPr>
      </w:pPr>
      <w:r w:rsidRPr="00A136BA">
        <w:rPr>
          <w:noProof/>
          <w:lang w:val="id-ID"/>
        </w:rPr>
        <w:t>Hasil penelitian diharapkan dapat membantu mengukur tingkat kerentanan suatu daerah terhadap gempa bumi sehingga instansi terkait dapat melakukan persiapan sesuai intensitas risiko yang ada. Selain itu, hasil klasifikasi dari data gempa bumi juga diharapkan mampu membantu instansi terkait dalam hal pendistribusian bantuan</w:t>
      </w:r>
      <w:r w:rsidR="00E9783D" w:rsidRPr="00A136BA">
        <w:rPr>
          <w:noProof/>
          <w:lang w:val="id-ID"/>
        </w:rPr>
        <w:t xml:space="preserve"> dan mitigasi bencana</w:t>
      </w:r>
      <w:r w:rsidRPr="00A136BA">
        <w:rPr>
          <w:noProof/>
          <w:lang w:val="id-ID"/>
        </w:rPr>
        <w:t>.</w:t>
      </w:r>
    </w:p>
    <w:p w14:paraId="790C6A5F" w14:textId="77777777" w:rsidR="00F62ADA" w:rsidRPr="00A136BA" w:rsidRDefault="00F62ADA" w:rsidP="00C02B6A">
      <w:pPr>
        <w:pStyle w:val="Heading2"/>
        <w:rPr>
          <w:lang w:val="id-ID"/>
        </w:rPr>
      </w:pPr>
      <w:bookmarkStart w:id="29" w:name="_Toc330535266"/>
      <w:bookmarkStart w:id="30" w:name="_Toc330535328"/>
      <w:bookmarkStart w:id="31" w:name="_Toc330535354"/>
      <w:bookmarkStart w:id="32" w:name="_Toc330964706"/>
      <w:bookmarkStart w:id="33" w:name="_Toc525039980"/>
      <w:r w:rsidRPr="00A136BA">
        <w:rPr>
          <w:lang w:val="id-ID"/>
        </w:rPr>
        <w:t>Ruang Lingkup Penelitian</w:t>
      </w:r>
      <w:bookmarkEnd w:id="29"/>
      <w:bookmarkEnd w:id="30"/>
      <w:bookmarkEnd w:id="31"/>
      <w:bookmarkEnd w:id="32"/>
      <w:bookmarkEnd w:id="33"/>
    </w:p>
    <w:p w14:paraId="6C59AC6E" w14:textId="6850A1E2" w:rsidR="00715E1E" w:rsidRPr="00A136BA" w:rsidRDefault="00F52F6D" w:rsidP="00F52F6D">
      <w:pPr>
        <w:rPr>
          <w:lang w:val="id-ID"/>
        </w:rPr>
      </w:pPr>
      <w:r w:rsidRPr="00A136BA">
        <w:rPr>
          <w:lang w:val="id-ID"/>
        </w:rPr>
        <w:t xml:space="preserve">Penelitian ini dilakukan terhadap data gempa bumi dari repositori data gempa BMKG bukan </w:t>
      </w:r>
      <w:r w:rsidRPr="00A136BA">
        <w:rPr>
          <w:i/>
          <w:lang w:val="id-ID"/>
        </w:rPr>
        <w:t>real-time</w:t>
      </w:r>
      <w:r w:rsidRPr="00A136BA">
        <w:rPr>
          <w:lang w:val="id-ID"/>
        </w:rPr>
        <w:t>.</w:t>
      </w:r>
      <w:r w:rsidR="004D7F77" w:rsidRPr="00A136BA">
        <w:rPr>
          <w:lang w:val="id-ID"/>
        </w:rPr>
        <w:t xml:space="preserve"> Klasifikasi dilakukan untuk mengelompokkan data berdasarkan kedalaman, skala kegempaan (magnitudo), </w:t>
      </w:r>
      <w:r w:rsidR="00346E87" w:rsidRPr="00A136BA">
        <w:rPr>
          <w:lang w:val="id-ID"/>
        </w:rPr>
        <w:t xml:space="preserve">ada/tidaknya korban atau kerusakan, </w:t>
      </w:r>
      <w:r w:rsidR="00E01896" w:rsidRPr="005E12B9">
        <w:rPr>
          <w:lang w:val="id-ID"/>
        </w:rPr>
        <w:t>letak dan karakteristik titik pusat gempa</w:t>
      </w:r>
      <w:r w:rsidR="00E01896" w:rsidRPr="000E4253">
        <w:rPr>
          <w:highlight w:val="yellow"/>
          <w:lang w:val="id-ID"/>
        </w:rPr>
        <w:t xml:space="preserve">, </w:t>
      </w:r>
      <w:r w:rsidR="004D7F77" w:rsidRPr="000E4253">
        <w:rPr>
          <w:highlight w:val="yellow"/>
          <w:lang w:val="id-ID"/>
        </w:rPr>
        <w:t xml:space="preserve">dan </w:t>
      </w:r>
      <w:r w:rsidR="00393B40" w:rsidRPr="000E4253">
        <w:rPr>
          <w:highlight w:val="yellow"/>
          <w:lang w:val="id-ID"/>
        </w:rPr>
        <w:t>kelas</w:t>
      </w:r>
      <w:r w:rsidR="004D7F77" w:rsidRPr="000E4253">
        <w:rPr>
          <w:highlight w:val="yellow"/>
          <w:lang w:val="id-ID"/>
        </w:rPr>
        <w:t xml:space="preserve"> risiko</w:t>
      </w:r>
      <w:r w:rsidR="004D7F77" w:rsidRPr="00A136BA">
        <w:rPr>
          <w:lang w:val="id-ID"/>
        </w:rPr>
        <w:t xml:space="preserve">. </w:t>
      </w:r>
      <w:r w:rsidR="004D7F77" w:rsidRPr="00A136BA">
        <w:rPr>
          <w:i/>
          <w:lang w:val="id-ID"/>
        </w:rPr>
        <w:t>Pruning</w:t>
      </w:r>
      <w:r w:rsidR="004D7F77" w:rsidRPr="00A136BA">
        <w:rPr>
          <w:lang w:val="id-ID"/>
        </w:rPr>
        <w:t xml:space="preserve"> dilakukan secara otomatis oleh </w:t>
      </w:r>
      <w:r w:rsidR="004D7F77" w:rsidRPr="00A136BA">
        <w:rPr>
          <w:i/>
          <w:lang w:val="id-ID"/>
        </w:rPr>
        <w:t>library</w:t>
      </w:r>
      <w:r w:rsidR="004D7F77" w:rsidRPr="00A136BA">
        <w:rPr>
          <w:lang w:val="id-ID"/>
        </w:rPr>
        <w:t xml:space="preserve"> C50 di R Pemetaan hanya dilakukan pada titik-titik pusat gempa.</w:t>
      </w:r>
      <w:r w:rsidR="00483F17" w:rsidRPr="00A136BA">
        <w:rPr>
          <w:lang w:val="id-ID"/>
        </w:rPr>
        <w:t xml:space="preserve"> Visualisasi dilakukan hanya untuk </w:t>
      </w:r>
      <w:r w:rsidR="00483F17" w:rsidRPr="000E4253">
        <w:rPr>
          <w:highlight w:val="yellow"/>
          <w:lang w:val="id-ID"/>
        </w:rPr>
        <w:t>pemetaan data uji saja</w:t>
      </w:r>
      <w:r w:rsidR="00483F17" w:rsidRPr="00A136BA">
        <w:rPr>
          <w:lang w:val="id-ID"/>
        </w:rPr>
        <w:t>, tidak menggunakan fitur manipulasi visualisasi lain.</w:t>
      </w:r>
    </w:p>
    <w:p w14:paraId="4738E3C8" w14:textId="77777777" w:rsidR="00B80796" w:rsidRPr="00A136BA" w:rsidRDefault="00F04EFD" w:rsidP="00C02B6A">
      <w:pPr>
        <w:pStyle w:val="Heading1"/>
        <w:spacing w:before="240"/>
        <w:rPr>
          <w:lang w:val="id-ID"/>
        </w:rPr>
      </w:pPr>
      <w:bookmarkStart w:id="34" w:name="_Toc330964707"/>
      <w:bookmarkStart w:id="35" w:name="_Toc525039981"/>
      <w:r w:rsidRPr="00A136BA">
        <w:rPr>
          <w:lang w:val="id-ID"/>
        </w:rPr>
        <w:t>T</w:t>
      </w:r>
      <w:r w:rsidR="00351288" w:rsidRPr="00A136BA">
        <w:rPr>
          <w:lang w:val="id-ID"/>
        </w:rPr>
        <w:t>INJAUAN PUSTAKA</w:t>
      </w:r>
      <w:bookmarkEnd w:id="34"/>
      <w:bookmarkEnd w:id="35"/>
    </w:p>
    <w:p w14:paraId="6C87582E" w14:textId="77777777" w:rsidR="00916FCF" w:rsidRPr="00A136BA" w:rsidRDefault="00916FCF" w:rsidP="00916FCF">
      <w:pPr>
        <w:pStyle w:val="Heading2"/>
        <w:rPr>
          <w:lang w:val="id-ID"/>
        </w:rPr>
      </w:pPr>
      <w:bookmarkStart w:id="36" w:name="_Toc525039982"/>
      <w:r w:rsidRPr="00A136BA">
        <w:rPr>
          <w:i/>
          <w:lang w:val="id-ID"/>
        </w:rPr>
        <w:t>Data Mining</w:t>
      </w:r>
      <w:bookmarkEnd w:id="36"/>
    </w:p>
    <w:p w14:paraId="1F4EC577" w14:textId="77777777" w:rsidR="00916FCF" w:rsidRPr="00A136BA" w:rsidRDefault="00916FCF" w:rsidP="00916FCF">
      <w:pPr>
        <w:rPr>
          <w:lang w:val="id-ID"/>
        </w:rPr>
      </w:pPr>
      <w:r w:rsidRPr="00A136BA">
        <w:rPr>
          <w:i/>
          <w:lang w:val="id-ID"/>
        </w:rPr>
        <w:t>Data mining</w:t>
      </w:r>
      <w:r w:rsidRPr="00A136BA">
        <w:rPr>
          <w:lang w:val="id-ID"/>
        </w:rPr>
        <w:t xml:space="preserve"> lebih dikenal sebagai penambangan informasi dari data, akan tetapi penambangan pengetahuan mungkin tidak terlalu mencerminkan penambangan dari data yang jumlahnya besar. Banyak istilah lain yang memiliki makna yang sama dengan data mining seperti: penambangan pengetahuan dari data, ekstraksi pengetahuan, analisis pola/data, arkeologi data, dan pengerukan data. </w:t>
      </w:r>
      <w:r w:rsidRPr="00A136BA">
        <w:rPr>
          <w:i/>
          <w:lang w:val="id-ID"/>
        </w:rPr>
        <w:t>Data mining</w:t>
      </w:r>
      <w:r w:rsidRPr="00A136BA">
        <w:rPr>
          <w:lang w:val="id-ID"/>
        </w:rPr>
        <w:t xml:space="preserve"> sering disamakan dengan istilah populer lainnya, yaitu </w:t>
      </w:r>
      <w:r w:rsidRPr="00A136BA">
        <w:rPr>
          <w:i/>
          <w:lang w:val="id-ID"/>
        </w:rPr>
        <w:t>Knowledge Discovery from Data</w:t>
      </w:r>
      <w:r w:rsidRPr="00A136BA">
        <w:rPr>
          <w:lang w:val="id-ID"/>
        </w:rPr>
        <w:t xml:space="preserve"> (KDD). Selain itu, </w:t>
      </w:r>
      <w:r w:rsidRPr="00A136BA">
        <w:rPr>
          <w:i/>
          <w:lang w:val="id-ID"/>
        </w:rPr>
        <w:t>data mining</w:t>
      </w:r>
      <w:r w:rsidRPr="00A136BA">
        <w:rPr>
          <w:lang w:val="id-ID"/>
        </w:rPr>
        <w:t xml:space="preserve"> juga sering dipandang hanya sebagai langkah penting dalam proses penemuan pengetahuan (Han </w:t>
      </w:r>
      <w:r w:rsidRPr="00A136BA">
        <w:rPr>
          <w:i/>
          <w:lang w:val="id-ID"/>
        </w:rPr>
        <w:t>et al.</w:t>
      </w:r>
      <w:r w:rsidRPr="00A136BA">
        <w:rPr>
          <w:lang w:val="id-ID"/>
        </w:rPr>
        <w:t xml:space="preserve"> 2012).</w:t>
      </w:r>
    </w:p>
    <w:p w14:paraId="2BFA174F" w14:textId="77777777" w:rsidR="005A15D3" w:rsidRPr="00A136BA" w:rsidRDefault="005A15D3" w:rsidP="00452CA6">
      <w:pPr>
        <w:pStyle w:val="Heading2"/>
        <w:rPr>
          <w:lang w:val="id-ID"/>
        </w:rPr>
      </w:pPr>
      <w:bookmarkStart w:id="37" w:name="_Toc525039983"/>
      <w:r w:rsidRPr="00A136BA">
        <w:rPr>
          <w:lang w:val="id-ID"/>
        </w:rPr>
        <w:t>Klasifikasi</w:t>
      </w:r>
      <w:bookmarkEnd w:id="37"/>
    </w:p>
    <w:p w14:paraId="345D0A91" w14:textId="77777777" w:rsidR="005A15D3" w:rsidRPr="00A136BA" w:rsidRDefault="005A15D3" w:rsidP="005A15D3">
      <w:pPr>
        <w:rPr>
          <w:lang w:val="id-ID"/>
        </w:rPr>
      </w:pPr>
      <w:r w:rsidRPr="00A136BA">
        <w:rPr>
          <w:lang w:val="id-ID"/>
        </w:rPr>
        <w:t xml:space="preserve">Klasifikasi adalah sebuah bentuk analisis data pembuatan model yang mendeskripsikan kelas-kelas data yang penting. Model-model tersebut memprediksi label-label kelas kategorik (diskret dan tak terurut), disebut juga sebagai </w:t>
      </w:r>
      <w:r w:rsidRPr="00A136BA">
        <w:rPr>
          <w:i/>
          <w:lang w:val="id-ID"/>
        </w:rPr>
        <w:t>classifier</w:t>
      </w:r>
      <w:r w:rsidRPr="00A136BA">
        <w:rPr>
          <w:lang w:val="id-ID"/>
        </w:rPr>
        <w:t xml:space="preserve">. Analisis tersebut membantu kita untuk memahami data berjumlah besar. Beberapa penerapan klasifikasi yang dapat dilakukan adalah deteksi </w:t>
      </w:r>
      <w:r w:rsidRPr="00A136BA">
        <w:rPr>
          <w:i/>
          <w:lang w:val="id-ID"/>
        </w:rPr>
        <w:t>fraud</w:t>
      </w:r>
      <w:r w:rsidRPr="00A136BA">
        <w:rPr>
          <w:lang w:val="id-ID"/>
        </w:rPr>
        <w:t xml:space="preserve">, target pemasaran, prediksi performa, manufaktur, dan diagnosis </w:t>
      </w:r>
      <w:r w:rsidRPr="00A136BA">
        <w:rPr>
          <w:lang w:val="id-ID"/>
        </w:rPr>
        <w:lastRenderedPageBreak/>
        <w:t xml:space="preserve">medis. Salah satu metode klasifikasi adalah pohon keputusan. Pohon keputusan adalah struktur pohon mirip diagram alur yang terdiri dari node internal, cabang, daun, dan akar. Node internal melambangkan pengujian atribut dengan setiap cabangnya merepresentasikan hasil pengujiannya. Daun menandakan label kelas sedangkan akar adalah node teratas pada pohon keputusan (Han </w:t>
      </w:r>
      <w:r w:rsidRPr="00A136BA">
        <w:rPr>
          <w:i/>
          <w:lang w:val="id-ID"/>
        </w:rPr>
        <w:t>et al</w:t>
      </w:r>
      <w:r w:rsidRPr="00A136BA">
        <w:rPr>
          <w:lang w:val="id-ID"/>
        </w:rPr>
        <w:t>. 2012).</w:t>
      </w:r>
    </w:p>
    <w:p w14:paraId="706B207C" w14:textId="77777777" w:rsidR="008A3C1A" w:rsidRPr="00A136BA" w:rsidRDefault="008A3C1A" w:rsidP="00452CA6">
      <w:pPr>
        <w:pStyle w:val="Heading2"/>
        <w:rPr>
          <w:lang w:val="id-ID"/>
        </w:rPr>
      </w:pPr>
      <w:bookmarkStart w:id="38" w:name="_Toc525039984"/>
      <w:r w:rsidRPr="00A136BA">
        <w:rPr>
          <w:lang w:val="id-ID"/>
        </w:rPr>
        <w:t>Algoritme Pohon Keputusan</w:t>
      </w:r>
      <w:bookmarkEnd w:id="38"/>
    </w:p>
    <w:p w14:paraId="58CA1DA5" w14:textId="77777777" w:rsidR="008A3C1A" w:rsidRPr="00A136BA" w:rsidRDefault="008A3C1A" w:rsidP="008A3C1A">
      <w:pPr>
        <w:rPr>
          <w:lang w:val="id-ID"/>
        </w:rPr>
      </w:pPr>
      <w:r w:rsidRPr="00A136BA">
        <w:rPr>
          <w:lang w:val="id-ID"/>
        </w:rPr>
        <w:t xml:space="preserve">Algoritme untuk membuat pohon keputusan dari </w:t>
      </w:r>
      <w:r w:rsidRPr="00281EB6">
        <w:rPr>
          <w:i/>
          <w:lang w:val="id-ID"/>
        </w:rPr>
        <w:t>tuple</w:t>
      </w:r>
      <w:r w:rsidRPr="00A136BA">
        <w:rPr>
          <w:lang w:val="id-ID"/>
        </w:rPr>
        <w:t xml:space="preserve"> latih partisi data, </w:t>
      </w:r>
      <w:r w:rsidRPr="00A136BA">
        <w:rPr>
          <w:i/>
          <w:lang w:val="id-ID"/>
        </w:rPr>
        <w:t>D</w:t>
      </w:r>
      <w:r w:rsidRPr="00A136BA">
        <w:rPr>
          <w:lang w:val="id-ID"/>
        </w:rPr>
        <w:t xml:space="preserve">. </w:t>
      </w:r>
    </w:p>
    <w:p w14:paraId="5CE032A8" w14:textId="77777777" w:rsidR="008A3C1A" w:rsidRPr="00A136BA" w:rsidRDefault="008A3C1A" w:rsidP="008A3C1A">
      <w:pPr>
        <w:rPr>
          <w:lang w:val="id-ID"/>
        </w:rPr>
      </w:pPr>
      <w:r w:rsidRPr="00A136BA">
        <w:rPr>
          <w:lang w:val="id-ID"/>
        </w:rPr>
        <w:t xml:space="preserve">Input: Partisi data, </w:t>
      </w:r>
      <w:r w:rsidRPr="00A136BA">
        <w:rPr>
          <w:i/>
          <w:lang w:val="id-ID"/>
        </w:rPr>
        <w:t>D</w:t>
      </w:r>
      <w:r w:rsidRPr="00A136BA">
        <w:rPr>
          <w:lang w:val="id-ID"/>
        </w:rPr>
        <w:t xml:space="preserve">, yang merupakan himpunan </w:t>
      </w:r>
      <w:r w:rsidRPr="00281EB6">
        <w:rPr>
          <w:i/>
          <w:lang w:val="id-ID"/>
        </w:rPr>
        <w:t>tuple</w:t>
      </w:r>
      <w:r w:rsidRPr="00A136BA">
        <w:rPr>
          <w:lang w:val="id-ID"/>
        </w:rPr>
        <w:t xml:space="preserve"> latih dan label kelasnya masing-masing; Daftar atribut, himpunan kandidat atribut; Metode seleksi atribut, prosedur penentuan kriteria terbaik untuk memisahkan </w:t>
      </w:r>
      <w:r w:rsidRPr="00281EB6">
        <w:rPr>
          <w:i/>
          <w:lang w:val="id-ID"/>
        </w:rPr>
        <w:t>tuple</w:t>
      </w:r>
      <w:r w:rsidRPr="00A136BA">
        <w:rPr>
          <w:lang w:val="id-ID"/>
        </w:rPr>
        <w:t xml:space="preserve"> data kedalam kelasnya masing-masing. Kriteria ini terdiri dari atribut pemisah dan mungkin titip pemisah atau subhimpunannya.</w:t>
      </w:r>
    </w:p>
    <w:p w14:paraId="20045091" w14:textId="77777777" w:rsidR="008A3C1A" w:rsidRPr="00A136BA" w:rsidRDefault="008A3C1A" w:rsidP="008A3C1A">
      <w:pPr>
        <w:rPr>
          <w:lang w:val="id-ID"/>
        </w:rPr>
      </w:pPr>
      <w:r w:rsidRPr="00A136BA">
        <w:rPr>
          <w:lang w:val="id-ID"/>
        </w:rPr>
        <w:t>Output: Pohon Keputusan.</w:t>
      </w:r>
    </w:p>
    <w:p w14:paraId="609395FA" w14:textId="77777777" w:rsidR="008A3C1A" w:rsidRPr="00A136BA" w:rsidRDefault="008A3C1A" w:rsidP="00AD054C">
      <w:pPr>
        <w:pStyle w:val="ListParagraph"/>
        <w:numPr>
          <w:ilvl w:val="0"/>
          <w:numId w:val="8"/>
        </w:numPr>
        <w:ind w:left="284" w:hanging="284"/>
        <w:rPr>
          <w:lang w:val="id-ID"/>
        </w:rPr>
      </w:pPr>
      <w:r w:rsidRPr="00A136BA">
        <w:rPr>
          <w:lang w:val="id-ID"/>
        </w:rPr>
        <w:t xml:space="preserve">Buat node </w:t>
      </w:r>
      <w:r w:rsidRPr="00A136BA">
        <w:rPr>
          <w:i/>
          <w:lang w:val="id-ID"/>
        </w:rPr>
        <w:t>N</w:t>
      </w:r>
      <w:r w:rsidRPr="00A136BA">
        <w:rPr>
          <w:lang w:val="id-ID"/>
        </w:rPr>
        <w:t>;</w:t>
      </w:r>
    </w:p>
    <w:p w14:paraId="18ED86B8" w14:textId="77777777" w:rsidR="008A3C1A" w:rsidRPr="00A136BA" w:rsidRDefault="008A3C1A" w:rsidP="00AD054C">
      <w:pPr>
        <w:pStyle w:val="ListParagraph"/>
        <w:numPr>
          <w:ilvl w:val="0"/>
          <w:numId w:val="8"/>
        </w:numPr>
        <w:ind w:left="284" w:hanging="284"/>
        <w:rPr>
          <w:lang w:val="id-ID"/>
        </w:rPr>
      </w:pPr>
      <w:r w:rsidRPr="00A136BA">
        <w:rPr>
          <w:lang w:val="id-ID"/>
        </w:rPr>
        <w:t xml:space="preserve">jika tuple-tuple di </w:t>
      </w:r>
      <w:r w:rsidRPr="00A136BA">
        <w:rPr>
          <w:i/>
          <w:lang w:val="id-ID"/>
        </w:rPr>
        <w:t>D</w:t>
      </w:r>
      <w:r w:rsidRPr="00A136BA">
        <w:rPr>
          <w:lang w:val="id-ID"/>
        </w:rPr>
        <w:t xml:space="preserve"> berkelas sama, </w:t>
      </w:r>
      <w:r w:rsidRPr="00A136BA">
        <w:rPr>
          <w:i/>
          <w:lang w:val="id-ID"/>
        </w:rPr>
        <w:t>C</w:t>
      </w:r>
      <w:r w:rsidRPr="00A136BA">
        <w:rPr>
          <w:lang w:val="id-ID"/>
        </w:rPr>
        <w:t>, maka</w:t>
      </w:r>
    </w:p>
    <w:p w14:paraId="6B55EDB9" w14:textId="77777777" w:rsidR="008A3C1A" w:rsidRPr="00A136BA" w:rsidRDefault="008A3C1A" w:rsidP="00AD054C">
      <w:pPr>
        <w:pStyle w:val="ListParagraph"/>
        <w:numPr>
          <w:ilvl w:val="0"/>
          <w:numId w:val="8"/>
        </w:numPr>
        <w:ind w:left="284" w:hanging="284"/>
        <w:rPr>
          <w:lang w:val="id-ID"/>
        </w:rPr>
      </w:pPr>
      <w:r w:rsidRPr="00A136BA">
        <w:rPr>
          <w:lang w:val="id-ID"/>
        </w:rPr>
        <w:t xml:space="preserve">kembalikan </w:t>
      </w:r>
      <w:r w:rsidRPr="00A136BA">
        <w:rPr>
          <w:i/>
          <w:lang w:val="id-ID"/>
        </w:rPr>
        <w:t>N</w:t>
      </w:r>
      <w:r w:rsidRPr="00A136BA">
        <w:rPr>
          <w:lang w:val="id-ID"/>
        </w:rPr>
        <w:t xml:space="preserve"> sebagai node daun berlabel kelas </w:t>
      </w:r>
      <w:r w:rsidRPr="00A136BA">
        <w:rPr>
          <w:i/>
          <w:lang w:val="id-ID"/>
        </w:rPr>
        <w:t>C</w:t>
      </w:r>
      <w:r w:rsidRPr="00A136BA">
        <w:rPr>
          <w:lang w:val="id-ID"/>
        </w:rPr>
        <w:t>;</w:t>
      </w:r>
    </w:p>
    <w:p w14:paraId="5A8DCAD7" w14:textId="77777777" w:rsidR="008A3C1A" w:rsidRPr="00A136BA" w:rsidRDefault="008A3C1A" w:rsidP="00AD054C">
      <w:pPr>
        <w:pStyle w:val="ListParagraph"/>
        <w:numPr>
          <w:ilvl w:val="0"/>
          <w:numId w:val="8"/>
        </w:numPr>
        <w:ind w:left="284" w:hanging="284"/>
        <w:rPr>
          <w:lang w:val="id-ID"/>
        </w:rPr>
      </w:pPr>
      <w:r w:rsidRPr="00A136BA">
        <w:rPr>
          <w:lang w:val="id-ID"/>
        </w:rPr>
        <w:t>jika daftar atribut kosong maka</w:t>
      </w:r>
    </w:p>
    <w:p w14:paraId="0CAB8508" w14:textId="77777777" w:rsidR="008A3C1A" w:rsidRPr="00A136BA" w:rsidRDefault="008A3C1A" w:rsidP="00AD054C">
      <w:pPr>
        <w:pStyle w:val="ListParagraph"/>
        <w:numPr>
          <w:ilvl w:val="0"/>
          <w:numId w:val="8"/>
        </w:numPr>
        <w:ind w:left="284" w:hanging="284"/>
        <w:rPr>
          <w:lang w:val="id-ID"/>
        </w:rPr>
      </w:pPr>
      <w:r w:rsidRPr="00A136BA">
        <w:rPr>
          <w:lang w:val="id-ID"/>
        </w:rPr>
        <w:t xml:space="preserve">kembalikan </w:t>
      </w:r>
      <w:r w:rsidRPr="00A136BA">
        <w:rPr>
          <w:i/>
          <w:lang w:val="id-ID"/>
        </w:rPr>
        <w:t>N</w:t>
      </w:r>
      <w:r w:rsidRPr="00A136BA">
        <w:rPr>
          <w:lang w:val="id-ID"/>
        </w:rPr>
        <w:t xml:space="preserve"> sebagai node daun yang dilabeli dengan kelas mayoritas di </w:t>
      </w:r>
      <w:r w:rsidRPr="00A136BA">
        <w:rPr>
          <w:i/>
          <w:lang w:val="id-ID"/>
        </w:rPr>
        <w:t>D</w:t>
      </w:r>
      <w:r w:rsidRPr="00A136BA">
        <w:rPr>
          <w:lang w:val="id-ID"/>
        </w:rPr>
        <w:t>; (voting mayoritas)</w:t>
      </w:r>
    </w:p>
    <w:p w14:paraId="2B1B3F1A" w14:textId="77777777" w:rsidR="008A3C1A" w:rsidRPr="00A136BA" w:rsidRDefault="008A3C1A" w:rsidP="00AD054C">
      <w:pPr>
        <w:pStyle w:val="ListParagraph"/>
        <w:numPr>
          <w:ilvl w:val="0"/>
          <w:numId w:val="8"/>
        </w:numPr>
        <w:ind w:left="284" w:hanging="284"/>
        <w:rPr>
          <w:lang w:val="id-ID"/>
        </w:rPr>
      </w:pPr>
      <w:r w:rsidRPr="00A136BA">
        <w:rPr>
          <w:lang w:val="id-ID"/>
        </w:rPr>
        <w:t xml:space="preserve">terapkan </w:t>
      </w:r>
      <w:r w:rsidR="0041631E" w:rsidRPr="00A136BA">
        <w:rPr>
          <w:lang w:val="id-ID"/>
        </w:rPr>
        <w:t>m</w:t>
      </w:r>
      <w:r w:rsidRPr="00A136BA">
        <w:rPr>
          <w:lang w:val="id-ID"/>
        </w:rPr>
        <w:t>etode seleksi atribut(</w:t>
      </w:r>
      <w:r w:rsidRPr="00A136BA">
        <w:rPr>
          <w:i/>
          <w:lang w:val="id-ID"/>
        </w:rPr>
        <w:t>D</w:t>
      </w:r>
      <w:r w:rsidRPr="00A136BA">
        <w:rPr>
          <w:lang w:val="id-ID"/>
        </w:rPr>
        <w:t>, daftar atribut) untuk menemukan kriteria pemisah terbaik;</w:t>
      </w:r>
    </w:p>
    <w:p w14:paraId="4F508EF4" w14:textId="77777777" w:rsidR="008A3C1A" w:rsidRPr="00A136BA" w:rsidRDefault="008A3C1A" w:rsidP="00AD054C">
      <w:pPr>
        <w:pStyle w:val="ListParagraph"/>
        <w:numPr>
          <w:ilvl w:val="0"/>
          <w:numId w:val="8"/>
        </w:numPr>
        <w:ind w:left="284" w:hanging="284"/>
        <w:rPr>
          <w:lang w:val="id-ID"/>
        </w:rPr>
      </w:pPr>
      <w:r w:rsidRPr="00A136BA">
        <w:rPr>
          <w:lang w:val="id-ID"/>
        </w:rPr>
        <w:t xml:space="preserve">tandai node </w:t>
      </w:r>
      <w:r w:rsidRPr="00A136BA">
        <w:rPr>
          <w:i/>
          <w:lang w:val="id-ID"/>
        </w:rPr>
        <w:t>N</w:t>
      </w:r>
      <w:r w:rsidRPr="00A136BA">
        <w:rPr>
          <w:lang w:val="id-ID"/>
        </w:rPr>
        <w:t xml:space="preserve"> sebagai kriteria pemisah;</w:t>
      </w:r>
    </w:p>
    <w:p w14:paraId="6088FD8E" w14:textId="77777777" w:rsidR="008A3C1A" w:rsidRPr="00A136BA" w:rsidRDefault="008A3C1A" w:rsidP="00AD054C">
      <w:pPr>
        <w:pStyle w:val="ListParagraph"/>
        <w:numPr>
          <w:ilvl w:val="0"/>
          <w:numId w:val="8"/>
        </w:numPr>
        <w:ind w:left="284" w:hanging="284"/>
        <w:rPr>
          <w:lang w:val="id-ID"/>
        </w:rPr>
      </w:pPr>
      <w:r w:rsidRPr="00A136BA">
        <w:rPr>
          <w:lang w:val="id-ID"/>
        </w:rPr>
        <w:t>jika atribut pemisah bernilai diskret dan terpisah menjadi banyak cabang yang dimungkinkan maka (tidak dibatasi menjadi pohon biner)</w:t>
      </w:r>
    </w:p>
    <w:p w14:paraId="02742567" w14:textId="77777777" w:rsidR="008A3C1A" w:rsidRPr="00A136BA" w:rsidRDefault="008A3C1A" w:rsidP="00AD054C">
      <w:pPr>
        <w:pStyle w:val="ListParagraph"/>
        <w:numPr>
          <w:ilvl w:val="0"/>
          <w:numId w:val="8"/>
        </w:numPr>
        <w:ind w:left="284" w:hanging="284"/>
        <w:rPr>
          <w:lang w:val="id-ID"/>
        </w:rPr>
      </w:pPr>
      <w:r w:rsidRPr="00A136BA">
        <w:rPr>
          <w:lang w:val="id-ID"/>
        </w:rPr>
        <w:t>daftar atribut = daftar atribut – atribut pemisah; (hilangkan atribut pemisah)</w:t>
      </w:r>
    </w:p>
    <w:p w14:paraId="3CCB9AB6" w14:textId="77777777" w:rsidR="008A3C1A" w:rsidRPr="00A136BA" w:rsidRDefault="008A3C1A" w:rsidP="00AD054C">
      <w:pPr>
        <w:pStyle w:val="ListParagraph"/>
        <w:numPr>
          <w:ilvl w:val="0"/>
          <w:numId w:val="8"/>
        </w:numPr>
        <w:ind w:left="284" w:hanging="284"/>
        <w:rPr>
          <w:lang w:val="id-ID"/>
        </w:rPr>
      </w:pPr>
      <w:r w:rsidRPr="00A136BA">
        <w:rPr>
          <w:lang w:val="id-ID"/>
        </w:rPr>
        <w:t xml:space="preserve">untuk setiap hasil </w:t>
      </w:r>
      <w:r w:rsidRPr="00A136BA">
        <w:rPr>
          <w:i/>
          <w:lang w:val="id-ID"/>
        </w:rPr>
        <w:t>j</w:t>
      </w:r>
      <w:r w:rsidRPr="00A136BA">
        <w:rPr>
          <w:lang w:val="id-ID"/>
        </w:rPr>
        <w:t xml:space="preserve"> dari kriteria pemisah (partisi tuple dan tumbuhkan subpohon untuk setiap partisi)</w:t>
      </w:r>
    </w:p>
    <w:p w14:paraId="69FB1E18" w14:textId="77777777" w:rsidR="008A3C1A" w:rsidRPr="00A136BA" w:rsidRDefault="008A3C1A" w:rsidP="00AD054C">
      <w:pPr>
        <w:pStyle w:val="ListParagraph"/>
        <w:numPr>
          <w:ilvl w:val="0"/>
          <w:numId w:val="8"/>
        </w:numPr>
        <w:ind w:left="284" w:hanging="284"/>
        <w:rPr>
          <w:lang w:val="id-ID"/>
        </w:rPr>
      </w:pPr>
      <w:r w:rsidRPr="00A136BA">
        <w:rPr>
          <w:lang w:val="id-ID"/>
        </w:rPr>
        <w:t xml:space="preserve">biarkan </w:t>
      </w:r>
      <w:r w:rsidRPr="00A136BA">
        <w:rPr>
          <w:i/>
          <w:lang w:val="id-ID"/>
        </w:rPr>
        <w:t>Dj</w:t>
      </w:r>
      <w:r w:rsidRPr="00A136BA">
        <w:rPr>
          <w:lang w:val="id-ID"/>
        </w:rPr>
        <w:t xml:space="preserve"> menjadi himpunan tuple data di </w:t>
      </w:r>
      <w:r w:rsidRPr="00A136BA">
        <w:rPr>
          <w:i/>
          <w:lang w:val="id-ID"/>
        </w:rPr>
        <w:t>D</w:t>
      </w:r>
      <w:r w:rsidRPr="00A136BA">
        <w:rPr>
          <w:lang w:val="id-ID"/>
        </w:rPr>
        <w:t xml:space="preserve"> yang memenuhi hasil </w:t>
      </w:r>
      <w:r w:rsidRPr="00A136BA">
        <w:rPr>
          <w:i/>
          <w:lang w:val="id-ID"/>
        </w:rPr>
        <w:t>j</w:t>
      </w:r>
      <w:r w:rsidRPr="00A136BA">
        <w:rPr>
          <w:lang w:val="id-ID"/>
        </w:rPr>
        <w:t>; (satu partisi)</w:t>
      </w:r>
    </w:p>
    <w:p w14:paraId="61BE77BA" w14:textId="77777777" w:rsidR="008A3C1A" w:rsidRPr="00A136BA" w:rsidRDefault="008A3C1A" w:rsidP="00AD054C">
      <w:pPr>
        <w:pStyle w:val="ListParagraph"/>
        <w:numPr>
          <w:ilvl w:val="0"/>
          <w:numId w:val="8"/>
        </w:numPr>
        <w:ind w:left="284" w:hanging="284"/>
        <w:rPr>
          <w:lang w:val="id-ID"/>
        </w:rPr>
      </w:pPr>
      <w:r w:rsidRPr="00A136BA">
        <w:rPr>
          <w:lang w:val="id-ID"/>
        </w:rPr>
        <w:t xml:space="preserve">jika </w:t>
      </w:r>
      <w:r w:rsidRPr="00A136BA">
        <w:rPr>
          <w:i/>
          <w:lang w:val="id-ID"/>
        </w:rPr>
        <w:t>Dj</w:t>
      </w:r>
      <w:r w:rsidRPr="00A136BA">
        <w:rPr>
          <w:lang w:val="id-ID"/>
        </w:rPr>
        <w:t xml:space="preserve"> kosong maka</w:t>
      </w:r>
    </w:p>
    <w:p w14:paraId="630401D2" w14:textId="77777777" w:rsidR="008A3C1A" w:rsidRPr="00A136BA" w:rsidRDefault="008A3C1A" w:rsidP="00AD054C">
      <w:pPr>
        <w:pStyle w:val="ListParagraph"/>
        <w:numPr>
          <w:ilvl w:val="0"/>
          <w:numId w:val="8"/>
        </w:numPr>
        <w:ind w:left="284" w:hanging="284"/>
        <w:rPr>
          <w:lang w:val="id-ID"/>
        </w:rPr>
      </w:pPr>
      <w:r w:rsidRPr="00A136BA">
        <w:rPr>
          <w:lang w:val="id-ID"/>
        </w:rPr>
        <w:t xml:space="preserve">lampirkan daun yang dilabeli dengan kelas mayoritas di </w:t>
      </w:r>
      <w:r w:rsidRPr="00A136BA">
        <w:rPr>
          <w:i/>
          <w:lang w:val="id-ID"/>
        </w:rPr>
        <w:t>D</w:t>
      </w:r>
      <w:r w:rsidRPr="00A136BA">
        <w:rPr>
          <w:lang w:val="id-ID"/>
        </w:rPr>
        <w:t xml:space="preserve"> untuk node </w:t>
      </w:r>
      <w:r w:rsidRPr="00A136BA">
        <w:rPr>
          <w:i/>
          <w:lang w:val="id-ID"/>
        </w:rPr>
        <w:t>N</w:t>
      </w:r>
      <w:r w:rsidRPr="00A136BA">
        <w:rPr>
          <w:lang w:val="id-ID"/>
        </w:rPr>
        <w:t>;</w:t>
      </w:r>
    </w:p>
    <w:p w14:paraId="2BC6BAAB" w14:textId="77777777" w:rsidR="008A3C1A" w:rsidRPr="00A136BA" w:rsidRDefault="008A3C1A" w:rsidP="00AD054C">
      <w:pPr>
        <w:pStyle w:val="ListParagraph"/>
        <w:numPr>
          <w:ilvl w:val="0"/>
          <w:numId w:val="8"/>
        </w:numPr>
        <w:ind w:left="284" w:hanging="284"/>
        <w:rPr>
          <w:lang w:val="id-ID"/>
        </w:rPr>
      </w:pPr>
      <w:r w:rsidRPr="00A136BA">
        <w:rPr>
          <w:lang w:val="id-ID"/>
        </w:rPr>
        <w:t>selain itu lampirkan node yang dikembalikan oleh Membuat pohon keputusan(</w:t>
      </w:r>
      <w:r w:rsidRPr="00A136BA">
        <w:rPr>
          <w:i/>
          <w:lang w:val="id-ID"/>
        </w:rPr>
        <w:t>Dj</w:t>
      </w:r>
      <w:r w:rsidRPr="00A136BA">
        <w:rPr>
          <w:lang w:val="id-ID"/>
        </w:rPr>
        <w:t xml:space="preserve">, daftar atribut) untuk node </w:t>
      </w:r>
      <w:r w:rsidRPr="00A136BA">
        <w:rPr>
          <w:i/>
          <w:lang w:val="id-ID"/>
        </w:rPr>
        <w:t>N</w:t>
      </w:r>
      <w:r w:rsidRPr="00A136BA">
        <w:rPr>
          <w:lang w:val="id-ID"/>
        </w:rPr>
        <w:t>; akhiri iterasi</w:t>
      </w:r>
    </w:p>
    <w:p w14:paraId="01F402C0" w14:textId="77777777" w:rsidR="008A3C1A" w:rsidRPr="00A136BA" w:rsidRDefault="008A3C1A" w:rsidP="00AD054C">
      <w:pPr>
        <w:pStyle w:val="ListParagraph"/>
        <w:numPr>
          <w:ilvl w:val="0"/>
          <w:numId w:val="8"/>
        </w:numPr>
        <w:ind w:left="284" w:hanging="284"/>
        <w:rPr>
          <w:lang w:val="id-ID"/>
        </w:rPr>
      </w:pPr>
      <w:r w:rsidRPr="00A136BA">
        <w:rPr>
          <w:lang w:val="id-ID"/>
        </w:rPr>
        <w:t xml:space="preserve">kembalikan nilai </w:t>
      </w:r>
      <w:r w:rsidRPr="00A136BA">
        <w:rPr>
          <w:i/>
          <w:lang w:val="id-ID"/>
        </w:rPr>
        <w:t>N</w:t>
      </w:r>
      <w:r w:rsidRPr="00A136BA">
        <w:rPr>
          <w:lang w:val="id-ID"/>
        </w:rPr>
        <w:t>;</w:t>
      </w:r>
      <w:r w:rsidR="006D7B4C" w:rsidRPr="00A136BA">
        <w:rPr>
          <w:lang w:val="id-ID"/>
        </w:rPr>
        <w:t xml:space="preserve"> (Han </w:t>
      </w:r>
      <w:r w:rsidR="006D7B4C" w:rsidRPr="00A136BA">
        <w:rPr>
          <w:i/>
          <w:lang w:val="id-ID"/>
        </w:rPr>
        <w:t xml:space="preserve">et al. </w:t>
      </w:r>
      <w:r w:rsidR="006D7B4C" w:rsidRPr="00A136BA">
        <w:rPr>
          <w:lang w:val="id-ID"/>
        </w:rPr>
        <w:t>2012)</w:t>
      </w:r>
      <w:r w:rsidR="00240C33" w:rsidRPr="00A136BA">
        <w:rPr>
          <w:lang w:val="id-ID"/>
        </w:rPr>
        <w:t>.</w:t>
      </w:r>
    </w:p>
    <w:p w14:paraId="091A1DF3" w14:textId="77777777" w:rsidR="00DA4BBE" w:rsidRPr="00281EB6" w:rsidRDefault="00DA4BBE" w:rsidP="00DA4BBE">
      <w:pPr>
        <w:pStyle w:val="Heading2"/>
        <w:rPr>
          <w:i/>
          <w:lang w:val="id-ID"/>
        </w:rPr>
      </w:pPr>
      <w:bookmarkStart w:id="39" w:name="_Toc525039985"/>
      <w:r w:rsidRPr="00281EB6">
        <w:rPr>
          <w:i/>
          <w:lang w:val="id-ID"/>
        </w:rPr>
        <w:t>Gain Ratio</w:t>
      </w:r>
      <w:bookmarkEnd w:id="39"/>
    </w:p>
    <w:p w14:paraId="49FBAE79" w14:textId="77777777" w:rsidR="00DA4BBE" w:rsidRPr="00A136BA" w:rsidRDefault="007C041E" w:rsidP="00DA4BBE">
      <w:pPr>
        <w:rPr>
          <w:lang w:val="id-ID"/>
        </w:rPr>
      </w:pPr>
      <w:r w:rsidRPr="00A136BA">
        <w:rPr>
          <w:lang w:val="id-ID"/>
        </w:rPr>
        <w:t xml:space="preserve">Algoritme C4.5 menggunakan </w:t>
      </w:r>
      <w:r w:rsidRPr="00281EB6">
        <w:rPr>
          <w:i/>
          <w:lang w:val="id-ID"/>
        </w:rPr>
        <w:t>gain ratio</w:t>
      </w:r>
      <w:r w:rsidRPr="00A136BA">
        <w:rPr>
          <w:lang w:val="id-ID"/>
        </w:rPr>
        <w:t xml:space="preserve"> yang merupakan perluasan dari </w:t>
      </w:r>
      <w:r w:rsidRPr="00281EB6">
        <w:rPr>
          <w:i/>
          <w:lang w:val="id-ID"/>
        </w:rPr>
        <w:t>information gain</w:t>
      </w:r>
      <w:r w:rsidRPr="00A136BA">
        <w:rPr>
          <w:lang w:val="id-ID"/>
        </w:rPr>
        <w:t xml:space="preserve">. </w:t>
      </w:r>
      <w:r w:rsidRPr="00281EB6">
        <w:rPr>
          <w:i/>
          <w:lang w:val="id-ID"/>
        </w:rPr>
        <w:t>Gain ratio</w:t>
      </w:r>
      <w:r w:rsidRPr="00A136BA">
        <w:rPr>
          <w:lang w:val="id-ID"/>
        </w:rPr>
        <w:t xml:space="preserve"> berupaya untuk mengatasi bias dengan melakukan normalisasi terhadap </w:t>
      </w:r>
      <w:r w:rsidRPr="00281EB6">
        <w:rPr>
          <w:i/>
          <w:lang w:val="id-ID"/>
        </w:rPr>
        <w:t>information gain</w:t>
      </w:r>
      <w:r w:rsidRPr="00A136BA">
        <w:rPr>
          <w:lang w:val="id-ID"/>
        </w:rPr>
        <w:t xml:space="preserve"> menggunakan nilai ”</w:t>
      </w:r>
      <w:r w:rsidRPr="00281EB6">
        <w:rPr>
          <w:i/>
          <w:lang w:val="id-ID"/>
        </w:rPr>
        <w:t>split information</w:t>
      </w:r>
      <w:r w:rsidRPr="00A136BA">
        <w:rPr>
          <w:lang w:val="id-ID"/>
        </w:rPr>
        <w:t xml:space="preserve">” yang didefinisikan </w:t>
      </w:r>
      <w:r w:rsidR="000E7F5E" w:rsidRPr="00A136BA">
        <w:rPr>
          <w:lang w:val="id-ID"/>
        </w:rPr>
        <w:t>secara analog terhadap</w:t>
      </w:r>
      <w:r w:rsidRPr="00A136BA">
        <w:rPr>
          <w:lang w:val="id-ID"/>
        </w:rPr>
        <w:t xml:space="preserve"> </w:t>
      </w:r>
      <w:r w:rsidRPr="00A136BA">
        <w:rPr>
          <w:i/>
          <w:lang w:val="id-ID"/>
        </w:rPr>
        <w:t>Info(D)</w:t>
      </w:r>
      <w:r w:rsidRPr="00A136BA">
        <w:rPr>
          <w:lang w:val="id-ID"/>
        </w:rPr>
        <w:t xml:space="preserve"> </w:t>
      </w:r>
      <w:r w:rsidR="000E7F5E" w:rsidRPr="00A136BA">
        <w:rPr>
          <w:lang w:val="id-ID"/>
        </w:rPr>
        <w:t>sebagai:</w:t>
      </w:r>
      <w:r w:rsidR="00EF1BF8" w:rsidRPr="00A136BA">
        <w:rPr>
          <w:lang w:val="id-ID"/>
        </w:rPr>
        <w:t xml:space="preserve"> </w:t>
      </w:r>
    </w:p>
    <w:p w14:paraId="57613575" w14:textId="77777777" w:rsidR="00EF1BF8" w:rsidRPr="00A136BA" w:rsidRDefault="00E03922" w:rsidP="00B0020D">
      <w:pPr>
        <w:spacing w:before="240" w:after="240"/>
        <w:rPr>
          <w:lang w:val="id-ID"/>
        </w:rPr>
      </w:pPr>
      <m:oMathPara>
        <m:oMath>
          <m:sSub>
            <m:sSubPr>
              <m:ctrlPr>
                <w:rPr>
                  <w:rFonts w:ascii="Cambria Math" w:hAnsi="Cambria Math"/>
                  <w:i/>
                  <w:lang w:val="id-ID"/>
                </w:rPr>
              </m:ctrlPr>
            </m:sSubPr>
            <m:e>
              <m:r>
                <w:rPr>
                  <w:rFonts w:ascii="Cambria Math" w:hAnsi="Cambria Math"/>
                  <w:lang w:val="id-ID"/>
                </w:rPr>
                <m:t>SplitInfo</m:t>
              </m:r>
            </m:e>
            <m:sub>
              <m:r>
                <w:rPr>
                  <w:rFonts w:ascii="Cambria Math" w:hAnsi="Cambria Math"/>
                  <w:lang w:val="id-ID"/>
                </w:rPr>
                <m:t>A</m:t>
              </m:r>
            </m:sub>
          </m:sSub>
          <m:d>
            <m:dPr>
              <m:ctrlPr>
                <w:rPr>
                  <w:rFonts w:ascii="Cambria Math" w:hAnsi="Cambria Math"/>
                  <w:i/>
                  <w:lang w:val="id-ID"/>
                </w:rPr>
              </m:ctrlPr>
            </m:dPr>
            <m:e>
              <m:r>
                <w:rPr>
                  <w:rFonts w:ascii="Cambria Math" w:hAnsi="Cambria Math"/>
                  <w:lang w:val="id-ID"/>
                </w:rPr>
                <m:t>D</m:t>
              </m:r>
            </m:e>
          </m:d>
          <m:r>
            <w:rPr>
              <w:rFonts w:ascii="Cambria Math" w:hAnsi="Cambria Math"/>
              <w:lang w:val="id-ID"/>
            </w:rPr>
            <m:t>=-</m:t>
          </m:r>
          <m:nary>
            <m:naryPr>
              <m:chr m:val="∑"/>
              <m:limLoc m:val="undOvr"/>
              <m:ctrlPr>
                <w:rPr>
                  <w:rFonts w:ascii="Cambria Math" w:hAnsi="Cambria Math"/>
                  <w:i/>
                  <w:lang w:val="id-ID"/>
                </w:rPr>
              </m:ctrlPr>
            </m:naryPr>
            <m:sub>
              <m:r>
                <w:rPr>
                  <w:rFonts w:ascii="Cambria Math" w:hAnsi="Cambria Math"/>
                  <w:lang w:val="id-ID"/>
                </w:rPr>
                <m:t>j=1</m:t>
              </m:r>
            </m:sub>
            <m:sup>
              <m:r>
                <w:rPr>
                  <w:rFonts w:ascii="Cambria Math" w:hAnsi="Cambria Math"/>
                  <w:lang w:val="id-ID"/>
                </w:rPr>
                <m:t>v</m:t>
              </m:r>
            </m:sup>
            <m:e>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j</m:t>
                      </m:r>
                    </m:sub>
                  </m:sSub>
                  <m:r>
                    <w:rPr>
                      <w:rFonts w:ascii="Cambria Math" w:hAnsi="Cambria Math"/>
                      <w:lang w:val="id-ID"/>
                    </w:rPr>
                    <m:t>|</m:t>
                  </m:r>
                </m:num>
                <m:den>
                  <m:r>
                    <w:rPr>
                      <w:rFonts w:ascii="Cambria Math" w:hAnsi="Cambria Math"/>
                      <w:lang w:val="id-ID"/>
                    </w:rPr>
                    <m:t>|D|</m:t>
                  </m:r>
                </m:den>
              </m:f>
            </m:e>
          </m:nary>
          <m:r>
            <m:rPr>
              <m:sty m:val="p"/>
            </m:rPr>
            <w:rPr>
              <w:rFonts w:ascii="Cambria Math" w:hAnsi="Cambria Math"/>
              <w:lang w:val="id-ID"/>
            </w:rPr>
            <w:softHyphen/>
          </m:r>
          <m:r>
            <m:rPr>
              <m:sty m:val="p"/>
            </m:rPr>
            <w:rPr>
              <w:rFonts w:ascii="Cambria Math" w:hAnsi="Cambria Math"/>
              <w:lang w:val="id-ID"/>
            </w:rPr>
            <w:softHyphen/>
          </m:r>
          <m:r>
            <m:rPr>
              <m:sty m:val="p"/>
            </m:rPr>
            <w:rPr>
              <w:rFonts w:ascii="Cambria Math" w:hAnsi="Cambria Math"/>
              <w:lang w:val="id-ID"/>
            </w:rPr>
            <w:softHyphen/>
          </m:r>
          <m:r>
            <m:rPr>
              <m:sty m:val="p"/>
            </m:rPr>
            <w:rPr>
              <w:rFonts w:ascii="Cambria Math" w:hAnsi="Cambria Math"/>
              <w:lang w:val="id-ID"/>
            </w:rPr>
            <w:softHyphen/>
          </m:r>
          <m:r>
            <m:rPr>
              <m:sty m:val="p"/>
            </m:rPr>
            <w:rPr>
              <w:rFonts w:ascii="Cambria Math" w:hAnsi="Cambria Math"/>
              <w:lang w:val="id-ID"/>
            </w:rPr>
            <w:softHyphen/>
          </m:r>
          <m:r>
            <w:rPr>
              <w:rFonts w:ascii="Cambria Math" w:hAnsi="Cambria Math"/>
              <w:lang w:val="id-ID"/>
            </w:rPr>
            <m:t>×</m:t>
          </m:r>
          <m:sSub>
            <m:sSubPr>
              <m:ctrlPr>
                <w:rPr>
                  <w:rFonts w:ascii="Cambria Math" w:hAnsi="Cambria Math"/>
                  <w:i/>
                  <w:lang w:val="id-ID"/>
                </w:rPr>
              </m:ctrlPr>
            </m:sSubPr>
            <m:e>
              <m:r>
                <w:rPr>
                  <w:rFonts w:ascii="Cambria Math" w:hAnsi="Cambria Math"/>
                  <w:lang w:val="id-ID"/>
                </w:rPr>
                <m:t>log</m:t>
              </m:r>
            </m:e>
            <m:sub>
              <m:r>
                <w:rPr>
                  <w:rFonts w:ascii="Cambria Math" w:hAnsi="Cambria Math"/>
                  <w:lang w:val="id-ID"/>
                </w:rPr>
                <m:t>2</m:t>
              </m:r>
            </m:sub>
          </m:sSub>
          <m:d>
            <m:dPr>
              <m:ctrlPr>
                <w:rPr>
                  <w:rFonts w:ascii="Cambria Math" w:hAnsi="Cambria Math"/>
                  <w:i/>
                  <w:lang w:val="id-ID"/>
                </w:rPr>
              </m:ctrlPr>
            </m:dPr>
            <m:e>
              <m:f>
                <m:fPr>
                  <m:ctrlPr>
                    <w:rPr>
                      <w:rFonts w:ascii="Cambria Math" w:hAnsi="Cambria Math"/>
                      <w:i/>
                      <w:lang w:val="id-ID"/>
                    </w:rPr>
                  </m:ctrlPr>
                </m:fPr>
                <m:num>
                  <m:r>
                    <w:rPr>
                      <w:rFonts w:ascii="Cambria Math" w:hAnsi="Cambria Math"/>
                      <w:lang w:val="id-ID"/>
                    </w:rPr>
                    <m:t>|</m:t>
                  </m:r>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j</m:t>
                      </m:r>
                    </m:sub>
                  </m:sSub>
                  <m:r>
                    <w:rPr>
                      <w:rFonts w:ascii="Cambria Math" w:hAnsi="Cambria Math"/>
                      <w:lang w:val="id-ID"/>
                    </w:rPr>
                    <m:t>|</m:t>
                  </m:r>
                </m:num>
                <m:den>
                  <m:r>
                    <w:rPr>
                      <w:rFonts w:ascii="Cambria Math" w:hAnsi="Cambria Math"/>
                      <w:lang w:val="id-ID"/>
                    </w:rPr>
                    <m:t>D</m:t>
                  </m:r>
                </m:den>
              </m:f>
            </m:e>
          </m:d>
        </m:oMath>
      </m:oMathPara>
    </w:p>
    <w:p w14:paraId="474CAE6F" w14:textId="77777777" w:rsidR="001E4E54" w:rsidRPr="00A136BA" w:rsidRDefault="001E4E54" w:rsidP="00DA4BBE">
      <w:pPr>
        <w:rPr>
          <w:lang w:val="id-ID"/>
        </w:rPr>
      </w:pPr>
      <w:r w:rsidRPr="00A136BA">
        <w:rPr>
          <w:lang w:val="id-ID"/>
        </w:rPr>
        <w:lastRenderedPageBreak/>
        <w:t xml:space="preserve">Informasi yang potensial dibuat dengan memisahkan himpunan data latih, </w:t>
      </w:r>
      <w:r w:rsidRPr="00A136BA">
        <w:rPr>
          <w:i/>
          <w:lang w:val="id-ID"/>
        </w:rPr>
        <w:t>D</w:t>
      </w:r>
      <w:r w:rsidRPr="00A136BA">
        <w:rPr>
          <w:lang w:val="id-ID"/>
        </w:rPr>
        <w:t xml:space="preserve">, ke dalam </w:t>
      </w:r>
      <w:r w:rsidRPr="00A136BA">
        <w:rPr>
          <w:i/>
          <w:lang w:val="id-ID"/>
        </w:rPr>
        <w:t>v</w:t>
      </w:r>
      <w:r w:rsidRPr="00A136BA">
        <w:rPr>
          <w:lang w:val="id-ID"/>
        </w:rPr>
        <w:t xml:space="preserve"> partisi, bersesuaian dengan </w:t>
      </w:r>
      <w:r w:rsidRPr="00A136BA">
        <w:rPr>
          <w:i/>
          <w:lang w:val="id-ID"/>
        </w:rPr>
        <w:t>v</w:t>
      </w:r>
      <w:r w:rsidRPr="00A136BA">
        <w:rPr>
          <w:lang w:val="id-ID"/>
        </w:rPr>
        <w:t xml:space="preserve"> hasil pengujian terhadap atribut </w:t>
      </w:r>
      <w:r w:rsidRPr="00A136BA">
        <w:rPr>
          <w:i/>
          <w:lang w:val="id-ID"/>
        </w:rPr>
        <w:t>A</w:t>
      </w:r>
      <w:r w:rsidRPr="00A136BA">
        <w:rPr>
          <w:lang w:val="id-ID"/>
        </w:rPr>
        <w:t xml:space="preserve">. Untuk setiap hasil, jumlah </w:t>
      </w:r>
      <w:r w:rsidRPr="00281EB6">
        <w:rPr>
          <w:i/>
          <w:lang w:val="id-ID"/>
        </w:rPr>
        <w:t>tuple</w:t>
      </w:r>
      <w:r w:rsidRPr="00A136BA">
        <w:rPr>
          <w:lang w:val="id-ID"/>
        </w:rPr>
        <w:t xml:space="preserve"> yang memiliki hasil tersebut dipertimbangkan sesuai jumlah </w:t>
      </w:r>
      <w:r w:rsidRPr="00281EB6">
        <w:rPr>
          <w:i/>
          <w:lang w:val="id-ID"/>
        </w:rPr>
        <w:t>tuple</w:t>
      </w:r>
      <w:r w:rsidRPr="00A136BA">
        <w:rPr>
          <w:lang w:val="id-ID"/>
        </w:rPr>
        <w:t xml:space="preserve"> di </w:t>
      </w:r>
      <w:r w:rsidRPr="00A136BA">
        <w:rPr>
          <w:i/>
          <w:lang w:val="id-ID"/>
        </w:rPr>
        <w:t>D</w:t>
      </w:r>
      <w:r w:rsidRPr="00A136BA">
        <w:rPr>
          <w:lang w:val="id-ID"/>
        </w:rPr>
        <w:t xml:space="preserve">. Hal ini membedakannya dari </w:t>
      </w:r>
      <w:r w:rsidRPr="00281EB6">
        <w:rPr>
          <w:i/>
          <w:lang w:val="id-ID"/>
        </w:rPr>
        <w:t>information</w:t>
      </w:r>
      <w:r w:rsidRPr="00A136BA">
        <w:rPr>
          <w:lang w:val="id-ID"/>
        </w:rPr>
        <w:t xml:space="preserve"> </w:t>
      </w:r>
      <w:r w:rsidRPr="00281EB6">
        <w:rPr>
          <w:i/>
          <w:lang w:val="id-ID"/>
        </w:rPr>
        <w:t>gain</w:t>
      </w:r>
      <w:r w:rsidRPr="00A136BA">
        <w:rPr>
          <w:lang w:val="id-ID"/>
        </w:rPr>
        <w:t xml:space="preserve"> yang mengukur informasi berdasarkan klasifikasi yang diperoleh berdasarkan partisi yang sama.</w:t>
      </w:r>
      <w:r w:rsidR="00BD0D42" w:rsidRPr="00A136BA">
        <w:rPr>
          <w:lang w:val="id-ID"/>
        </w:rPr>
        <w:t xml:space="preserve"> </w:t>
      </w:r>
      <w:r w:rsidR="00BD0D42" w:rsidRPr="00281EB6">
        <w:rPr>
          <w:i/>
          <w:lang w:val="id-ID"/>
        </w:rPr>
        <w:t>Gain ratio</w:t>
      </w:r>
      <w:r w:rsidR="00BD0D42" w:rsidRPr="00A136BA">
        <w:rPr>
          <w:lang w:val="id-ID"/>
        </w:rPr>
        <w:t xml:space="preserve"> didefinisikan sebagai:</w:t>
      </w:r>
    </w:p>
    <w:p w14:paraId="63CCA580" w14:textId="77777777" w:rsidR="00BD0D42" w:rsidRPr="00A136BA" w:rsidRDefault="00BD0D42" w:rsidP="00B0020D">
      <w:pPr>
        <w:spacing w:before="240" w:after="240"/>
        <w:rPr>
          <w:lang w:val="id-ID"/>
        </w:rPr>
      </w:pPr>
      <m:oMathPara>
        <m:oMath>
          <m:r>
            <w:rPr>
              <w:rFonts w:ascii="Cambria Math" w:hAnsi="Cambria Math"/>
              <w:lang w:val="id-ID"/>
            </w:rPr>
            <m:t>GainRatio</m:t>
          </m:r>
          <m:d>
            <m:dPr>
              <m:ctrlPr>
                <w:rPr>
                  <w:rFonts w:ascii="Cambria Math" w:hAnsi="Cambria Math"/>
                  <w:i/>
                  <w:lang w:val="id-ID"/>
                </w:rPr>
              </m:ctrlPr>
            </m:dPr>
            <m:e>
              <m:r>
                <w:rPr>
                  <w:rFonts w:ascii="Cambria Math" w:hAnsi="Cambria Math"/>
                  <w:lang w:val="id-ID"/>
                </w:rPr>
                <m:t>A</m:t>
              </m:r>
            </m:e>
          </m:d>
          <m:r>
            <w:rPr>
              <w:rFonts w:ascii="Cambria Math" w:hAnsi="Cambria Math"/>
              <w:lang w:val="id-ID"/>
            </w:rPr>
            <m:t>=</m:t>
          </m:r>
          <m:f>
            <m:fPr>
              <m:ctrlPr>
                <w:rPr>
                  <w:rFonts w:ascii="Cambria Math" w:hAnsi="Cambria Math"/>
                  <w:i/>
                  <w:lang w:val="id-ID"/>
                </w:rPr>
              </m:ctrlPr>
            </m:fPr>
            <m:num>
              <m:r>
                <w:rPr>
                  <w:rFonts w:ascii="Cambria Math" w:hAnsi="Cambria Math"/>
                  <w:lang w:val="id-ID"/>
                </w:rPr>
                <m:t>Gain(A)</m:t>
              </m:r>
            </m:num>
            <m:den>
              <m:sSub>
                <m:sSubPr>
                  <m:ctrlPr>
                    <w:rPr>
                      <w:rFonts w:ascii="Cambria Math" w:hAnsi="Cambria Math"/>
                      <w:i/>
                      <w:lang w:val="id-ID"/>
                    </w:rPr>
                  </m:ctrlPr>
                </m:sSubPr>
                <m:e>
                  <m:r>
                    <w:rPr>
                      <w:rFonts w:ascii="Cambria Math" w:hAnsi="Cambria Math"/>
                      <w:lang w:val="id-ID"/>
                    </w:rPr>
                    <m:t>SplitInfo</m:t>
                  </m:r>
                </m:e>
                <m:sub>
                  <m:r>
                    <w:rPr>
                      <w:rFonts w:ascii="Cambria Math" w:hAnsi="Cambria Math"/>
                      <w:lang w:val="id-ID"/>
                    </w:rPr>
                    <m:t>A</m:t>
                  </m:r>
                </m:sub>
              </m:sSub>
              <m:r>
                <w:rPr>
                  <w:rFonts w:ascii="Cambria Math" w:hAnsi="Cambria Math"/>
                  <w:lang w:val="id-ID"/>
                </w:rPr>
                <m:t>(D)</m:t>
              </m:r>
            </m:den>
          </m:f>
        </m:oMath>
      </m:oMathPara>
    </w:p>
    <w:p w14:paraId="3CF5FCC9" w14:textId="77777777" w:rsidR="00BD0D42" w:rsidRPr="00A136BA" w:rsidRDefault="00A56FAF" w:rsidP="00DA4BBE">
      <w:pPr>
        <w:rPr>
          <w:lang w:val="id-ID"/>
        </w:rPr>
      </w:pPr>
      <w:r w:rsidRPr="00A136BA">
        <w:rPr>
          <w:lang w:val="id-ID"/>
        </w:rPr>
        <w:t xml:space="preserve">Atribut dengan </w:t>
      </w:r>
      <w:r w:rsidRPr="00281EB6">
        <w:rPr>
          <w:i/>
          <w:lang w:val="id-ID"/>
        </w:rPr>
        <w:t>gain ratio</w:t>
      </w:r>
      <w:r w:rsidRPr="00A136BA">
        <w:rPr>
          <w:lang w:val="id-ID"/>
        </w:rPr>
        <w:t xml:space="preserve"> maksimum dipilih sebagai atribut pemisah. Akan tetapi jika </w:t>
      </w:r>
      <w:r w:rsidRPr="00281EB6">
        <w:rPr>
          <w:i/>
          <w:lang w:val="id-ID"/>
        </w:rPr>
        <w:t>split information</w:t>
      </w:r>
      <w:r w:rsidRPr="00A136BA">
        <w:rPr>
          <w:lang w:val="id-ID"/>
        </w:rPr>
        <w:t xml:space="preserve"> mendekati 0, rasionya menjadi tidak stabil. </w:t>
      </w:r>
      <w:r w:rsidR="00AE26BA" w:rsidRPr="00A136BA">
        <w:rPr>
          <w:lang w:val="id-ID"/>
        </w:rPr>
        <w:t xml:space="preserve">Untuk menghindarinya, diberikan sebuah batasan yaitu </w:t>
      </w:r>
      <w:r w:rsidR="00AE26BA" w:rsidRPr="00281EB6">
        <w:rPr>
          <w:i/>
          <w:lang w:val="id-ID"/>
        </w:rPr>
        <w:t>information gain</w:t>
      </w:r>
      <w:r w:rsidR="00AE26BA" w:rsidRPr="00A136BA">
        <w:rPr>
          <w:lang w:val="id-ID"/>
        </w:rPr>
        <w:t xml:space="preserve"> dari pengujian yang terpilih harus lebih besar daripada hasil rataan seluruh pengujian yang diteliti (Han </w:t>
      </w:r>
      <w:r w:rsidR="00AE26BA" w:rsidRPr="00A136BA">
        <w:rPr>
          <w:i/>
          <w:lang w:val="id-ID"/>
        </w:rPr>
        <w:t xml:space="preserve">et al. </w:t>
      </w:r>
      <w:r w:rsidR="00AE26BA" w:rsidRPr="00A136BA">
        <w:rPr>
          <w:lang w:val="id-ID"/>
        </w:rPr>
        <w:t>2012).</w:t>
      </w:r>
    </w:p>
    <w:p w14:paraId="43EF8A54" w14:textId="77777777" w:rsidR="00F73852" w:rsidRPr="00A136BA" w:rsidRDefault="00F73852" w:rsidP="00F73852">
      <w:pPr>
        <w:pStyle w:val="Heading2"/>
        <w:rPr>
          <w:lang w:val="id-ID"/>
        </w:rPr>
      </w:pPr>
      <w:bookmarkStart w:id="40" w:name="_Toc525039986"/>
      <w:r w:rsidRPr="00A136BA">
        <w:rPr>
          <w:lang w:val="id-ID"/>
        </w:rPr>
        <w:t>Algoritme C5.0</w:t>
      </w:r>
      <w:bookmarkEnd w:id="40"/>
    </w:p>
    <w:p w14:paraId="579A9427" w14:textId="77777777" w:rsidR="00F73852" w:rsidRPr="00A136BA" w:rsidRDefault="00F73852" w:rsidP="00F73852">
      <w:pPr>
        <w:rPr>
          <w:lang w:val="id-ID"/>
        </w:rPr>
      </w:pPr>
      <w:r w:rsidRPr="00A136BA">
        <w:rPr>
          <w:lang w:val="id-ID"/>
        </w:rPr>
        <w:t xml:space="preserve">Algoritme C5.0 adalah algoritme klasifikasi untuk </w:t>
      </w:r>
      <w:r w:rsidRPr="00281EB6">
        <w:rPr>
          <w:i/>
          <w:lang w:val="id-ID"/>
        </w:rPr>
        <w:t>dataset</w:t>
      </w:r>
      <w:r w:rsidRPr="00A136BA">
        <w:rPr>
          <w:lang w:val="id-ID"/>
        </w:rPr>
        <w:t xml:space="preserve"> yang besar. Algoritme ini merupakan perluasan algoritme C4.5, lebih baik dalam hal efisiensi dan penggunaan memori. Model C5.0 memisahkan sampel berdasarkan </w:t>
      </w:r>
      <w:r w:rsidRPr="00281EB6">
        <w:rPr>
          <w:i/>
          <w:lang w:val="id-ID"/>
        </w:rPr>
        <w:t>field</w:t>
      </w:r>
      <w:r w:rsidRPr="00A136BA">
        <w:rPr>
          <w:lang w:val="id-ID"/>
        </w:rPr>
        <w:t xml:space="preserve"> dengan </w:t>
      </w:r>
      <w:r w:rsidRPr="00281EB6">
        <w:rPr>
          <w:i/>
          <w:lang w:val="id-ID"/>
        </w:rPr>
        <w:t>information gain</w:t>
      </w:r>
      <w:r w:rsidRPr="00A136BA">
        <w:rPr>
          <w:lang w:val="id-ID"/>
        </w:rPr>
        <w:t xml:space="preserve"> paling maksimum (Patil et al. 2012).</w:t>
      </w:r>
    </w:p>
    <w:p w14:paraId="60327BA0" w14:textId="77777777" w:rsidR="00446D39" w:rsidRPr="00A136BA" w:rsidRDefault="00446D39" w:rsidP="00446D39">
      <w:pPr>
        <w:pStyle w:val="Heading2"/>
        <w:rPr>
          <w:lang w:val="id-ID"/>
        </w:rPr>
      </w:pPr>
      <w:bookmarkStart w:id="41" w:name="_Toc525039987"/>
      <w:r w:rsidRPr="00A136BA">
        <w:rPr>
          <w:lang w:val="id-ID"/>
        </w:rPr>
        <w:t>Penjelasan Istilah Data Gempa</w:t>
      </w:r>
      <w:bookmarkEnd w:id="41"/>
    </w:p>
    <w:p w14:paraId="0BBD92B4" w14:textId="77777777" w:rsidR="00446D39" w:rsidRPr="00A136BA" w:rsidRDefault="00446D39" w:rsidP="00446D39">
      <w:pPr>
        <w:rPr>
          <w:lang w:val="id-ID"/>
        </w:rPr>
      </w:pPr>
      <w:r w:rsidRPr="00A136BA">
        <w:rPr>
          <w:lang w:val="id-ID"/>
        </w:rPr>
        <w:t xml:space="preserve">Penjelasan istilah-istilah yang ada pada data berdasarkan laman </w:t>
      </w:r>
      <w:hyperlink r:id="rId17" w:history="1">
        <w:r w:rsidRPr="00A136BA">
          <w:rPr>
            <w:rStyle w:val="Hyperlink"/>
            <w:lang w:val="id-ID"/>
          </w:rPr>
          <w:t>http://inatews.bmkg.go.id/new/glossary.php</w:t>
        </w:r>
      </w:hyperlink>
      <w:r w:rsidRPr="00A136BA">
        <w:rPr>
          <w:lang w:val="id-ID"/>
        </w:rPr>
        <w:t xml:space="preserve"> sebagai berikut:</w:t>
      </w:r>
    </w:p>
    <w:p w14:paraId="02B1B43F" w14:textId="77777777" w:rsidR="00446D39" w:rsidRPr="00A136BA" w:rsidRDefault="00446D39" w:rsidP="00AD054C">
      <w:pPr>
        <w:pStyle w:val="ListParagraph"/>
        <w:numPr>
          <w:ilvl w:val="0"/>
          <w:numId w:val="5"/>
        </w:numPr>
        <w:ind w:left="284" w:hanging="284"/>
        <w:rPr>
          <w:lang w:val="id-ID"/>
        </w:rPr>
      </w:pPr>
      <w:r w:rsidRPr="00A136BA">
        <w:rPr>
          <w:lang w:val="id-ID"/>
        </w:rPr>
        <w:t>Date : Tanggal terjadinya gempabumi.</w:t>
      </w:r>
    </w:p>
    <w:p w14:paraId="765C98D8" w14:textId="77777777" w:rsidR="00446D39" w:rsidRPr="00A136BA" w:rsidRDefault="00446D39" w:rsidP="00AD054C">
      <w:pPr>
        <w:pStyle w:val="ListParagraph"/>
        <w:numPr>
          <w:ilvl w:val="0"/>
          <w:numId w:val="5"/>
        </w:numPr>
        <w:ind w:left="284" w:hanging="284"/>
        <w:rPr>
          <w:lang w:val="id-ID"/>
        </w:rPr>
      </w:pPr>
      <w:r w:rsidRPr="00A136BA">
        <w:rPr>
          <w:lang w:val="id-ID"/>
        </w:rPr>
        <w:t>Time : Waktu terjadinya gempa dalam GMT , WIB (GMT+7), WITA (GMT+8), WIT(GMT+9).</w:t>
      </w:r>
    </w:p>
    <w:p w14:paraId="59608D02" w14:textId="77777777" w:rsidR="00446D39" w:rsidRPr="00A136BA" w:rsidRDefault="00446D39" w:rsidP="00AD054C">
      <w:pPr>
        <w:pStyle w:val="ListParagraph"/>
        <w:numPr>
          <w:ilvl w:val="0"/>
          <w:numId w:val="5"/>
        </w:numPr>
        <w:ind w:left="284" w:hanging="284"/>
        <w:rPr>
          <w:lang w:val="id-ID"/>
        </w:rPr>
      </w:pPr>
      <w:r w:rsidRPr="00A136BA">
        <w:rPr>
          <w:lang w:val="id-ID"/>
        </w:rPr>
        <w:t>Latitude : Koordinat lintang geografi tempat terjadinya gempa, Lintang Selatan ((-) atau (S)) Lintang Utara (tanpa tanda atau (N)).</w:t>
      </w:r>
    </w:p>
    <w:p w14:paraId="680E5DEA" w14:textId="77777777" w:rsidR="00446D39" w:rsidRPr="00A136BA" w:rsidRDefault="00446D39" w:rsidP="00AD054C">
      <w:pPr>
        <w:pStyle w:val="ListParagraph"/>
        <w:numPr>
          <w:ilvl w:val="0"/>
          <w:numId w:val="5"/>
        </w:numPr>
        <w:ind w:left="284" w:hanging="284"/>
        <w:rPr>
          <w:lang w:val="id-ID"/>
        </w:rPr>
      </w:pPr>
      <w:r w:rsidRPr="00A136BA">
        <w:rPr>
          <w:lang w:val="id-ID"/>
        </w:rPr>
        <w:t>Longitude : Koordinat bujur geografi tempat terjadinya gempa.</w:t>
      </w:r>
    </w:p>
    <w:p w14:paraId="0A35D232" w14:textId="77777777" w:rsidR="00446D39" w:rsidRPr="00A136BA" w:rsidRDefault="00446D39" w:rsidP="00AD054C">
      <w:pPr>
        <w:pStyle w:val="ListParagraph"/>
        <w:numPr>
          <w:ilvl w:val="0"/>
          <w:numId w:val="5"/>
        </w:numPr>
        <w:ind w:left="284" w:hanging="284"/>
        <w:rPr>
          <w:lang w:val="id-ID"/>
        </w:rPr>
      </w:pPr>
      <w:r w:rsidRPr="00A136BA">
        <w:rPr>
          <w:lang w:val="id-ID"/>
        </w:rPr>
        <w:t>Kedalaman (</w:t>
      </w:r>
      <w:r w:rsidRPr="00E43550">
        <w:rPr>
          <w:i/>
          <w:lang w:val="id-ID"/>
        </w:rPr>
        <w:t>Depth</w:t>
      </w:r>
      <w:r w:rsidRPr="00A136BA">
        <w:rPr>
          <w:lang w:val="id-ID"/>
        </w:rPr>
        <w:t>) : Kedalaman gempa dalam kilometer.</w:t>
      </w:r>
    </w:p>
    <w:p w14:paraId="4DCD8920" w14:textId="77777777" w:rsidR="00446D39" w:rsidRPr="00A136BA" w:rsidRDefault="00446D39" w:rsidP="00AD054C">
      <w:pPr>
        <w:pStyle w:val="ListParagraph"/>
        <w:numPr>
          <w:ilvl w:val="0"/>
          <w:numId w:val="5"/>
        </w:numPr>
        <w:ind w:left="284" w:hanging="284"/>
        <w:rPr>
          <w:lang w:val="id-ID"/>
        </w:rPr>
      </w:pPr>
      <w:r w:rsidRPr="00A136BA">
        <w:rPr>
          <w:lang w:val="id-ID"/>
        </w:rPr>
        <w:t>Mag : Magnitudo, Kekuatan gempa dalam skala richter.</w:t>
      </w:r>
    </w:p>
    <w:p w14:paraId="61127CF8" w14:textId="3D770CE5" w:rsidR="00446D39" w:rsidRPr="00A136BA" w:rsidRDefault="00446D39" w:rsidP="00AD054C">
      <w:pPr>
        <w:pStyle w:val="ListParagraph"/>
        <w:numPr>
          <w:ilvl w:val="0"/>
          <w:numId w:val="5"/>
        </w:numPr>
        <w:ind w:left="284" w:hanging="284"/>
        <w:rPr>
          <w:lang w:val="id-ID"/>
        </w:rPr>
      </w:pPr>
      <w:r w:rsidRPr="00A136BA">
        <w:rPr>
          <w:lang w:val="id-ID"/>
        </w:rPr>
        <w:t xml:space="preserve">TypeMag : Tipe magnitudo atau jenis jenis </w:t>
      </w:r>
      <w:r w:rsidR="00F22B5A">
        <w:rPr>
          <w:lang w:val="id-ID"/>
        </w:rPr>
        <w:t>magnitudo</w:t>
      </w:r>
      <w:r w:rsidRPr="00A136BA">
        <w:rPr>
          <w:lang w:val="id-ID"/>
        </w:rPr>
        <w:t xml:space="preserve"> gempa. </w:t>
      </w:r>
    </w:p>
    <w:p w14:paraId="1D5128F6" w14:textId="77777777" w:rsidR="00446D39" w:rsidRPr="00A136BA" w:rsidRDefault="00446D39" w:rsidP="00AD054C">
      <w:pPr>
        <w:pStyle w:val="ListParagraph"/>
        <w:numPr>
          <w:ilvl w:val="1"/>
          <w:numId w:val="5"/>
        </w:numPr>
        <w:ind w:left="567" w:hanging="283"/>
        <w:rPr>
          <w:lang w:val="id-ID"/>
        </w:rPr>
      </w:pPr>
      <w:r w:rsidRPr="00A136BA">
        <w:rPr>
          <w:lang w:val="id-ID"/>
        </w:rPr>
        <w:t>Mb : Magnitudo menggunakan gelombang badan perioda pendek.</w:t>
      </w:r>
    </w:p>
    <w:p w14:paraId="4D9D2A4D" w14:textId="3DC6B0AE" w:rsidR="00446D39" w:rsidRPr="00A136BA" w:rsidRDefault="00446D39" w:rsidP="00AD054C">
      <w:pPr>
        <w:pStyle w:val="ListParagraph"/>
        <w:numPr>
          <w:ilvl w:val="1"/>
          <w:numId w:val="5"/>
        </w:numPr>
        <w:ind w:left="567" w:hanging="283"/>
        <w:rPr>
          <w:lang w:val="id-ID"/>
        </w:rPr>
      </w:pPr>
      <w:r w:rsidRPr="00A136BA">
        <w:rPr>
          <w:lang w:val="id-ID"/>
        </w:rPr>
        <w:t>mB : Magnitudo men</w:t>
      </w:r>
      <w:r w:rsidR="00281EB6">
        <w:rPr>
          <w:lang w:val="id-ID"/>
        </w:rPr>
        <w:t>ggunakan gelombang badan (</w:t>
      </w:r>
      <w:r w:rsidR="00281EB6" w:rsidRPr="00E43550">
        <w:rPr>
          <w:i/>
          <w:lang w:val="id-ID"/>
        </w:rPr>
        <w:t xml:space="preserve">broad </w:t>
      </w:r>
      <w:r w:rsidRPr="00E43550">
        <w:rPr>
          <w:i/>
          <w:lang w:val="id-ID"/>
        </w:rPr>
        <w:t>band</w:t>
      </w:r>
      <w:r w:rsidRPr="00A136BA">
        <w:rPr>
          <w:lang w:val="id-ID"/>
        </w:rPr>
        <w:t>) perioda panjang.</w:t>
      </w:r>
    </w:p>
    <w:p w14:paraId="216CAA03" w14:textId="77777777" w:rsidR="00446D39" w:rsidRPr="00A136BA" w:rsidRDefault="00446D39" w:rsidP="00AD054C">
      <w:pPr>
        <w:pStyle w:val="ListParagraph"/>
        <w:numPr>
          <w:ilvl w:val="1"/>
          <w:numId w:val="5"/>
        </w:numPr>
        <w:ind w:left="567" w:hanging="283"/>
        <w:rPr>
          <w:lang w:val="id-ID"/>
        </w:rPr>
      </w:pPr>
      <w:r w:rsidRPr="00A136BA">
        <w:rPr>
          <w:lang w:val="id-ID"/>
        </w:rPr>
        <w:t>ML : Magnitudo menggunakan gelombang lokal dengan komponen horisontal.</w:t>
      </w:r>
    </w:p>
    <w:p w14:paraId="60C2E6FE" w14:textId="77777777" w:rsidR="00446D39" w:rsidRPr="00A136BA" w:rsidRDefault="00446D39" w:rsidP="00AD054C">
      <w:pPr>
        <w:pStyle w:val="ListParagraph"/>
        <w:numPr>
          <w:ilvl w:val="1"/>
          <w:numId w:val="5"/>
        </w:numPr>
        <w:ind w:left="567" w:hanging="283"/>
        <w:rPr>
          <w:lang w:val="id-ID"/>
        </w:rPr>
      </w:pPr>
      <w:r w:rsidRPr="00A136BA">
        <w:rPr>
          <w:lang w:val="id-ID"/>
        </w:rPr>
        <w:t>MLv : Magnitudo menggunakan gelombang lokal dengan komponen vertikal.</w:t>
      </w:r>
    </w:p>
    <w:p w14:paraId="30247711" w14:textId="77777777" w:rsidR="00446D39" w:rsidRPr="00A136BA" w:rsidRDefault="00446D39" w:rsidP="00AD054C">
      <w:pPr>
        <w:pStyle w:val="ListParagraph"/>
        <w:numPr>
          <w:ilvl w:val="1"/>
          <w:numId w:val="5"/>
        </w:numPr>
        <w:ind w:left="567" w:hanging="283"/>
        <w:rPr>
          <w:lang w:val="id-ID"/>
        </w:rPr>
      </w:pPr>
      <w:r w:rsidRPr="00A136BA">
        <w:rPr>
          <w:lang w:val="id-ID"/>
        </w:rPr>
        <w:t>Mw : Magnitudo menggunakan moment seismik.</w:t>
      </w:r>
    </w:p>
    <w:p w14:paraId="01F88406" w14:textId="77777777" w:rsidR="00446D39" w:rsidRPr="00A136BA" w:rsidRDefault="00446D39" w:rsidP="00AD054C">
      <w:pPr>
        <w:pStyle w:val="ListParagraph"/>
        <w:numPr>
          <w:ilvl w:val="1"/>
          <w:numId w:val="5"/>
        </w:numPr>
        <w:ind w:left="567" w:hanging="283"/>
        <w:rPr>
          <w:lang w:val="id-ID"/>
        </w:rPr>
      </w:pPr>
      <w:r w:rsidRPr="00A136BA">
        <w:rPr>
          <w:lang w:val="id-ID"/>
        </w:rPr>
        <w:t xml:space="preserve">Mw(mB) : Magnitudo menggunakan integrasi ganda moment seismik dan gelombang badan </w:t>
      </w:r>
      <w:r w:rsidRPr="00E43550">
        <w:rPr>
          <w:i/>
          <w:lang w:val="id-ID"/>
        </w:rPr>
        <w:t>broadband</w:t>
      </w:r>
      <w:r w:rsidRPr="00A136BA">
        <w:rPr>
          <w:lang w:val="id-ID"/>
        </w:rPr>
        <w:t>.</w:t>
      </w:r>
    </w:p>
    <w:p w14:paraId="35ED7A2D" w14:textId="77777777" w:rsidR="00446D39" w:rsidRPr="00A136BA" w:rsidRDefault="00446D39" w:rsidP="00AD054C">
      <w:pPr>
        <w:pStyle w:val="ListParagraph"/>
        <w:numPr>
          <w:ilvl w:val="0"/>
          <w:numId w:val="5"/>
        </w:numPr>
        <w:ind w:left="284" w:hanging="284"/>
        <w:rPr>
          <w:lang w:val="id-ID"/>
        </w:rPr>
      </w:pPr>
      <w:r w:rsidRPr="00A136BA">
        <w:rPr>
          <w:lang w:val="id-ID"/>
        </w:rPr>
        <w:t>Smaj : Jarak stasiun terjauh dari episenter.</w:t>
      </w:r>
    </w:p>
    <w:p w14:paraId="7274D954" w14:textId="77777777" w:rsidR="00446D39" w:rsidRPr="00A136BA" w:rsidRDefault="00446D39" w:rsidP="00AD054C">
      <w:pPr>
        <w:pStyle w:val="ListParagraph"/>
        <w:numPr>
          <w:ilvl w:val="0"/>
          <w:numId w:val="5"/>
        </w:numPr>
        <w:ind w:left="284" w:hanging="284"/>
        <w:rPr>
          <w:lang w:val="id-ID"/>
        </w:rPr>
      </w:pPr>
      <w:r w:rsidRPr="00A136BA">
        <w:rPr>
          <w:lang w:val="id-ID"/>
        </w:rPr>
        <w:t>Smin : Jarak stasiun terdekat dari episenter.</w:t>
      </w:r>
    </w:p>
    <w:p w14:paraId="07C25937" w14:textId="5D860E04" w:rsidR="00446D39" w:rsidRPr="00A136BA" w:rsidRDefault="00446D39" w:rsidP="00AD054C">
      <w:pPr>
        <w:pStyle w:val="ListParagraph"/>
        <w:numPr>
          <w:ilvl w:val="0"/>
          <w:numId w:val="5"/>
        </w:numPr>
        <w:ind w:left="284" w:hanging="284"/>
        <w:rPr>
          <w:lang w:val="id-ID"/>
        </w:rPr>
      </w:pPr>
      <w:r w:rsidRPr="00A136BA">
        <w:rPr>
          <w:lang w:val="id-ID"/>
        </w:rPr>
        <w:lastRenderedPageBreak/>
        <w:t xml:space="preserve">Az : </w:t>
      </w:r>
      <w:r w:rsidRPr="00E43550">
        <w:rPr>
          <w:i/>
          <w:lang w:val="id-ID"/>
        </w:rPr>
        <w:t>Azimuthal gap</w:t>
      </w:r>
      <w:r w:rsidRPr="00A136BA">
        <w:rPr>
          <w:lang w:val="id-ID"/>
        </w:rPr>
        <w:t xml:space="preserve">, adalah sudut </w:t>
      </w:r>
      <w:r w:rsidRPr="00E43550">
        <w:rPr>
          <w:i/>
          <w:lang w:val="id-ID"/>
        </w:rPr>
        <w:t>gap</w:t>
      </w:r>
      <w:r w:rsidRPr="00A136BA">
        <w:rPr>
          <w:lang w:val="id-ID"/>
        </w:rPr>
        <w:t xml:space="preserve"> antara stasiun</w:t>
      </w:r>
      <w:r w:rsidR="00E43550">
        <w:t>-</w:t>
      </w:r>
      <w:r w:rsidRPr="00A136BA">
        <w:rPr>
          <w:lang w:val="id-ID"/>
        </w:rPr>
        <w:t>stasiun pencatat gempa terhadap epi</w:t>
      </w:r>
      <w:r w:rsidR="00E43550">
        <w:t>s</w:t>
      </w:r>
      <w:r w:rsidRPr="00A136BA">
        <w:rPr>
          <w:lang w:val="id-ID"/>
        </w:rPr>
        <w:t>enter.</w:t>
      </w:r>
    </w:p>
    <w:p w14:paraId="45E54376" w14:textId="492D76B1" w:rsidR="0017273A" w:rsidRPr="00A136BA" w:rsidRDefault="00446D39" w:rsidP="00AD054C">
      <w:pPr>
        <w:pStyle w:val="ListParagraph"/>
        <w:numPr>
          <w:ilvl w:val="0"/>
          <w:numId w:val="5"/>
        </w:numPr>
        <w:ind w:left="284" w:hanging="284"/>
        <w:rPr>
          <w:lang w:val="id-ID"/>
        </w:rPr>
      </w:pPr>
      <w:r w:rsidRPr="00A136BA">
        <w:rPr>
          <w:lang w:val="id-ID"/>
        </w:rPr>
        <w:t xml:space="preserve">RMS : </w:t>
      </w:r>
      <w:r w:rsidRPr="00E43550">
        <w:rPr>
          <w:i/>
          <w:lang w:val="id-ID"/>
        </w:rPr>
        <w:t>Root Mean Square</w:t>
      </w:r>
      <w:r w:rsidRPr="00A136BA">
        <w:rPr>
          <w:lang w:val="id-ID"/>
        </w:rPr>
        <w:t xml:space="preserve"> atau kuadrat rata</w:t>
      </w:r>
      <w:r w:rsidR="00E43550">
        <w:t>-</w:t>
      </w:r>
      <w:r w:rsidRPr="00A136BA">
        <w:rPr>
          <w:lang w:val="id-ID"/>
        </w:rPr>
        <w:t>rata, adalah nilai kesalahan perhitungan.</w:t>
      </w:r>
    </w:p>
    <w:p w14:paraId="0759CD5A" w14:textId="77777777" w:rsidR="00626699" w:rsidRPr="00A136BA" w:rsidRDefault="00446D39" w:rsidP="00AD054C">
      <w:pPr>
        <w:pStyle w:val="ListParagraph"/>
        <w:numPr>
          <w:ilvl w:val="0"/>
          <w:numId w:val="5"/>
        </w:numPr>
        <w:ind w:left="284" w:hanging="284"/>
        <w:rPr>
          <w:lang w:val="id-ID"/>
        </w:rPr>
      </w:pPr>
      <w:r w:rsidRPr="00A136BA">
        <w:rPr>
          <w:lang w:val="id-ID"/>
        </w:rPr>
        <w:t xml:space="preserve">cPhase : </w:t>
      </w:r>
      <w:r w:rsidRPr="00E43550">
        <w:rPr>
          <w:i/>
          <w:lang w:val="id-ID"/>
        </w:rPr>
        <w:t>Count Phase</w:t>
      </w:r>
      <w:r w:rsidRPr="00A136BA">
        <w:rPr>
          <w:lang w:val="id-ID"/>
        </w:rPr>
        <w:t>, adalah jumlah fase waktu tiba gelombang gempa yang digunakan.</w:t>
      </w:r>
    </w:p>
    <w:p w14:paraId="1B27B41D" w14:textId="3CE5673D" w:rsidR="0017273A" w:rsidRPr="00A136BA" w:rsidRDefault="0017273A" w:rsidP="00F73852">
      <w:pPr>
        <w:pStyle w:val="Heading2"/>
        <w:rPr>
          <w:lang w:val="id-ID"/>
        </w:rPr>
      </w:pPr>
      <w:bookmarkStart w:id="42" w:name="_Toc525039988"/>
      <w:r w:rsidRPr="00A136BA">
        <w:rPr>
          <w:lang w:val="id-ID"/>
        </w:rPr>
        <w:t>Penjelasan Istilah Seismik</w:t>
      </w:r>
      <w:bookmarkEnd w:id="42"/>
      <w:r w:rsidR="007C7122" w:rsidRPr="00A136BA">
        <w:rPr>
          <w:lang w:val="id-ID"/>
        </w:rPr>
        <w:t xml:space="preserve"> </w:t>
      </w:r>
      <w:r w:rsidRPr="00A136BA">
        <w:rPr>
          <w:lang w:val="id-ID"/>
        </w:rPr>
        <w:t xml:space="preserve"> </w:t>
      </w:r>
    </w:p>
    <w:p w14:paraId="6C59EFE0" w14:textId="13ECEEF9" w:rsidR="007C7122" w:rsidRPr="00A136BA" w:rsidRDefault="007C7122" w:rsidP="007C7122">
      <w:pPr>
        <w:pStyle w:val="ListParagraph"/>
        <w:ind w:left="0"/>
        <w:rPr>
          <w:lang w:val="id-ID"/>
        </w:rPr>
      </w:pPr>
      <w:r w:rsidRPr="00A136BA">
        <w:rPr>
          <w:lang w:val="id-ID"/>
        </w:rPr>
        <w:t>Berikut penjelasan beberapa istilah seismik yang disadur dari jurnal yang ditulis Ikram dan Qamar (2017)</w:t>
      </w:r>
    </w:p>
    <w:p w14:paraId="5D357BC6" w14:textId="77777777" w:rsidR="0017273A" w:rsidRPr="00A136BA" w:rsidRDefault="0017273A" w:rsidP="00AD054C">
      <w:pPr>
        <w:pStyle w:val="ListParagraph"/>
        <w:numPr>
          <w:ilvl w:val="0"/>
          <w:numId w:val="10"/>
        </w:numPr>
        <w:ind w:left="284" w:hanging="284"/>
        <w:rPr>
          <w:lang w:val="id-ID"/>
        </w:rPr>
      </w:pPr>
      <w:r w:rsidRPr="00A136BA">
        <w:rPr>
          <w:lang w:val="id-ID"/>
        </w:rPr>
        <w:t>Latitude : Garis khayal yang memotong bumi secara horizontal. Prediksi latitude yang tepat dapat membantu menerka longitude yang prospektif.</w:t>
      </w:r>
    </w:p>
    <w:p w14:paraId="67DA4075" w14:textId="77777777" w:rsidR="00B82073" w:rsidRPr="00A136BA" w:rsidRDefault="0017273A" w:rsidP="00AD054C">
      <w:pPr>
        <w:pStyle w:val="ListParagraph"/>
        <w:numPr>
          <w:ilvl w:val="0"/>
          <w:numId w:val="10"/>
        </w:numPr>
        <w:ind w:left="284" w:hanging="284"/>
        <w:rPr>
          <w:lang w:val="id-ID"/>
        </w:rPr>
      </w:pPr>
      <w:r w:rsidRPr="00A136BA">
        <w:rPr>
          <w:lang w:val="id-ID"/>
        </w:rPr>
        <w:t>Longitude : Garis khayal yang memotong bumi secara vertikal. Prediksi longitude yang tepat juga dapat membantu menerka latitude yang prospektif. Akan tetapi, prediksi longitude lebih sulit daripada latitude karena longitude mengerucut di kutub-kutub bumi namun melebar di ekuator.</w:t>
      </w:r>
    </w:p>
    <w:p w14:paraId="3AE7A710" w14:textId="77777777" w:rsidR="00B82073" w:rsidRPr="00A136BA" w:rsidRDefault="0017273A" w:rsidP="00AD054C">
      <w:pPr>
        <w:pStyle w:val="ListParagraph"/>
        <w:numPr>
          <w:ilvl w:val="0"/>
          <w:numId w:val="10"/>
        </w:numPr>
        <w:ind w:left="284" w:hanging="284"/>
        <w:rPr>
          <w:lang w:val="id-ID"/>
        </w:rPr>
      </w:pPr>
      <w:r w:rsidRPr="00A136BA">
        <w:rPr>
          <w:lang w:val="id-ID"/>
        </w:rPr>
        <w:t>Kedalaman (</w:t>
      </w:r>
      <w:r w:rsidRPr="00E43550">
        <w:rPr>
          <w:i/>
          <w:lang w:val="id-ID"/>
        </w:rPr>
        <w:t>Depth</w:t>
      </w:r>
      <w:r w:rsidRPr="00A136BA">
        <w:rPr>
          <w:lang w:val="id-ID"/>
        </w:rPr>
        <w:t>) : Jarak di antara pusat gempa</w:t>
      </w:r>
      <w:r w:rsidR="00B82073" w:rsidRPr="00A136BA">
        <w:rPr>
          <w:lang w:val="id-ID"/>
        </w:rPr>
        <w:t xml:space="preserve"> </w:t>
      </w:r>
      <w:r w:rsidRPr="00A136BA">
        <w:rPr>
          <w:lang w:val="id-ID"/>
        </w:rPr>
        <w:t>dengan titik pelepasan energi sebenarnya di dalam</w:t>
      </w:r>
      <w:r w:rsidR="00B82073" w:rsidRPr="00A136BA">
        <w:rPr>
          <w:lang w:val="id-ID"/>
        </w:rPr>
        <w:t xml:space="preserve"> </w:t>
      </w:r>
      <w:r w:rsidRPr="00A136BA">
        <w:rPr>
          <w:lang w:val="id-ID"/>
        </w:rPr>
        <w:t>bumi.</w:t>
      </w:r>
    </w:p>
    <w:p w14:paraId="6400F37E" w14:textId="608A755A" w:rsidR="0017273A" w:rsidRPr="00A136BA" w:rsidRDefault="0017273A" w:rsidP="00AD054C">
      <w:pPr>
        <w:pStyle w:val="ListParagraph"/>
        <w:numPr>
          <w:ilvl w:val="0"/>
          <w:numId w:val="10"/>
        </w:numPr>
        <w:ind w:left="284" w:hanging="284"/>
        <w:rPr>
          <w:lang w:val="id-ID"/>
        </w:rPr>
      </w:pPr>
      <w:r w:rsidRPr="00A136BA">
        <w:rPr>
          <w:lang w:val="id-ID"/>
        </w:rPr>
        <w:t>Mag</w:t>
      </w:r>
      <w:r w:rsidR="009F2F5E">
        <w:t>nitudo</w:t>
      </w:r>
      <w:r w:rsidRPr="00A136BA">
        <w:rPr>
          <w:lang w:val="id-ID"/>
        </w:rPr>
        <w:t xml:space="preserve"> : Skala logaritmik yang diasosiasikan dengan</w:t>
      </w:r>
      <w:r w:rsidR="00B82073" w:rsidRPr="00A136BA">
        <w:rPr>
          <w:lang w:val="id-ID"/>
        </w:rPr>
        <w:t xml:space="preserve"> </w:t>
      </w:r>
      <w:r w:rsidRPr="00A136BA">
        <w:rPr>
          <w:lang w:val="id-ID"/>
        </w:rPr>
        <w:t xml:space="preserve">getaran bumi. </w:t>
      </w:r>
    </w:p>
    <w:p w14:paraId="138A0B15" w14:textId="3B8CD751" w:rsidR="00626699" w:rsidRPr="00E43550" w:rsidRDefault="003C0210" w:rsidP="003C0210">
      <w:pPr>
        <w:pStyle w:val="Heading2"/>
        <w:rPr>
          <w:i/>
          <w:lang w:val="id-ID"/>
        </w:rPr>
      </w:pPr>
      <w:bookmarkStart w:id="43" w:name="_Toc525039989"/>
      <w:r w:rsidRPr="00E43550">
        <w:rPr>
          <w:i/>
          <w:lang w:val="id-ID"/>
        </w:rPr>
        <w:t>K-fold Cross Validation</w:t>
      </w:r>
      <w:bookmarkEnd w:id="43"/>
    </w:p>
    <w:p w14:paraId="0D8AE6CA" w14:textId="76F6D741" w:rsidR="00AF530C" w:rsidRPr="00A136BA" w:rsidRDefault="00AF530C" w:rsidP="00E86982">
      <w:pPr>
        <w:rPr>
          <w:lang w:val="id-ID"/>
        </w:rPr>
      </w:pPr>
      <w:r w:rsidRPr="00A136BA">
        <w:rPr>
          <w:lang w:val="id-ID"/>
        </w:rPr>
        <w:t>Sebuah mitos popul</w:t>
      </w:r>
      <w:r w:rsidR="00E43550">
        <w:t>e</w:t>
      </w:r>
      <w:r w:rsidRPr="00A136BA">
        <w:rPr>
          <w:lang w:val="id-ID"/>
        </w:rPr>
        <w:t xml:space="preserve">r tentang perkiraan akurasi hasil dari </w:t>
      </w:r>
      <w:r w:rsidRPr="00E43550">
        <w:rPr>
          <w:i/>
          <w:lang w:val="id-ID"/>
        </w:rPr>
        <w:t>k-fold cross validation</w:t>
      </w:r>
      <w:r w:rsidRPr="00A136BA">
        <w:rPr>
          <w:lang w:val="id-ID"/>
        </w:rPr>
        <w:t xml:space="preserve"> adalah hubungan ketergantungan yang diakibatkan oleh himpunan data latih yang saling </w:t>
      </w:r>
      <w:r w:rsidRPr="00E43550">
        <w:rPr>
          <w:i/>
          <w:lang w:val="id-ID"/>
        </w:rPr>
        <w:t>overlap</w:t>
      </w:r>
      <w:r w:rsidRPr="00A136BA">
        <w:rPr>
          <w:lang w:val="id-ID"/>
        </w:rPr>
        <w:t xml:space="preserve">. Penelitian ini menunjukkan bahwa himpunan data latih yang tingkat </w:t>
      </w:r>
      <w:r w:rsidRPr="00E43550">
        <w:rPr>
          <w:i/>
          <w:lang w:val="id-ID"/>
        </w:rPr>
        <w:t>overlap</w:t>
      </w:r>
      <w:r w:rsidR="00E43550" w:rsidRPr="00E43550">
        <w:rPr>
          <w:lang w:val="id-ID"/>
        </w:rPr>
        <w:t>-</w:t>
      </w:r>
      <w:r w:rsidRPr="00A136BA">
        <w:rPr>
          <w:lang w:val="id-ID"/>
        </w:rPr>
        <w:t>nya tinggi bias menghasilkan model dengan akurasi a</w:t>
      </w:r>
      <w:r w:rsidR="00E43550" w:rsidRPr="00E43550">
        <w:rPr>
          <w:lang w:val="id-ID"/>
        </w:rPr>
        <w:t>k</w:t>
      </w:r>
      <w:r w:rsidRPr="00A136BA">
        <w:rPr>
          <w:lang w:val="id-ID"/>
        </w:rPr>
        <w:t>tual yang mirip, akan tetapi ini tidak dapat menjadi bukti yang menyimpulkan bahwa prediksi dari dua instansiasi tersebut saling berkaitan. Sebuah metode b</w:t>
      </w:r>
      <w:r w:rsidR="007C7122" w:rsidRPr="00A136BA">
        <w:rPr>
          <w:lang w:val="id-ID"/>
        </w:rPr>
        <w:t>erbasis estimasi dari ragam samp</w:t>
      </w:r>
      <w:r w:rsidRPr="00A136BA">
        <w:rPr>
          <w:lang w:val="id-ID"/>
        </w:rPr>
        <w:t>e</w:t>
      </w:r>
      <w:r w:rsidR="007C7122" w:rsidRPr="00A136BA">
        <w:rPr>
          <w:lang w:val="id-ID"/>
        </w:rPr>
        <w:t>l</w:t>
      </w:r>
      <w:r w:rsidRPr="00A136BA">
        <w:rPr>
          <w:lang w:val="id-ID"/>
        </w:rPr>
        <w:t xml:space="preserve"> kemudian diajukan untuk menguji independensi perkiraan akurasi yang dihasilkan dari </w:t>
      </w:r>
      <w:r w:rsidRPr="00E43550">
        <w:rPr>
          <w:i/>
          <w:lang w:val="id-ID"/>
        </w:rPr>
        <w:t>k-fold cross validation</w:t>
      </w:r>
      <w:r w:rsidR="007C7122" w:rsidRPr="00A136BA">
        <w:rPr>
          <w:lang w:val="id-ID"/>
        </w:rPr>
        <w:t xml:space="preserve"> (Wong dan Yang 2017)</w:t>
      </w:r>
      <w:r w:rsidRPr="00A136BA">
        <w:rPr>
          <w:lang w:val="id-ID"/>
        </w:rPr>
        <w:t>.</w:t>
      </w:r>
    </w:p>
    <w:p w14:paraId="4C1553A8" w14:textId="1D4000EB" w:rsidR="00AD7CA0" w:rsidRPr="00A136BA" w:rsidRDefault="00434495" w:rsidP="00294F3A">
      <w:pPr>
        <w:rPr>
          <w:lang w:val="id-ID"/>
        </w:rPr>
      </w:pPr>
      <w:r w:rsidRPr="00A136BA">
        <w:rPr>
          <w:lang w:val="id-ID"/>
        </w:rPr>
        <w:t xml:space="preserve">Pendekatan </w:t>
      </w:r>
      <w:r w:rsidRPr="00E43550">
        <w:rPr>
          <w:i/>
          <w:lang w:val="id-ID"/>
        </w:rPr>
        <w:t>k-fold cross validation</w:t>
      </w:r>
      <w:r w:rsidRPr="00A136BA">
        <w:rPr>
          <w:lang w:val="id-ID"/>
        </w:rPr>
        <w:t xml:space="preserve"> terkadang digunakan untuk mengatasi masalah </w:t>
      </w:r>
      <w:r w:rsidRPr="00E43550">
        <w:rPr>
          <w:i/>
          <w:lang w:val="id-ID"/>
        </w:rPr>
        <w:t>overfitting</w:t>
      </w:r>
      <w:r w:rsidRPr="00A136BA">
        <w:rPr>
          <w:lang w:val="id-ID"/>
        </w:rPr>
        <w:t xml:space="preserve">. Pada metode ini, </w:t>
      </w:r>
      <w:r w:rsidRPr="00E43550">
        <w:rPr>
          <w:i/>
          <w:lang w:val="id-ID"/>
        </w:rPr>
        <w:t>cross validation</w:t>
      </w:r>
      <w:r w:rsidRPr="00A136BA">
        <w:rPr>
          <w:lang w:val="id-ID"/>
        </w:rPr>
        <w:t xml:space="preserve"> dilakukan sebanyak </w:t>
      </w:r>
      <w:r w:rsidRPr="00E43550">
        <w:rPr>
          <w:i/>
          <w:lang w:val="id-ID"/>
        </w:rPr>
        <w:t>k</w:t>
      </w:r>
      <w:r w:rsidRPr="00A136BA">
        <w:rPr>
          <w:lang w:val="id-ID"/>
        </w:rPr>
        <w:t xml:space="preserve"> kali, setiap kali dilakukan partisi data yang digunakan pada data latih dan data uji berbeda, hasilnya kemudian dibuat rataannya.</w:t>
      </w:r>
      <w:r w:rsidR="00AB12C7" w:rsidRPr="00A136BA">
        <w:rPr>
          <w:lang w:val="id-ID"/>
        </w:rPr>
        <w:t xml:space="preserve"> Pada salah satu versi pendekatan ini, </w:t>
      </w:r>
      <w:r w:rsidR="00AB12C7" w:rsidRPr="00E43550">
        <w:rPr>
          <w:i/>
          <w:lang w:val="id-ID"/>
        </w:rPr>
        <w:t>m</w:t>
      </w:r>
      <w:r w:rsidR="00AB12C7" w:rsidRPr="00A136BA">
        <w:rPr>
          <w:lang w:val="id-ID"/>
        </w:rPr>
        <w:t xml:space="preserve"> contoh yang tersedia dipisah menjadi </w:t>
      </w:r>
      <w:r w:rsidR="00AB12C7" w:rsidRPr="00E43550">
        <w:rPr>
          <w:i/>
          <w:lang w:val="id-ID"/>
        </w:rPr>
        <w:t>k</w:t>
      </w:r>
      <w:r w:rsidR="00AB12C7" w:rsidRPr="00A136BA">
        <w:rPr>
          <w:lang w:val="id-ID"/>
        </w:rPr>
        <w:t xml:space="preserve"> subhimpunan yang terpisah yang masing-masing berukuran </w:t>
      </w:r>
      <w:r w:rsidR="00AB12C7" w:rsidRPr="00E43550">
        <w:rPr>
          <w:i/>
          <w:lang w:val="id-ID"/>
        </w:rPr>
        <w:t>m/k</w:t>
      </w:r>
      <w:r w:rsidR="00AB12C7" w:rsidRPr="00A136BA">
        <w:rPr>
          <w:lang w:val="id-ID"/>
        </w:rPr>
        <w:t xml:space="preserve">. Prosedur </w:t>
      </w:r>
      <w:r w:rsidR="00AB12C7" w:rsidRPr="00E43550">
        <w:rPr>
          <w:i/>
          <w:lang w:val="id-ID"/>
        </w:rPr>
        <w:t>cross validation</w:t>
      </w:r>
      <w:r w:rsidR="00AB12C7" w:rsidRPr="00A136BA">
        <w:rPr>
          <w:lang w:val="id-ID"/>
        </w:rPr>
        <w:t xml:space="preserve"> kemudian dilakukan </w:t>
      </w:r>
      <w:r w:rsidR="00AB12C7" w:rsidRPr="00E43550">
        <w:rPr>
          <w:i/>
          <w:lang w:val="id-ID"/>
        </w:rPr>
        <w:t>k</w:t>
      </w:r>
      <w:r w:rsidR="00AB12C7" w:rsidRPr="00A136BA">
        <w:rPr>
          <w:lang w:val="id-ID"/>
        </w:rPr>
        <w:t xml:space="preserve"> kali dengan subhimpunan yang berbeda untuk data uji dan latih di tiap iterasi. Setiap contoh digunakan sebagai data uji pada satu percobaan dan sebagai data latih pada percobaan </w:t>
      </w:r>
      <w:r w:rsidR="00AB12C7" w:rsidRPr="00E43550">
        <w:rPr>
          <w:i/>
          <w:lang w:val="id-ID"/>
        </w:rPr>
        <w:t>k-1</w:t>
      </w:r>
      <w:r w:rsidR="00AB12C7" w:rsidRPr="00A136BA">
        <w:rPr>
          <w:lang w:val="id-ID"/>
        </w:rPr>
        <w:t xml:space="preserve"> lain (Mitchell 1997). </w:t>
      </w:r>
    </w:p>
    <w:p w14:paraId="366D7894" w14:textId="75450985" w:rsidR="003C0210" w:rsidRPr="00181291" w:rsidRDefault="003C0210" w:rsidP="003C0210">
      <w:pPr>
        <w:pStyle w:val="Heading2"/>
        <w:rPr>
          <w:i/>
          <w:lang w:val="id-ID"/>
        </w:rPr>
      </w:pPr>
      <w:bookmarkStart w:id="44" w:name="_Toc525039990"/>
      <w:r w:rsidRPr="00181291">
        <w:rPr>
          <w:i/>
          <w:lang w:val="id-ID"/>
        </w:rPr>
        <w:t>Oversampling</w:t>
      </w:r>
      <w:bookmarkEnd w:id="44"/>
    </w:p>
    <w:p w14:paraId="7C671C70" w14:textId="307A7BE8" w:rsidR="009F4EAD" w:rsidRPr="00A136BA" w:rsidRDefault="00111892" w:rsidP="00BD54A7">
      <w:pPr>
        <w:rPr>
          <w:lang w:val="id-ID"/>
        </w:rPr>
      </w:pPr>
      <w:r w:rsidRPr="00A136BA">
        <w:rPr>
          <w:lang w:val="id-ID"/>
        </w:rPr>
        <w:t xml:space="preserve">Algoritme klasifikasi tradisional bertujuan untuk meminimalisir jumlah kesalahan yang terjadi selama proses klasifikasi. Algoritme-algoritme tersebut mengasumsikan bahwa kesalahan dari </w:t>
      </w:r>
      <w:r w:rsidRPr="00181291">
        <w:rPr>
          <w:i/>
          <w:lang w:val="id-ID"/>
        </w:rPr>
        <w:t>false positive</w:t>
      </w:r>
      <w:r w:rsidRPr="00A136BA">
        <w:rPr>
          <w:lang w:val="id-ID"/>
        </w:rPr>
        <w:t xml:space="preserve"> dan </w:t>
      </w:r>
      <w:r w:rsidRPr="00181291">
        <w:rPr>
          <w:i/>
          <w:lang w:val="id-ID"/>
        </w:rPr>
        <w:t>negative</w:t>
      </w:r>
      <w:r w:rsidRPr="00A136BA">
        <w:rPr>
          <w:lang w:val="id-ID"/>
        </w:rPr>
        <w:t xml:space="preserve"> berjumlah sama sehingga algoritme tersebut tidak cocok untuk data dengan kelas yang tidak seimbang. </w:t>
      </w:r>
      <w:r w:rsidR="004910B2" w:rsidRPr="00181291">
        <w:rPr>
          <w:i/>
          <w:lang w:val="id-ID"/>
        </w:rPr>
        <w:t>Oversampling</w:t>
      </w:r>
      <w:r w:rsidR="004910B2" w:rsidRPr="00A136BA">
        <w:rPr>
          <w:lang w:val="id-ID"/>
        </w:rPr>
        <w:t xml:space="preserve"> merupakan </w:t>
      </w:r>
      <w:r w:rsidRPr="00A136BA">
        <w:rPr>
          <w:lang w:val="id-ID"/>
        </w:rPr>
        <w:t xml:space="preserve">salah satu pendekatan yang digunakan untuk </w:t>
      </w:r>
      <w:r w:rsidRPr="00A136BA">
        <w:rPr>
          <w:lang w:val="id-ID"/>
        </w:rPr>
        <w:lastRenderedPageBreak/>
        <w:t xml:space="preserve">meningkatkan akurasi klasifikasi dari data yang tidak seimbang. </w:t>
      </w:r>
      <w:r w:rsidRPr="00181291">
        <w:rPr>
          <w:i/>
          <w:lang w:val="id-ID"/>
        </w:rPr>
        <w:t>Oversampling</w:t>
      </w:r>
      <w:r w:rsidRPr="00A136BA">
        <w:rPr>
          <w:lang w:val="id-ID"/>
        </w:rPr>
        <w:t xml:space="preserve"> sendiri adalah </w:t>
      </w:r>
      <w:r w:rsidR="004910B2" w:rsidRPr="00A136BA">
        <w:rPr>
          <w:lang w:val="id-ID"/>
        </w:rPr>
        <w:t xml:space="preserve">proses yang menghasilkan jumlah baris data positif dan negatif yang sama dalam satu </w:t>
      </w:r>
      <w:r w:rsidR="00822D8E" w:rsidRPr="00A136BA">
        <w:rPr>
          <w:lang w:val="id-ID"/>
        </w:rPr>
        <w:t>himpunan</w:t>
      </w:r>
      <w:r w:rsidR="004910B2" w:rsidRPr="00A136BA">
        <w:rPr>
          <w:lang w:val="id-ID"/>
        </w:rPr>
        <w:t xml:space="preserve"> data latih dengan melakukan </w:t>
      </w:r>
      <w:r w:rsidR="004910B2" w:rsidRPr="00181291">
        <w:rPr>
          <w:i/>
          <w:lang w:val="id-ID"/>
        </w:rPr>
        <w:t>resample</w:t>
      </w:r>
      <w:r w:rsidR="004910B2" w:rsidRPr="00A136BA">
        <w:rPr>
          <w:lang w:val="id-ID"/>
        </w:rPr>
        <w:t xml:space="preserve"> baris data positif</w:t>
      </w:r>
      <w:r w:rsidR="006B70CB" w:rsidRPr="00A136BA">
        <w:rPr>
          <w:lang w:val="id-ID"/>
        </w:rPr>
        <w:t xml:space="preserve">. SMOTE adalah salah satu algoritme </w:t>
      </w:r>
      <w:r w:rsidR="006B70CB" w:rsidRPr="00181291">
        <w:rPr>
          <w:i/>
          <w:lang w:val="id-ID"/>
        </w:rPr>
        <w:t>oversampling</w:t>
      </w:r>
      <w:r w:rsidR="006B70CB" w:rsidRPr="00A136BA">
        <w:rPr>
          <w:lang w:val="id-ID"/>
        </w:rPr>
        <w:t xml:space="preserve"> yang menambahkan baris data sintetis yang menyerupai baris data positif yang ada pada keseluruhan data</w:t>
      </w:r>
      <w:r w:rsidR="00C87D31" w:rsidRPr="00A136BA">
        <w:rPr>
          <w:lang w:val="id-ID"/>
        </w:rPr>
        <w:t xml:space="preserve"> (Han </w:t>
      </w:r>
      <w:r w:rsidR="00C87D31" w:rsidRPr="00A136BA">
        <w:rPr>
          <w:i/>
          <w:lang w:val="id-ID"/>
        </w:rPr>
        <w:t>et al.</w:t>
      </w:r>
      <w:r w:rsidR="00C87D31" w:rsidRPr="00A136BA">
        <w:rPr>
          <w:lang w:val="id-ID"/>
        </w:rPr>
        <w:t xml:space="preserve"> 2012)</w:t>
      </w:r>
      <w:r w:rsidR="004910B2" w:rsidRPr="00A136BA">
        <w:rPr>
          <w:lang w:val="id-ID"/>
        </w:rPr>
        <w:t>.</w:t>
      </w:r>
    </w:p>
    <w:p w14:paraId="508E2F91" w14:textId="47FB458C" w:rsidR="00F27C92" w:rsidRPr="00A136BA" w:rsidRDefault="00F27C92" w:rsidP="00F27C92">
      <w:pPr>
        <w:rPr>
          <w:lang w:val="id-ID"/>
        </w:rPr>
      </w:pPr>
    </w:p>
    <w:p w14:paraId="31D7E418" w14:textId="77777777" w:rsidR="00C40F1D" w:rsidRPr="00A136BA" w:rsidRDefault="00F62ADA" w:rsidP="00F62ADA">
      <w:pPr>
        <w:pStyle w:val="Heading1"/>
        <w:rPr>
          <w:lang w:val="id-ID"/>
        </w:rPr>
      </w:pPr>
      <w:bookmarkStart w:id="45" w:name="_Toc330535267"/>
      <w:bookmarkStart w:id="46" w:name="_Toc330535329"/>
      <w:bookmarkStart w:id="47" w:name="_Toc330535355"/>
      <w:bookmarkStart w:id="48" w:name="_Toc330964708"/>
      <w:bookmarkStart w:id="49" w:name="_Toc525039991"/>
      <w:r w:rsidRPr="00A136BA">
        <w:rPr>
          <w:lang w:val="id-ID"/>
        </w:rPr>
        <w:t>METODE</w:t>
      </w:r>
      <w:bookmarkEnd w:id="45"/>
      <w:bookmarkEnd w:id="46"/>
      <w:bookmarkEnd w:id="47"/>
      <w:bookmarkEnd w:id="48"/>
      <w:bookmarkEnd w:id="49"/>
    </w:p>
    <w:p w14:paraId="425640CA" w14:textId="77777777" w:rsidR="00005A8B" w:rsidRPr="00A136BA" w:rsidRDefault="00005A8B" w:rsidP="00005A8B">
      <w:pPr>
        <w:pStyle w:val="Heading2"/>
        <w:rPr>
          <w:lang w:val="id-ID"/>
        </w:rPr>
      </w:pPr>
      <w:bookmarkStart w:id="50" w:name="_Toc525039992"/>
      <w:r w:rsidRPr="00A136BA">
        <w:rPr>
          <w:lang w:val="id-ID"/>
        </w:rPr>
        <w:t>Data Penelitian</w:t>
      </w:r>
      <w:bookmarkEnd w:id="50"/>
    </w:p>
    <w:p w14:paraId="622CAC91" w14:textId="1895C5F0" w:rsidR="003E6EB6" w:rsidRPr="00A136BA" w:rsidRDefault="000F21A6" w:rsidP="00E52C2C">
      <w:pPr>
        <w:rPr>
          <w:lang w:val="id-ID"/>
        </w:rPr>
      </w:pPr>
      <w:r w:rsidRPr="00A136BA">
        <w:rPr>
          <w:lang w:val="id-ID"/>
        </w:rPr>
        <w:t>Data yang digunakan adalah data gempa bumi di Indonesia</w:t>
      </w:r>
      <w:r w:rsidR="0099721F" w:rsidRPr="00A136BA">
        <w:rPr>
          <w:lang w:val="id-ID"/>
        </w:rPr>
        <w:t xml:space="preserve"> </w:t>
      </w:r>
      <w:r w:rsidRPr="00A136BA">
        <w:rPr>
          <w:lang w:val="id-ID"/>
        </w:rPr>
        <w:t xml:space="preserve">pada </w:t>
      </w:r>
      <w:r w:rsidR="00D12DCC" w:rsidRPr="00A136BA">
        <w:rPr>
          <w:lang w:val="id-ID"/>
        </w:rPr>
        <w:t>tahun 2012</w:t>
      </w:r>
      <w:r w:rsidR="005E12B9">
        <w:t>, 2013,</w:t>
      </w:r>
      <w:r w:rsidR="00D12DCC" w:rsidRPr="00A136BA">
        <w:rPr>
          <w:lang w:val="id-ID"/>
        </w:rPr>
        <w:t xml:space="preserve"> dan 201</w:t>
      </w:r>
      <w:r w:rsidR="005E12B9">
        <w:t>8</w:t>
      </w:r>
      <w:r w:rsidRPr="00A136BA">
        <w:rPr>
          <w:lang w:val="id-ID"/>
        </w:rPr>
        <w:t xml:space="preserve"> yang dapat</w:t>
      </w:r>
      <w:r w:rsidR="0099721F" w:rsidRPr="00A136BA">
        <w:rPr>
          <w:lang w:val="id-ID"/>
        </w:rPr>
        <w:t xml:space="preserve"> </w:t>
      </w:r>
      <w:r w:rsidRPr="00A136BA">
        <w:rPr>
          <w:lang w:val="id-ID"/>
        </w:rPr>
        <w:t xml:space="preserve">diakses gratis </w:t>
      </w:r>
      <w:r w:rsidR="00AE2A16" w:rsidRPr="00A136BA">
        <w:rPr>
          <w:lang w:val="id-ID"/>
        </w:rPr>
        <w:t>untuk</w:t>
      </w:r>
      <w:r w:rsidRPr="00A136BA">
        <w:rPr>
          <w:lang w:val="id-ID"/>
        </w:rPr>
        <w:t xml:space="preserve"> tujuan penelitian dari situs</w:t>
      </w:r>
      <w:r w:rsidR="0099721F" w:rsidRPr="00A136BA">
        <w:rPr>
          <w:lang w:val="id-ID"/>
        </w:rPr>
        <w:t xml:space="preserve"> </w:t>
      </w:r>
      <w:hyperlink r:id="rId18" w:history="1">
        <w:r w:rsidR="0099721F" w:rsidRPr="00A136BA">
          <w:rPr>
            <w:rStyle w:val="Hyperlink"/>
            <w:lang w:val="id-ID"/>
          </w:rPr>
          <w:t>http://repogempa.bmkg.go.id</w:t>
        </w:r>
      </w:hyperlink>
      <w:r w:rsidR="0099721F" w:rsidRPr="00A136BA">
        <w:rPr>
          <w:lang w:val="id-ID"/>
        </w:rPr>
        <w:t xml:space="preserve"> </w:t>
      </w:r>
      <w:r w:rsidRPr="00A136BA">
        <w:rPr>
          <w:lang w:val="id-ID"/>
        </w:rPr>
        <w:t>milik Badan Meteorologi,</w:t>
      </w:r>
      <w:r w:rsidR="0099721F" w:rsidRPr="00A136BA">
        <w:rPr>
          <w:lang w:val="id-ID"/>
        </w:rPr>
        <w:t xml:space="preserve"> </w:t>
      </w:r>
      <w:r w:rsidRPr="00A136BA">
        <w:rPr>
          <w:lang w:val="id-ID"/>
        </w:rPr>
        <w:t>Klimatologi, dan Geofisika. Bentuk data dapat dilihat</w:t>
      </w:r>
      <w:r w:rsidR="0099721F" w:rsidRPr="00A136BA">
        <w:rPr>
          <w:lang w:val="id-ID"/>
        </w:rPr>
        <w:t xml:space="preserve"> </w:t>
      </w:r>
      <w:r w:rsidRPr="00A136BA">
        <w:rPr>
          <w:lang w:val="id-ID"/>
        </w:rPr>
        <w:t>pada</w:t>
      </w:r>
      <w:r w:rsidR="00A45CD1" w:rsidRPr="00A136BA">
        <w:rPr>
          <w:lang w:val="id-ID"/>
        </w:rPr>
        <w:t xml:space="preserve"> </w:t>
      </w:r>
      <w:r w:rsidR="00A45CD1" w:rsidRPr="00A136BA">
        <w:rPr>
          <w:lang w:val="id-ID"/>
        </w:rPr>
        <w:fldChar w:fldCharType="begin"/>
      </w:r>
      <w:r w:rsidR="00A45CD1" w:rsidRPr="00A136BA">
        <w:rPr>
          <w:lang w:val="id-ID"/>
        </w:rPr>
        <w:instrText xml:space="preserve"> REF _Ref498296528 \h </w:instrText>
      </w:r>
      <w:r w:rsidR="00A45CD1" w:rsidRPr="00A136BA">
        <w:rPr>
          <w:lang w:val="id-ID"/>
        </w:rPr>
      </w:r>
      <w:r w:rsidR="00A45CD1" w:rsidRPr="00A136BA">
        <w:rPr>
          <w:lang w:val="id-ID"/>
        </w:rPr>
        <w:fldChar w:fldCharType="separate"/>
      </w:r>
      <w:r w:rsidR="009D5A64" w:rsidRPr="00A136BA">
        <w:rPr>
          <w:lang w:val="id-ID"/>
        </w:rPr>
        <w:t xml:space="preserve">Gambar </w:t>
      </w:r>
      <w:r w:rsidR="009D5A64">
        <w:rPr>
          <w:noProof/>
          <w:lang w:val="id-ID"/>
        </w:rPr>
        <w:t>1</w:t>
      </w:r>
      <w:r w:rsidR="00A45CD1" w:rsidRPr="00A136BA">
        <w:rPr>
          <w:lang w:val="id-ID"/>
        </w:rPr>
        <w:fldChar w:fldCharType="end"/>
      </w:r>
      <w:r w:rsidRPr="00A136BA">
        <w:rPr>
          <w:lang w:val="id-ID"/>
        </w:rPr>
        <w:t xml:space="preserve"> </w:t>
      </w:r>
      <w:r w:rsidR="00926008" w:rsidRPr="00A136BA">
        <w:rPr>
          <w:lang w:val="id-ID"/>
        </w:rPr>
        <w:t>dan keterangan mengenai format data dapat dilihat pada</w:t>
      </w:r>
      <w:r w:rsidR="00A45CD1" w:rsidRPr="00A136BA">
        <w:rPr>
          <w:lang w:val="id-ID"/>
        </w:rPr>
        <w:t xml:space="preserve"> </w:t>
      </w:r>
      <w:r w:rsidR="00A45CD1" w:rsidRPr="00A136BA">
        <w:rPr>
          <w:lang w:val="id-ID"/>
        </w:rPr>
        <w:fldChar w:fldCharType="begin"/>
      </w:r>
      <w:r w:rsidR="00A45CD1" w:rsidRPr="00A136BA">
        <w:rPr>
          <w:lang w:val="id-ID"/>
        </w:rPr>
        <w:instrText xml:space="preserve"> REF _Ref498296515 \h </w:instrText>
      </w:r>
      <w:r w:rsidR="00A45CD1" w:rsidRPr="00A136BA">
        <w:rPr>
          <w:lang w:val="id-ID"/>
        </w:rPr>
      </w:r>
      <w:r w:rsidR="00A45CD1" w:rsidRPr="00A136BA">
        <w:rPr>
          <w:lang w:val="id-ID"/>
        </w:rPr>
        <w:fldChar w:fldCharType="separate"/>
      </w:r>
      <w:r w:rsidR="009D5A64" w:rsidRPr="00A136BA">
        <w:rPr>
          <w:lang w:val="id-ID"/>
        </w:rPr>
        <w:t xml:space="preserve">Tabel </w:t>
      </w:r>
      <w:r w:rsidR="009D5A64">
        <w:rPr>
          <w:noProof/>
          <w:lang w:val="id-ID"/>
        </w:rPr>
        <w:t>1</w:t>
      </w:r>
      <w:r w:rsidR="00A45CD1" w:rsidRPr="00A136BA">
        <w:rPr>
          <w:lang w:val="id-ID"/>
        </w:rPr>
        <w:fldChar w:fldCharType="end"/>
      </w:r>
      <w:r w:rsidRPr="00A136BA">
        <w:rPr>
          <w:lang w:val="id-ID"/>
        </w:rPr>
        <w:t xml:space="preserve">. </w:t>
      </w:r>
    </w:p>
    <w:p w14:paraId="5559ED2F" w14:textId="42E1CD69" w:rsidR="00E52C2C" w:rsidRDefault="00E52C2C" w:rsidP="00535BD8">
      <w:pPr>
        <w:keepNext/>
        <w:spacing w:before="240"/>
        <w:ind w:firstLine="0"/>
        <w:jc w:val="center"/>
        <w:rPr>
          <w:lang w:val="id-ID"/>
        </w:rPr>
      </w:pPr>
      <w:r w:rsidRPr="00A136BA">
        <w:rPr>
          <w:noProof/>
          <w:lang w:val="en-ID" w:eastAsia="en-ID"/>
        </w:rPr>
        <w:drawing>
          <wp:inline distT="0" distB="0" distL="0" distR="0" wp14:anchorId="6B91FD60" wp14:editId="3627F178">
            <wp:extent cx="5093335" cy="1333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B0B2BD.tmp"/>
                    <pic:cNvPicPr/>
                  </pic:nvPicPr>
                  <pic:blipFill rotWithShape="1">
                    <a:blip r:embed="rId19">
                      <a:extLst>
                        <a:ext uri="{28A0092B-C50C-407E-A947-70E740481C1C}">
                          <a14:useLocalDpi xmlns:a14="http://schemas.microsoft.com/office/drawing/2010/main" val="0"/>
                        </a:ext>
                      </a:extLst>
                    </a:blip>
                    <a:srcRect l="2456" t="17552" r="39910" b="55418"/>
                    <a:stretch/>
                  </pic:blipFill>
                  <pic:spPr bwMode="auto">
                    <a:xfrm>
                      <a:off x="0" y="0"/>
                      <a:ext cx="5093404" cy="1333518"/>
                    </a:xfrm>
                    <a:prstGeom prst="rect">
                      <a:avLst/>
                    </a:prstGeom>
                    <a:ln>
                      <a:noFill/>
                    </a:ln>
                    <a:extLst>
                      <a:ext uri="{53640926-AAD7-44D8-BBD7-CCE9431645EC}">
                        <a14:shadowObscured xmlns:a14="http://schemas.microsoft.com/office/drawing/2010/main"/>
                      </a:ext>
                    </a:extLst>
                  </pic:spPr>
                </pic:pic>
              </a:graphicData>
            </a:graphic>
          </wp:inline>
        </w:drawing>
      </w:r>
    </w:p>
    <w:p w14:paraId="4A3B5E4F" w14:textId="5EF3DE82" w:rsidR="00535BD8" w:rsidRPr="00A136BA" w:rsidRDefault="00535BD8" w:rsidP="00535BD8">
      <w:pPr>
        <w:keepNext/>
        <w:spacing w:after="240"/>
        <w:ind w:firstLine="0"/>
        <w:jc w:val="center"/>
        <w:rPr>
          <w:lang w:val="id-ID"/>
        </w:rPr>
      </w:pPr>
      <w:r>
        <w:rPr>
          <w:noProof/>
          <w:lang w:val="en-ID" w:eastAsia="en-ID"/>
        </w:rPr>
        <w:drawing>
          <wp:inline distT="0" distB="0" distL="0" distR="0" wp14:anchorId="4CABFAC4" wp14:editId="52719D56">
            <wp:extent cx="4339988" cy="2246303"/>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F04BFB.tmp"/>
                    <pic:cNvPicPr/>
                  </pic:nvPicPr>
                  <pic:blipFill rotWithShape="1">
                    <a:blip r:embed="rId20">
                      <a:extLst>
                        <a:ext uri="{28A0092B-C50C-407E-A947-70E740481C1C}">
                          <a14:useLocalDpi xmlns:a14="http://schemas.microsoft.com/office/drawing/2010/main" val="0"/>
                        </a:ext>
                      </a:extLst>
                    </a:blip>
                    <a:srcRect l="4068" t="31386" r="33693" b="8769"/>
                    <a:stretch/>
                  </pic:blipFill>
                  <pic:spPr bwMode="auto">
                    <a:xfrm>
                      <a:off x="0" y="0"/>
                      <a:ext cx="4474594" cy="2315973"/>
                    </a:xfrm>
                    <a:prstGeom prst="rect">
                      <a:avLst/>
                    </a:prstGeom>
                    <a:ln>
                      <a:noFill/>
                    </a:ln>
                    <a:extLst>
                      <a:ext uri="{53640926-AAD7-44D8-BBD7-CCE9431645EC}">
                        <a14:shadowObscured xmlns:a14="http://schemas.microsoft.com/office/drawing/2010/main"/>
                      </a:ext>
                    </a:extLst>
                  </pic:spPr>
                </pic:pic>
              </a:graphicData>
            </a:graphic>
          </wp:inline>
        </w:drawing>
      </w:r>
    </w:p>
    <w:p w14:paraId="66E534C8" w14:textId="77777777" w:rsidR="004C3E95" w:rsidRPr="00A136BA" w:rsidRDefault="003E6EB6" w:rsidP="00446D39">
      <w:pPr>
        <w:pStyle w:val="Caption"/>
        <w:jc w:val="center"/>
        <w:rPr>
          <w:lang w:val="id-ID"/>
        </w:rPr>
      </w:pPr>
      <w:bookmarkStart w:id="51" w:name="_Ref498296528"/>
      <w:r w:rsidRPr="00A136BA">
        <w:rPr>
          <w:lang w:val="id-ID"/>
        </w:rPr>
        <w:t xml:space="preserve">Gambar </w:t>
      </w:r>
      <w:r w:rsidR="00764D79" w:rsidRPr="00A136BA">
        <w:rPr>
          <w:lang w:val="id-ID"/>
        </w:rPr>
        <w:fldChar w:fldCharType="begin"/>
      </w:r>
      <w:r w:rsidR="00764D79" w:rsidRPr="00A136BA">
        <w:rPr>
          <w:lang w:val="id-ID"/>
        </w:rPr>
        <w:instrText xml:space="preserve"> SEQ Gambar \* ARABIC </w:instrText>
      </w:r>
      <w:r w:rsidR="00764D79" w:rsidRPr="00A136BA">
        <w:rPr>
          <w:lang w:val="id-ID"/>
        </w:rPr>
        <w:fldChar w:fldCharType="separate"/>
      </w:r>
      <w:r w:rsidR="009D5A64">
        <w:rPr>
          <w:noProof/>
          <w:lang w:val="id-ID"/>
        </w:rPr>
        <w:t>1</w:t>
      </w:r>
      <w:r w:rsidR="00764D79" w:rsidRPr="00A136BA">
        <w:rPr>
          <w:noProof/>
          <w:lang w:val="id-ID"/>
        </w:rPr>
        <w:fldChar w:fldCharType="end"/>
      </w:r>
      <w:bookmarkEnd w:id="51"/>
      <w:r w:rsidRPr="00A136BA">
        <w:rPr>
          <w:lang w:val="id-ID"/>
        </w:rPr>
        <w:t xml:space="preserve"> </w:t>
      </w:r>
      <w:bookmarkStart w:id="52" w:name="_Toc525038592"/>
      <w:r w:rsidRPr="00A136BA">
        <w:rPr>
          <w:lang w:val="id-ID"/>
        </w:rPr>
        <w:t>Bentuk data gempa</w:t>
      </w:r>
      <w:bookmarkEnd w:id="52"/>
    </w:p>
    <w:p w14:paraId="0226C20A" w14:textId="77777777" w:rsidR="0050684D" w:rsidRPr="00A136BA" w:rsidRDefault="0050684D" w:rsidP="0050684D">
      <w:pPr>
        <w:pStyle w:val="Caption"/>
        <w:keepNext/>
        <w:rPr>
          <w:lang w:val="id-ID"/>
        </w:rPr>
      </w:pPr>
      <w:bookmarkStart w:id="53" w:name="_Ref498296515"/>
      <w:r w:rsidRPr="00A136BA">
        <w:rPr>
          <w:lang w:val="id-ID"/>
        </w:rPr>
        <w:t xml:space="preserve">Tabel </w:t>
      </w:r>
      <w:r w:rsidR="00764D79" w:rsidRPr="00A136BA">
        <w:rPr>
          <w:lang w:val="id-ID"/>
        </w:rPr>
        <w:fldChar w:fldCharType="begin"/>
      </w:r>
      <w:r w:rsidR="00764D79" w:rsidRPr="00A136BA">
        <w:rPr>
          <w:lang w:val="id-ID"/>
        </w:rPr>
        <w:instrText xml:space="preserve"> SEQ Tabel \* ARABIC </w:instrText>
      </w:r>
      <w:r w:rsidR="00764D79" w:rsidRPr="00A136BA">
        <w:rPr>
          <w:lang w:val="id-ID"/>
        </w:rPr>
        <w:fldChar w:fldCharType="separate"/>
      </w:r>
      <w:r w:rsidR="009D5A64">
        <w:rPr>
          <w:noProof/>
          <w:lang w:val="id-ID"/>
        </w:rPr>
        <w:t>1</w:t>
      </w:r>
      <w:r w:rsidR="00764D79" w:rsidRPr="00A136BA">
        <w:rPr>
          <w:noProof/>
          <w:lang w:val="id-ID"/>
        </w:rPr>
        <w:fldChar w:fldCharType="end"/>
      </w:r>
      <w:bookmarkEnd w:id="53"/>
      <w:r w:rsidRPr="00A136BA">
        <w:rPr>
          <w:lang w:val="id-ID"/>
        </w:rPr>
        <w:t xml:space="preserve"> </w:t>
      </w:r>
      <w:bookmarkStart w:id="54" w:name="_Toc525040135"/>
      <w:r w:rsidRPr="00A136BA">
        <w:rPr>
          <w:lang w:val="id-ID"/>
        </w:rPr>
        <w:t>Format data gempa</w:t>
      </w:r>
      <w:bookmarkEnd w:id="54"/>
      <w:r w:rsidRPr="00A136BA">
        <w:rPr>
          <w:lang w:val="id-ID"/>
        </w:rPr>
        <w:t xml:space="preserve"> </w:t>
      </w:r>
    </w:p>
    <w:tbl>
      <w:tblPr>
        <w:tblStyle w:val="TableGrid"/>
        <w:tblW w:w="7938" w:type="dxa"/>
        <w:tblInd w:w="108" w:type="dxa"/>
        <w:tblLook w:val="04A0" w:firstRow="1" w:lastRow="0" w:firstColumn="1" w:lastColumn="0" w:noHBand="0" w:noVBand="1"/>
      </w:tblPr>
      <w:tblGrid>
        <w:gridCol w:w="2127"/>
        <w:gridCol w:w="2126"/>
        <w:gridCol w:w="3685"/>
      </w:tblGrid>
      <w:tr w:rsidR="008D7A46" w:rsidRPr="00A136BA" w14:paraId="6CF06C80" w14:textId="77777777" w:rsidTr="00297A2C">
        <w:trPr>
          <w:tblHeader/>
        </w:trPr>
        <w:tc>
          <w:tcPr>
            <w:tcW w:w="2127" w:type="dxa"/>
            <w:tcBorders>
              <w:left w:val="nil"/>
              <w:bottom w:val="single" w:sz="4" w:space="0" w:color="auto"/>
              <w:right w:val="nil"/>
            </w:tcBorders>
          </w:tcPr>
          <w:p w14:paraId="23EEA3E5" w14:textId="77777777" w:rsidR="008D7A46" w:rsidRPr="00A136BA" w:rsidRDefault="008D7A46" w:rsidP="00297A2C">
            <w:pPr>
              <w:pStyle w:val="ListParagraph"/>
              <w:ind w:left="0" w:firstLine="0"/>
              <w:jc w:val="center"/>
              <w:rPr>
                <w:lang w:val="id-ID"/>
              </w:rPr>
            </w:pPr>
            <w:r w:rsidRPr="00A136BA">
              <w:rPr>
                <w:lang w:val="id-ID"/>
              </w:rPr>
              <w:t>Nama Kolom</w:t>
            </w:r>
          </w:p>
        </w:tc>
        <w:tc>
          <w:tcPr>
            <w:tcW w:w="2126" w:type="dxa"/>
            <w:tcBorders>
              <w:left w:val="nil"/>
              <w:bottom w:val="single" w:sz="4" w:space="0" w:color="auto"/>
              <w:right w:val="nil"/>
            </w:tcBorders>
          </w:tcPr>
          <w:p w14:paraId="15124CC2" w14:textId="77777777" w:rsidR="008D7A46" w:rsidRPr="00A136BA" w:rsidRDefault="008D7A46" w:rsidP="00297A2C">
            <w:pPr>
              <w:pStyle w:val="ListParagraph"/>
              <w:ind w:left="0" w:firstLine="0"/>
              <w:jc w:val="center"/>
              <w:rPr>
                <w:lang w:val="id-ID"/>
              </w:rPr>
            </w:pPr>
            <w:r w:rsidRPr="00A136BA">
              <w:rPr>
                <w:lang w:val="id-ID"/>
              </w:rPr>
              <w:t>Tipe Data</w:t>
            </w:r>
          </w:p>
        </w:tc>
        <w:tc>
          <w:tcPr>
            <w:tcW w:w="3685" w:type="dxa"/>
            <w:tcBorders>
              <w:left w:val="nil"/>
              <w:bottom w:val="single" w:sz="4" w:space="0" w:color="auto"/>
              <w:right w:val="nil"/>
            </w:tcBorders>
          </w:tcPr>
          <w:p w14:paraId="7A175A4E" w14:textId="77777777" w:rsidR="008D7A46" w:rsidRPr="00A136BA" w:rsidRDefault="008D7A46" w:rsidP="00297A2C">
            <w:pPr>
              <w:pStyle w:val="ListParagraph"/>
              <w:ind w:left="0" w:firstLine="0"/>
              <w:jc w:val="center"/>
              <w:rPr>
                <w:lang w:val="id-ID"/>
              </w:rPr>
            </w:pPr>
            <w:r w:rsidRPr="00A136BA">
              <w:rPr>
                <w:lang w:val="id-ID"/>
              </w:rPr>
              <w:t>Keterangan</w:t>
            </w:r>
          </w:p>
        </w:tc>
      </w:tr>
      <w:tr w:rsidR="008D7A46" w:rsidRPr="00A136BA" w14:paraId="2E509555" w14:textId="77777777" w:rsidTr="00297A2C">
        <w:tc>
          <w:tcPr>
            <w:tcW w:w="2127" w:type="dxa"/>
            <w:tcBorders>
              <w:left w:val="nil"/>
              <w:bottom w:val="nil"/>
              <w:right w:val="nil"/>
            </w:tcBorders>
          </w:tcPr>
          <w:p w14:paraId="5E7F689A" w14:textId="77777777" w:rsidR="008D7A46" w:rsidRPr="00A136BA" w:rsidRDefault="00DF0345" w:rsidP="008D7A46">
            <w:pPr>
              <w:pStyle w:val="ListParagraph"/>
              <w:ind w:left="0" w:firstLine="0"/>
              <w:rPr>
                <w:lang w:val="id-ID"/>
              </w:rPr>
            </w:pPr>
            <w:r w:rsidRPr="00A136BA">
              <w:rPr>
                <w:lang w:val="id-ID"/>
              </w:rPr>
              <w:t>Date</w:t>
            </w:r>
          </w:p>
        </w:tc>
        <w:tc>
          <w:tcPr>
            <w:tcW w:w="2126" w:type="dxa"/>
            <w:tcBorders>
              <w:left w:val="nil"/>
              <w:bottom w:val="nil"/>
              <w:right w:val="nil"/>
            </w:tcBorders>
          </w:tcPr>
          <w:p w14:paraId="58DCD0C2" w14:textId="77777777" w:rsidR="008D7A46" w:rsidRPr="008E55CC" w:rsidRDefault="00DF0345" w:rsidP="008D7A46">
            <w:pPr>
              <w:pStyle w:val="ListParagraph"/>
              <w:ind w:left="0" w:firstLine="0"/>
              <w:rPr>
                <w:i/>
                <w:lang w:val="id-ID"/>
              </w:rPr>
            </w:pPr>
            <w:r w:rsidRPr="008E55CC">
              <w:rPr>
                <w:i/>
                <w:lang w:val="id-ID"/>
              </w:rPr>
              <w:t>Character</w:t>
            </w:r>
          </w:p>
        </w:tc>
        <w:tc>
          <w:tcPr>
            <w:tcW w:w="3685" w:type="dxa"/>
            <w:tcBorders>
              <w:left w:val="nil"/>
              <w:bottom w:val="nil"/>
              <w:right w:val="nil"/>
            </w:tcBorders>
          </w:tcPr>
          <w:p w14:paraId="2A418323" w14:textId="77777777" w:rsidR="008D7A46" w:rsidRPr="00A136BA" w:rsidRDefault="00DF0345" w:rsidP="008D7A46">
            <w:pPr>
              <w:pStyle w:val="ListParagraph"/>
              <w:ind w:left="0" w:firstLine="0"/>
              <w:rPr>
                <w:lang w:val="id-ID"/>
              </w:rPr>
            </w:pPr>
            <w:r w:rsidRPr="00A136BA">
              <w:rPr>
                <w:lang w:val="id-ID"/>
              </w:rPr>
              <w:t>dd/mm/yyyy</w:t>
            </w:r>
          </w:p>
        </w:tc>
      </w:tr>
      <w:tr w:rsidR="008D7A46" w:rsidRPr="00A136BA" w14:paraId="5FAF507A" w14:textId="77777777" w:rsidTr="00297A2C">
        <w:tc>
          <w:tcPr>
            <w:tcW w:w="2127" w:type="dxa"/>
            <w:tcBorders>
              <w:top w:val="nil"/>
              <w:left w:val="nil"/>
              <w:bottom w:val="nil"/>
              <w:right w:val="nil"/>
            </w:tcBorders>
          </w:tcPr>
          <w:p w14:paraId="647D9985" w14:textId="77777777" w:rsidR="008D7A46" w:rsidRPr="00A136BA" w:rsidRDefault="00DF0345" w:rsidP="008D7A46">
            <w:pPr>
              <w:pStyle w:val="ListParagraph"/>
              <w:ind w:left="0" w:firstLine="0"/>
              <w:rPr>
                <w:lang w:val="id-ID"/>
              </w:rPr>
            </w:pPr>
            <w:r w:rsidRPr="00A136BA">
              <w:rPr>
                <w:lang w:val="id-ID"/>
              </w:rPr>
              <w:t>Time</w:t>
            </w:r>
          </w:p>
        </w:tc>
        <w:tc>
          <w:tcPr>
            <w:tcW w:w="2126" w:type="dxa"/>
            <w:tcBorders>
              <w:top w:val="nil"/>
              <w:left w:val="nil"/>
              <w:bottom w:val="nil"/>
              <w:right w:val="nil"/>
            </w:tcBorders>
          </w:tcPr>
          <w:p w14:paraId="417773A2" w14:textId="77777777" w:rsidR="008D7A46" w:rsidRPr="008E55CC" w:rsidRDefault="00072C97" w:rsidP="008D7A46">
            <w:pPr>
              <w:pStyle w:val="ListParagraph"/>
              <w:ind w:left="0" w:firstLine="0"/>
              <w:rPr>
                <w:i/>
                <w:lang w:val="id-ID"/>
              </w:rPr>
            </w:pPr>
            <w:r w:rsidRPr="008E55CC">
              <w:rPr>
                <w:i/>
                <w:lang w:val="id-ID"/>
              </w:rPr>
              <w:t>Double</w:t>
            </w:r>
          </w:p>
        </w:tc>
        <w:tc>
          <w:tcPr>
            <w:tcW w:w="3685" w:type="dxa"/>
            <w:tcBorders>
              <w:top w:val="nil"/>
              <w:left w:val="nil"/>
              <w:bottom w:val="nil"/>
              <w:right w:val="nil"/>
            </w:tcBorders>
          </w:tcPr>
          <w:p w14:paraId="1E9BF268" w14:textId="77777777" w:rsidR="008D7A46" w:rsidRPr="00A136BA" w:rsidRDefault="00B15417" w:rsidP="008D7A46">
            <w:pPr>
              <w:pStyle w:val="ListParagraph"/>
              <w:ind w:left="0" w:firstLine="0"/>
              <w:rPr>
                <w:lang w:val="id-ID"/>
              </w:rPr>
            </w:pPr>
            <w:r w:rsidRPr="00A136BA">
              <w:rPr>
                <w:lang w:val="id-ID"/>
              </w:rPr>
              <w:t>hh:mm:ss.ms</w:t>
            </w:r>
          </w:p>
        </w:tc>
      </w:tr>
      <w:tr w:rsidR="008D7A46" w:rsidRPr="00A136BA" w14:paraId="0E44CF7E" w14:textId="77777777" w:rsidTr="00297A2C">
        <w:tc>
          <w:tcPr>
            <w:tcW w:w="2127" w:type="dxa"/>
            <w:tcBorders>
              <w:top w:val="nil"/>
              <w:left w:val="nil"/>
              <w:bottom w:val="nil"/>
              <w:right w:val="nil"/>
            </w:tcBorders>
          </w:tcPr>
          <w:p w14:paraId="63AF4A36" w14:textId="702DDCB8" w:rsidR="008D7A46" w:rsidRPr="00535BD8" w:rsidRDefault="00DF0345" w:rsidP="008D7A46">
            <w:pPr>
              <w:pStyle w:val="ListParagraph"/>
              <w:ind w:left="0" w:firstLine="0"/>
            </w:pPr>
            <w:r w:rsidRPr="00A136BA">
              <w:rPr>
                <w:lang w:val="id-ID"/>
              </w:rPr>
              <w:t>Latitude</w:t>
            </w:r>
            <w:r w:rsidR="00535BD8">
              <w:t>/ Lat</w:t>
            </w:r>
          </w:p>
        </w:tc>
        <w:tc>
          <w:tcPr>
            <w:tcW w:w="2126" w:type="dxa"/>
            <w:tcBorders>
              <w:top w:val="nil"/>
              <w:left w:val="nil"/>
              <w:bottom w:val="nil"/>
              <w:right w:val="nil"/>
            </w:tcBorders>
          </w:tcPr>
          <w:p w14:paraId="56BED70D" w14:textId="77777777" w:rsidR="008D7A46" w:rsidRPr="008E55CC" w:rsidRDefault="00072C97" w:rsidP="008D7A46">
            <w:pPr>
              <w:pStyle w:val="ListParagraph"/>
              <w:ind w:left="0" w:firstLine="0"/>
              <w:rPr>
                <w:i/>
                <w:lang w:val="id-ID"/>
              </w:rPr>
            </w:pPr>
            <w:r w:rsidRPr="008E55CC">
              <w:rPr>
                <w:i/>
                <w:lang w:val="id-ID"/>
              </w:rPr>
              <w:t>Double</w:t>
            </w:r>
          </w:p>
        </w:tc>
        <w:tc>
          <w:tcPr>
            <w:tcW w:w="3685" w:type="dxa"/>
            <w:tcBorders>
              <w:top w:val="nil"/>
              <w:left w:val="nil"/>
              <w:bottom w:val="nil"/>
              <w:right w:val="nil"/>
            </w:tcBorders>
          </w:tcPr>
          <w:p w14:paraId="724CFAF7" w14:textId="77777777" w:rsidR="008D7A46" w:rsidRPr="00A136BA" w:rsidRDefault="00B15417" w:rsidP="008D7A46">
            <w:pPr>
              <w:pStyle w:val="ListParagraph"/>
              <w:ind w:left="0" w:firstLine="0"/>
              <w:rPr>
                <w:lang w:val="id-ID"/>
              </w:rPr>
            </w:pPr>
            <w:r w:rsidRPr="00A136BA">
              <w:rPr>
                <w:lang w:val="id-ID"/>
              </w:rPr>
              <w:t>-90 s.d 90</w:t>
            </w:r>
            <w:r w:rsidRPr="00A136BA">
              <w:rPr>
                <w:rFonts w:cs="Times New Roman"/>
                <w:lang w:val="id-ID"/>
              </w:rPr>
              <w:t>°</w:t>
            </w:r>
          </w:p>
        </w:tc>
      </w:tr>
      <w:tr w:rsidR="008D7A46" w:rsidRPr="00A136BA" w14:paraId="5F3E21CA" w14:textId="77777777" w:rsidTr="00297A2C">
        <w:tc>
          <w:tcPr>
            <w:tcW w:w="2127" w:type="dxa"/>
            <w:tcBorders>
              <w:top w:val="nil"/>
              <w:left w:val="nil"/>
              <w:bottom w:val="nil"/>
              <w:right w:val="nil"/>
            </w:tcBorders>
          </w:tcPr>
          <w:p w14:paraId="00D8CEB2" w14:textId="2A798125" w:rsidR="008D7A46" w:rsidRPr="00535BD8" w:rsidRDefault="00DF0345" w:rsidP="008D7A46">
            <w:pPr>
              <w:pStyle w:val="ListParagraph"/>
              <w:ind w:left="0" w:firstLine="0"/>
            </w:pPr>
            <w:r w:rsidRPr="00A136BA">
              <w:rPr>
                <w:lang w:val="id-ID"/>
              </w:rPr>
              <w:t>Longitude</w:t>
            </w:r>
            <w:r w:rsidR="00535BD8">
              <w:t>/ Lon</w:t>
            </w:r>
          </w:p>
        </w:tc>
        <w:tc>
          <w:tcPr>
            <w:tcW w:w="2126" w:type="dxa"/>
            <w:tcBorders>
              <w:top w:val="nil"/>
              <w:left w:val="nil"/>
              <w:bottom w:val="nil"/>
              <w:right w:val="nil"/>
            </w:tcBorders>
          </w:tcPr>
          <w:p w14:paraId="187E45CD" w14:textId="77777777" w:rsidR="008D7A46" w:rsidRPr="008E55CC" w:rsidRDefault="00072C97" w:rsidP="008D7A46">
            <w:pPr>
              <w:pStyle w:val="ListParagraph"/>
              <w:ind w:left="0" w:firstLine="0"/>
              <w:rPr>
                <w:i/>
                <w:lang w:val="id-ID"/>
              </w:rPr>
            </w:pPr>
            <w:r w:rsidRPr="008E55CC">
              <w:rPr>
                <w:i/>
                <w:lang w:val="id-ID"/>
              </w:rPr>
              <w:t>Double</w:t>
            </w:r>
          </w:p>
        </w:tc>
        <w:tc>
          <w:tcPr>
            <w:tcW w:w="3685" w:type="dxa"/>
            <w:tcBorders>
              <w:top w:val="nil"/>
              <w:left w:val="nil"/>
              <w:bottom w:val="nil"/>
              <w:right w:val="nil"/>
            </w:tcBorders>
          </w:tcPr>
          <w:p w14:paraId="3F4899B9" w14:textId="77777777" w:rsidR="008D7A46" w:rsidRPr="00A136BA" w:rsidRDefault="00B15417" w:rsidP="008D7A46">
            <w:pPr>
              <w:pStyle w:val="ListParagraph"/>
              <w:ind w:left="0" w:firstLine="0"/>
              <w:rPr>
                <w:lang w:val="id-ID"/>
              </w:rPr>
            </w:pPr>
            <w:r w:rsidRPr="00A136BA">
              <w:rPr>
                <w:lang w:val="id-ID"/>
              </w:rPr>
              <w:t>-180 s.d 180</w:t>
            </w:r>
            <w:r w:rsidRPr="00A136BA">
              <w:rPr>
                <w:rFonts w:cs="Times New Roman"/>
                <w:lang w:val="id-ID"/>
              </w:rPr>
              <w:t>°</w:t>
            </w:r>
          </w:p>
        </w:tc>
      </w:tr>
      <w:tr w:rsidR="008D7A46" w:rsidRPr="00A136BA" w14:paraId="20964CF5" w14:textId="77777777" w:rsidTr="00297A2C">
        <w:tc>
          <w:tcPr>
            <w:tcW w:w="2127" w:type="dxa"/>
            <w:tcBorders>
              <w:top w:val="nil"/>
              <w:left w:val="nil"/>
              <w:bottom w:val="nil"/>
              <w:right w:val="nil"/>
            </w:tcBorders>
          </w:tcPr>
          <w:p w14:paraId="6DA320CA" w14:textId="125C3D7D" w:rsidR="008D7A46" w:rsidRPr="00535BD8" w:rsidRDefault="00DF0345" w:rsidP="008D7A46">
            <w:pPr>
              <w:pStyle w:val="ListParagraph"/>
              <w:ind w:left="0" w:firstLine="0"/>
            </w:pPr>
            <w:r w:rsidRPr="00A136BA">
              <w:rPr>
                <w:lang w:val="id-ID"/>
              </w:rPr>
              <w:lastRenderedPageBreak/>
              <w:t>Depth</w:t>
            </w:r>
            <w:r w:rsidR="00535BD8">
              <w:t>/ Dep</w:t>
            </w:r>
          </w:p>
        </w:tc>
        <w:tc>
          <w:tcPr>
            <w:tcW w:w="2126" w:type="dxa"/>
            <w:tcBorders>
              <w:top w:val="nil"/>
              <w:left w:val="nil"/>
              <w:bottom w:val="nil"/>
              <w:right w:val="nil"/>
            </w:tcBorders>
          </w:tcPr>
          <w:p w14:paraId="262DE07E" w14:textId="77777777" w:rsidR="008D7A46" w:rsidRPr="008E55CC" w:rsidRDefault="00072C97" w:rsidP="008D7A46">
            <w:pPr>
              <w:pStyle w:val="ListParagraph"/>
              <w:ind w:left="0" w:firstLine="0"/>
              <w:rPr>
                <w:i/>
                <w:lang w:val="id-ID"/>
              </w:rPr>
            </w:pPr>
            <w:r w:rsidRPr="008E55CC">
              <w:rPr>
                <w:i/>
                <w:lang w:val="id-ID"/>
              </w:rPr>
              <w:t>Integer</w:t>
            </w:r>
          </w:p>
        </w:tc>
        <w:tc>
          <w:tcPr>
            <w:tcW w:w="3685" w:type="dxa"/>
            <w:tcBorders>
              <w:top w:val="nil"/>
              <w:left w:val="nil"/>
              <w:bottom w:val="nil"/>
              <w:right w:val="nil"/>
            </w:tcBorders>
          </w:tcPr>
          <w:p w14:paraId="490A0608" w14:textId="77777777" w:rsidR="008D7A46" w:rsidRPr="00A136BA" w:rsidRDefault="00B15417" w:rsidP="008D7A46">
            <w:pPr>
              <w:pStyle w:val="ListParagraph"/>
              <w:ind w:left="0" w:firstLine="0"/>
              <w:rPr>
                <w:lang w:val="id-ID"/>
              </w:rPr>
            </w:pPr>
            <w:r w:rsidRPr="00A136BA">
              <w:rPr>
                <w:lang w:val="id-ID"/>
              </w:rPr>
              <w:t>1 = Dangkal (1</w:t>
            </w:r>
            <w:r w:rsidR="00C56A27" w:rsidRPr="00A136BA">
              <w:rPr>
                <w:lang w:val="id-ID"/>
              </w:rPr>
              <w:t xml:space="preserve"> </w:t>
            </w:r>
            <w:r w:rsidRPr="00A136BA">
              <w:rPr>
                <w:lang w:val="id-ID"/>
              </w:rPr>
              <w:t>-</w:t>
            </w:r>
            <w:r w:rsidR="00C56A27" w:rsidRPr="00A136BA">
              <w:rPr>
                <w:lang w:val="id-ID"/>
              </w:rPr>
              <w:t xml:space="preserve"> </w:t>
            </w:r>
            <w:r w:rsidRPr="00A136BA">
              <w:rPr>
                <w:lang w:val="id-ID"/>
              </w:rPr>
              <w:t>60 KM)</w:t>
            </w:r>
          </w:p>
        </w:tc>
      </w:tr>
      <w:tr w:rsidR="008D7A46" w:rsidRPr="00A136BA" w14:paraId="16A98C4D" w14:textId="77777777" w:rsidTr="00297A2C">
        <w:tc>
          <w:tcPr>
            <w:tcW w:w="2127" w:type="dxa"/>
            <w:tcBorders>
              <w:top w:val="nil"/>
              <w:left w:val="nil"/>
              <w:bottom w:val="nil"/>
              <w:right w:val="nil"/>
            </w:tcBorders>
          </w:tcPr>
          <w:p w14:paraId="411303A2" w14:textId="77777777" w:rsidR="008D7A46" w:rsidRPr="00A136BA" w:rsidRDefault="008D7A46" w:rsidP="008D7A46">
            <w:pPr>
              <w:pStyle w:val="ListParagraph"/>
              <w:ind w:left="0" w:firstLine="0"/>
              <w:rPr>
                <w:lang w:val="id-ID"/>
              </w:rPr>
            </w:pPr>
          </w:p>
        </w:tc>
        <w:tc>
          <w:tcPr>
            <w:tcW w:w="2126" w:type="dxa"/>
            <w:tcBorders>
              <w:top w:val="nil"/>
              <w:left w:val="nil"/>
              <w:bottom w:val="nil"/>
              <w:right w:val="nil"/>
            </w:tcBorders>
          </w:tcPr>
          <w:p w14:paraId="117F3346" w14:textId="77777777" w:rsidR="008D7A46" w:rsidRPr="008E55CC" w:rsidRDefault="008D7A46" w:rsidP="008D7A46">
            <w:pPr>
              <w:pStyle w:val="ListParagraph"/>
              <w:ind w:left="0" w:firstLine="0"/>
              <w:rPr>
                <w:i/>
                <w:lang w:val="id-ID"/>
              </w:rPr>
            </w:pPr>
          </w:p>
        </w:tc>
        <w:tc>
          <w:tcPr>
            <w:tcW w:w="3685" w:type="dxa"/>
            <w:tcBorders>
              <w:top w:val="nil"/>
              <w:left w:val="nil"/>
              <w:bottom w:val="nil"/>
              <w:right w:val="nil"/>
            </w:tcBorders>
          </w:tcPr>
          <w:p w14:paraId="57DEBA9A" w14:textId="77777777" w:rsidR="008D7A46" w:rsidRPr="00A136BA" w:rsidRDefault="00B15417" w:rsidP="008D7A46">
            <w:pPr>
              <w:pStyle w:val="ListParagraph"/>
              <w:ind w:left="0" w:firstLine="0"/>
              <w:rPr>
                <w:lang w:val="id-ID"/>
              </w:rPr>
            </w:pPr>
            <w:r w:rsidRPr="00A136BA">
              <w:rPr>
                <w:lang w:val="id-ID"/>
              </w:rPr>
              <w:t>2 = Sedang (61</w:t>
            </w:r>
            <w:r w:rsidR="00C56A27" w:rsidRPr="00A136BA">
              <w:rPr>
                <w:lang w:val="id-ID"/>
              </w:rPr>
              <w:t xml:space="preserve"> </w:t>
            </w:r>
            <w:r w:rsidRPr="00A136BA">
              <w:rPr>
                <w:lang w:val="id-ID"/>
              </w:rPr>
              <w:t>-</w:t>
            </w:r>
            <w:r w:rsidR="00C56A27" w:rsidRPr="00A136BA">
              <w:rPr>
                <w:lang w:val="id-ID"/>
              </w:rPr>
              <w:t xml:space="preserve"> </w:t>
            </w:r>
            <w:r w:rsidRPr="00A136BA">
              <w:rPr>
                <w:lang w:val="id-ID"/>
              </w:rPr>
              <w:t>300 KM)</w:t>
            </w:r>
          </w:p>
        </w:tc>
      </w:tr>
      <w:tr w:rsidR="008D7A46" w:rsidRPr="00A136BA" w14:paraId="5BAC0B08" w14:textId="77777777" w:rsidTr="00297A2C">
        <w:tc>
          <w:tcPr>
            <w:tcW w:w="2127" w:type="dxa"/>
            <w:tcBorders>
              <w:top w:val="nil"/>
              <w:left w:val="nil"/>
              <w:bottom w:val="nil"/>
              <w:right w:val="nil"/>
            </w:tcBorders>
          </w:tcPr>
          <w:p w14:paraId="01781E19" w14:textId="77777777" w:rsidR="008D7A46" w:rsidRPr="00A136BA" w:rsidRDefault="008D7A46" w:rsidP="008D7A46">
            <w:pPr>
              <w:pStyle w:val="ListParagraph"/>
              <w:ind w:left="0" w:firstLine="0"/>
              <w:rPr>
                <w:lang w:val="id-ID"/>
              </w:rPr>
            </w:pPr>
          </w:p>
        </w:tc>
        <w:tc>
          <w:tcPr>
            <w:tcW w:w="2126" w:type="dxa"/>
            <w:tcBorders>
              <w:top w:val="nil"/>
              <w:left w:val="nil"/>
              <w:bottom w:val="nil"/>
              <w:right w:val="nil"/>
            </w:tcBorders>
          </w:tcPr>
          <w:p w14:paraId="78275A6E" w14:textId="77777777" w:rsidR="008D7A46" w:rsidRPr="008E55CC" w:rsidRDefault="008D7A46" w:rsidP="008D7A46">
            <w:pPr>
              <w:pStyle w:val="ListParagraph"/>
              <w:ind w:left="0" w:firstLine="0"/>
              <w:rPr>
                <w:i/>
                <w:lang w:val="id-ID"/>
              </w:rPr>
            </w:pPr>
          </w:p>
        </w:tc>
        <w:tc>
          <w:tcPr>
            <w:tcW w:w="3685" w:type="dxa"/>
            <w:tcBorders>
              <w:top w:val="nil"/>
              <w:left w:val="nil"/>
              <w:bottom w:val="nil"/>
              <w:right w:val="nil"/>
            </w:tcBorders>
          </w:tcPr>
          <w:p w14:paraId="18C51464" w14:textId="77777777" w:rsidR="008D7A46" w:rsidRPr="00A136BA" w:rsidRDefault="00B15417" w:rsidP="008D7A46">
            <w:pPr>
              <w:pStyle w:val="ListParagraph"/>
              <w:ind w:left="0" w:firstLine="0"/>
              <w:rPr>
                <w:lang w:val="id-ID"/>
              </w:rPr>
            </w:pPr>
            <w:r w:rsidRPr="00A136BA">
              <w:rPr>
                <w:lang w:val="id-ID"/>
              </w:rPr>
              <w:t>3 = Dalam (&gt;</w:t>
            </w:r>
            <w:r w:rsidR="00C62D12" w:rsidRPr="00A136BA">
              <w:rPr>
                <w:lang w:val="id-ID"/>
              </w:rPr>
              <w:t xml:space="preserve"> </w:t>
            </w:r>
            <w:r w:rsidRPr="00A136BA">
              <w:rPr>
                <w:lang w:val="id-ID"/>
              </w:rPr>
              <w:t>300 KM)</w:t>
            </w:r>
          </w:p>
        </w:tc>
      </w:tr>
      <w:tr w:rsidR="0079705F" w:rsidRPr="00A136BA" w14:paraId="5E55E823" w14:textId="77777777" w:rsidTr="00297A2C">
        <w:tc>
          <w:tcPr>
            <w:tcW w:w="2127" w:type="dxa"/>
            <w:tcBorders>
              <w:top w:val="nil"/>
              <w:left w:val="nil"/>
              <w:bottom w:val="nil"/>
              <w:right w:val="nil"/>
            </w:tcBorders>
          </w:tcPr>
          <w:p w14:paraId="72300F6A" w14:textId="77AF9E1A" w:rsidR="0079705F" w:rsidRPr="00535BD8" w:rsidRDefault="0079705F" w:rsidP="0079705F">
            <w:pPr>
              <w:pStyle w:val="ListParagraph"/>
              <w:ind w:left="0" w:firstLine="0"/>
            </w:pPr>
            <w:r w:rsidRPr="00A136BA">
              <w:rPr>
                <w:lang w:val="id-ID"/>
              </w:rPr>
              <w:t>Mag</w:t>
            </w:r>
            <w:r w:rsidR="00535BD8">
              <w:t>/ M</w:t>
            </w:r>
          </w:p>
        </w:tc>
        <w:tc>
          <w:tcPr>
            <w:tcW w:w="2126" w:type="dxa"/>
            <w:tcBorders>
              <w:top w:val="nil"/>
              <w:left w:val="nil"/>
              <w:bottom w:val="nil"/>
              <w:right w:val="nil"/>
            </w:tcBorders>
          </w:tcPr>
          <w:p w14:paraId="38CC49B9" w14:textId="77777777" w:rsidR="0079705F" w:rsidRPr="008E55CC" w:rsidRDefault="00072C97" w:rsidP="0079705F">
            <w:pPr>
              <w:pStyle w:val="ListParagraph"/>
              <w:ind w:left="0" w:firstLine="0"/>
              <w:rPr>
                <w:i/>
                <w:lang w:val="id-ID"/>
              </w:rPr>
            </w:pPr>
            <w:r w:rsidRPr="008E55CC">
              <w:rPr>
                <w:i/>
                <w:lang w:val="id-ID"/>
              </w:rPr>
              <w:t>Double</w:t>
            </w:r>
          </w:p>
        </w:tc>
        <w:tc>
          <w:tcPr>
            <w:tcW w:w="3685" w:type="dxa"/>
            <w:tcBorders>
              <w:top w:val="nil"/>
              <w:left w:val="nil"/>
              <w:bottom w:val="nil"/>
              <w:right w:val="nil"/>
            </w:tcBorders>
          </w:tcPr>
          <w:p w14:paraId="10350D8F" w14:textId="77777777" w:rsidR="0079705F" w:rsidRPr="00A136BA" w:rsidRDefault="00B15417" w:rsidP="0079705F">
            <w:pPr>
              <w:pStyle w:val="ListParagraph"/>
              <w:ind w:left="0" w:firstLine="0"/>
              <w:rPr>
                <w:lang w:val="id-ID"/>
              </w:rPr>
            </w:pPr>
            <w:r w:rsidRPr="00A136BA">
              <w:rPr>
                <w:lang w:val="id-ID"/>
              </w:rPr>
              <w:t>1 = Kecil (&lt;=</w:t>
            </w:r>
            <w:r w:rsidR="00C62D12" w:rsidRPr="00A136BA">
              <w:rPr>
                <w:lang w:val="id-ID"/>
              </w:rPr>
              <w:t xml:space="preserve"> </w:t>
            </w:r>
            <w:r w:rsidRPr="00A136BA">
              <w:rPr>
                <w:lang w:val="id-ID"/>
              </w:rPr>
              <w:t>4,5)</w:t>
            </w:r>
          </w:p>
        </w:tc>
      </w:tr>
      <w:tr w:rsidR="0079705F" w:rsidRPr="00A136BA" w14:paraId="28677137" w14:textId="77777777" w:rsidTr="00297A2C">
        <w:tc>
          <w:tcPr>
            <w:tcW w:w="2127" w:type="dxa"/>
            <w:tcBorders>
              <w:top w:val="nil"/>
              <w:left w:val="nil"/>
              <w:bottom w:val="nil"/>
              <w:right w:val="nil"/>
            </w:tcBorders>
          </w:tcPr>
          <w:p w14:paraId="20B7619B" w14:textId="77777777" w:rsidR="0079705F" w:rsidRPr="00A136BA" w:rsidRDefault="0079705F" w:rsidP="0079705F">
            <w:pPr>
              <w:pStyle w:val="ListParagraph"/>
              <w:ind w:left="0" w:firstLine="0"/>
              <w:rPr>
                <w:lang w:val="id-ID"/>
              </w:rPr>
            </w:pPr>
          </w:p>
        </w:tc>
        <w:tc>
          <w:tcPr>
            <w:tcW w:w="2126" w:type="dxa"/>
            <w:tcBorders>
              <w:top w:val="nil"/>
              <w:left w:val="nil"/>
              <w:bottom w:val="nil"/>
              <w:right w:val="nil"/>
            </w:tcBorders>
          </w:tcPr>
          <w:p w14:paraId="36283773" w14:textId="77777777" w:rsidR="0079705F" w:rsidRPr="008E55CC" w:rsidRDefault="0079705F" w:rsidP="0079705F">
            <w:pPr>
              <w:pStyle w:val="ListParagraph"/>
              <w:ind w:left="0" w:firstLine="0"/>
              <w:rPr>
                <w:i/>
                <w:lang w:val="id-ID"/>
              </w:rPr>
            </w:pPr>
          </w:p>
        </w:tc>
        <w:tc>
          <w:tcPr>
            <w:tcW w:w="3685" w:type="dxa"/>
            <w:tcBorders>
              <w:top w:val="nil"/>
              <w:left w:val="nil"/>
              <w:bottom w:val="nil"/>
              <w:right w:val="nil"/>
            </w:tcBorders>
          </w:tcPr>
          <w:p w14:paraId="3FE3FCD6" w14:textId="77777777" w:rsidR="0079705F" w:rsidRPr="00A136BA" w:rsidRDefault="00B15417" w:rsidP="0079705F">
            <w:pPr>
              <w:pStyle w:val="ListParagraph"/>
              <w:ind w:left="0" w:firstLine="0"/>
              <w:rPr>
                <w:lang w:val="id-ID"/>
              </w:rPr>
            </w:pPr>
            <w:r w:rsidRPr="00A136BA">
              <w:rPr>
                <w:lang w:val="id-ID"/>
              </w:rPr>
              <w:t>2 = Sedang (&lt;= 5,5)</w:t>
            </w:r>
          </w:p>
        </w:tc>
      </w:tr>
      <w:tr w:rsidR="0079705F" w:rsidRPr="00A136BA" w14:paraId="3FA2600E" w14:textId="77777777" w:rsidTr="00297A2C">
        <w:tc>
          <w:tcPr>
            <w:tcW w:w="2127" w:type="dxa"/>
            <w:tcBorders>
              <w:top w:val="nil"/>
              <w:left w:val="nil"/>
              <w:bottom w:val="nil"/>
              <w:right w:val="nil"/>
            </w:tcBorders>
          </w:tcPr>
          <w:p w14:paraId="236F0BCC" w14:textId="77777777" w:rsidR="0079705F" w:rsidRPr="00A136BA" w:rsidRDefault="0079705F" w:rsidP="0079705F">
            <w:pPr>
              <w:pStyle w:val="ListParagraph"/>
              <w:ind w:left="0" w:firstLine="0"/>
              <w:rPr>
                <w:lang w:val="id-ID"/>
              </w:rPr>
            </w:pPr>
          </w:p>
        </w:tc>
        <w:tc>
          <w:tcPr>
            <w:tcW w:w="2126" w:type="dxa"/>
            <w:tcBorders>
              <w:top w:val="nil"/>
              <w:left w:val="nil"/>
              <w:bottom w:val="nil"/>
              <w:right w:val="nil"/>
            </w:tcBorders>
          </w:tcPr>
          <w:p w14:paraId="76244927" w14:textId="77777777" w:rsidR="0079705F" w:rsidRPr="008E55CC" w:rsidRDefault="0079705F" w:rsidP="0079705F">
            <w:pPr>
              <w:pStyle w:val="ListParagraph"/>
              <w:ind w:left="0" w:firstLine="0"/>
              <w:rPr>
                <w:i/>
                <w:lang w:val="id-ID"/>
              </w:rPr>
            </w:pPr>
          </w:p>
        </w:tc>
        <w:tc>
          <w:tcPr>
            <w:tcW w:w="3685" w:type="dxa"/>
            <w:tcBorders>
              <w:top w:val="nil"/>
              <w:left w:val="nil"/>
              <w:bottom w:val="nil"/>
              <w:right w:val="nil"/>
            </w:tcBorders>
          </w:tcPr>
          <w:p w14:paraId="69175846" w14:textId="77777777" w:rsidR="0079705F" w:rsidRPr="00A136BA" w:rsidRDefault="00B15417" w:rsidP="0079705F">
            <w:pPr>
              <w:pStyle w:val="ListParagraph"/>
              <w:ind w:left="0" w:firstLine="0"/>
              <w:rPr>
                <w:lang w:val="id-ID"/>
              </w:rPr>
            </w:pPr>
            <w:r w:rsidRPr="00A136BA">
              <w:rPr>
                <w:lang w:val="id-ID"/>
              </w:rPr>
              <w:t>3 = Besar (&gt; 5,5)</w:t>
            </w:r>
          </w:p>
        </w:tc>
      </w:tr>
      <w:tr w:rsidR="0079705F" w:rsidRPr="00A136BA" w14:paraId="31983BB0" w14:textId="77777777" w:rsidTr="00297A2C">
        <w:tc>
          <w:tcPr>
            <w:tcW w:w="2127" w:type="dxa"/>
            <w:tcBorders>
              <w:top w:val="nil"/>
              <w:left w:val="nil"/>
              <w:bottom w:val="nil"/>
              <w:right w:val="nil"/>
            </w:tcBorders>
          </w:tcPr>
          <w:p w14:paraId="534BBEC5" w14:textId="77777777" w:rsidR="0079705F" w:rsidRPr="00A136BA" w:rsidRDefault="0079705F" w:rsidP="0079705F">
            <w:pPr>
              <w:pStyle w:val="ListParagraph"/>
              <w:ind w:left="0" w:firstLine="0"/>
              <w:rPr>
                <w:lang w:val="id-ID"/>
              </w:rPr>
            </w:pPr>
            <w:r w:rsidRPr="00A136BA">
              <w:rPr>
                <w:lang w:val="id-ID"/>
              </w:rPr>
              <w:t>TypeMag</w:t>
            </w:r>
          </w:p>
        </w:tc>
        <w:tc>
          <w:tcPr>
            <w:tcW w:w="2126" w:type="dxa"/>
            <w:tcBorders>
              <w:top w:val="nil"/>
              <w:left w:val="nil"/>
              <w:bottom w:val="nil"/>
              <w:right w:val="nil"/>
            </w:tcBorders>
          </w:tcPr>
          <w:p w14:paraId="1BE26290" w14:textId="77777777" w:rsidR="0079705F" w:rsidRPr="008E55CC" w:rsidRDefault="00072C97" w:rsidP="0079705F">
            <w:pPr>
              <w:pStyle w:val="ListParagraph"/>
              <w:ind w:left="0" w:firstLine="0"/>
              <w:rPr>
                <w:i/>
                <w:lang w:val="id-ID"/>
              </w:rPr>
            </w:pPr>
            <w:r w:rsidRPr="008E55CC">
              <w:rPr>
                <w:i/>
                <w:lang w:val="id-ID"/>
              </w:rPr>
              <w:t>Character</w:t>
            </w:r>
          </w:p>
        </w:tc>
        <w:tc>
          <w:tcPr>
            <w:tcW w:w="3685" w:type="dxa"/>
            <w:tcBorders>
              <w:top w:val="nil"/>
              <w:left w:val="nil"/>
              <w:bottom w:val="nil"/>
              <w:right w:val="nil"/>
            </w:tcBorders>
          </w:tcPr>
          <w:p w14:paraId="56EBDD5E" w14:textId="77777777" w:rsidR="0079705F" w:rsidRPr="00A136BA" w:rsidRDefault="00C56A27" w:rsidP="0079705F">
            <w:pPr>
              <w:pStyle w:val="ListParagraph"/>
              <w:ind w:left="0" w:firstLine="0"/>
              <w:rPr>
                <w:lang w:val="id-ID"/>
              </w:rPr>
            </w:pPr>
            <w:r w:rsidRPr="00A136BA">
              <w:rPr>
                <w:lang w:val="id-ID"/>
              </w:rPr>
              <w:t>Mb, mB, ML, MLv, Mw, Mw(mB)</w:t>
            </w:r>
          </w:p>
        </w:tc>
      </w:tr>
      <w:tr w:rsidR="0079705F" w:rsidRPr="00A136BA" w14:paraId="2146E989" w14:textId="77777777" w:rsidTr="00297A2C">
        <w:tc>
          <w:tcPr>
            <w:tcW w:w="2127" w:type="dxa"/>
            <w:tcBorders>
              <w:top w:val="nil"/>
              <w:left w:val="nil"/>
              <w:bottom w:val="nil"/>
              <w:right w:val="nil"/>
            </w:tcBorders>
          </w:tcPr>
          <w:p w14:paraId="38368EED" w14:textId="77777777" w:rsidR="0079705F" w:rsidRPr="00A136BA" w:rsidRDefault="0079705F" w:rsidP="0079705F">
            <w:pPr>
              <w:pStyle w:val="ListParagraph"/>
              <w:ind w:left="0" w:firstLine="0"/>
              <w:rPr>
                <w:lang w:val="id-ID"/>
              </w:rPr>
            </w:pPr>
            <w:r w:rsidRPr="00A136BA">
              <w:rPr>
                <w:lang w:val="id-ID"/>
              </w:rPr>
              <w:t>smaj</w:t>
            </w:r>
          </w:p>
        </w:tc>
        <w:tc>
          <w:tcPr>
            <w:tcW w:w="2126" w:type="dxa"/>
            <w:tcBorders>
              <w:top w:val="nil"/>
              <w:left w:val="nil"/>
              <w:bottom w:val="nil"/>
              <w:right w:val="nil"/>
            </w:tcBorders>
          </w:tcPr>
          <w:p w14:paraId="2015F896" w14:textId="77777777" w:rsidR="0079705F" w:rsidRPr="008E55CC" w:rsidRDefault="00072C97" w:rsidP="0079705F">
            <w:pPr>
              <w:pStyle w:val="ListParagraph"/>
              <w:ind w:left="0" w:firstLine="0"/>
              <w:rPr>
                <w:i/>
                <w:lang w:val="id-ID"/>
              </w:rPr>
            </w:pPr>
            <w:r w:rsidRPr="008E55CC">
              <w:rPr>
                <w:i/>
                <w:lang w:val="id-ID"/>
              </w:rPr>
              <w:t>Double</w:t>
            </w:r>
          </w:p>
        </w:tc>
        <w:tc>
          <w:tcPr>
            <w:tcW w:w="3685" w:type="dxa"/>
            <w:tcBorders>
              <w:top w:val="nil"/>
              <w:left w:val="nil"/>
              <w:bottom w:val="nil"/>
              <w:right w:val="nil"/>
            </w:tcBorders>
          </w:tcPr>
          <w:p w14:paraId="05EE47D8" w14:textId="77777777" w:rsidR="0079705F" w:rsidRPr="00A136BA" w:rsidRDefault="00C56A27" w:rsidP="0079705F">
            <w:pPr>
              <w:pStyle w:val="ListParagraph"/>
              <w:ind w:left="0" w:firstLine="0"/>
              <w:rPr>
                <w:lang w:val="id-ID"/>
              </w:rPr>
            </w:pPr>
            <w:r w:rsidRPr="00A136BA">
              <w:rPr>
                <w:lang w:val="id-ID"/>
              </w:rPr>
              <w:t>Kilometer</w:t>
            </w:r>
          </w:p>
        </w:tc>
      </w:tr>
      <w:tr w:rsidR="0079705F" w:rsidRPr="00A136BA" w14:paraId="6EE16442" w14:textId="77777777" w:rsidTr="00297A2C">
        <w:tc>
          <w:tcPr>
            <w:tcW w:w="2127" w:type="dxa"/>
            <w:tcBorders>
              <w:top w:val="nil"/>
              <w:left w:val="nil"/>
              <w:bottom w:val="nil"/>
              <w:right w:val="nil"/>
            </w:tcBorders>
          </w:tcPr>
          <w:p w14:paraId="3879EBDC" w14:textId="77777777" w:rsidR="0079705F" w:rsidRPr="00A136BA" w:rsidRDefault="0079705F" w:rsidP="0079705F">
            <w:pPr>
              <w:pStyle w:val="ListParagraph"/>
              <w:ind w:left="0" w:firstLine="0"/>
              <w:rPr>
                <w:lang w:val="id-ID"/>
              </w:rPr>
            </w:pPr>
            <w:r w:rsidRPr="00A136BA">
              <w:rPr>
                <w:lang w:val="id-ID"/>
              </w:rPr>
              <w:t>smin</w:t>
            </w:r>
          </w:p>
        </w:tc>
        <w:tc>
          <w:tcPr>
            <w:tcW w:w="2126" w:type="dxa"/>
            <w:tcBorders>
              <w:top w:val="nil"/>
              <w:left w:val="nil"/>
              <w:bottom w:val="nil"/>
              <w:right w:val="nil"/>
            </w:tcBorders>
          </w:tcPr>
          <w:p w14:paraId="385A2E84" w14:textId="77777777" w:rsidR="0079705F" w:rsidRPr="008E55CC" w:rsidRDefault="00072C97" w:rsidP="0079705F">
            <w:pPr>
              <w:pStyle w:val="ListParagraph"/>
              <w:ind w:left="0" w:firstLine="0"/>
              <w:rPr>
                <w:i/>
                <w:lang w:val="id-ID"/>
              </w:rPr>
            </w:pPr>
            <w:r w:rsidRPr="008E55CC">
              <w:rPr>
                <w:i/>
                <w:lang w:val="id-ID"/>
              </w:rPr>
              <w:t>Double</w:t>
            </w:r>
          </w:p>
        </w:tc>
        <w:tc>
          <w:tcPr>
            <w:tcW w:w="3685" w:type="dxa"/>
            <w:tcBorders>
              <w:top w:val="nil"/>
              <w:left w:val="nil"/>
              <w:bottom w:val="nil"/>
              <w:right w:val="nil"/>
            </w:tcBorders>
          </w:tcPr>
          <w:p w14:paraId="76B73E63" w14:textId="77777777" w:rsidR="0079705F" w:rsidRPr="00A136BA" w:rsidRDefault="00C56A27" w:rsidP="0079705F">
            <w:pPr>
              <w:pStyle w:val="ListParagraph"/>
              <w:ind w:left="0" w:firstLine="0"/>
              <w:rPr>
                <w:lang w:val="id-ID"/>
              </w:rPr>
            </w:pPr>
            <w:r w:rsidRPr="00A136BA">
              <w:rPr>
                <w:lang w:val="id-ID"/>
              </w:rPr>
              <w:t>Kilometer</w:t>
            </w:r>
          </w:p>
        </w:tc>
      </w:tr>
      <w:tr w:rsidR="0079705F" w:rsidRPr="00A136BA" w14:paraId="32B370C0" w14:textId="77777777" w:rsidTr="00297A2C">
        <w:tc>
          <w:tcPr>
            <w:tcW w:w="2127" w:type="dxa"/>
            <w:tcBorders>
              <w:top w:val="nil"/>
              <w:left w:val="nil"/>
              <w:bottom w:val="nil"/>
              <w:right w:val="nil"/>
            </w:tcBorders>
          </w:tcPr>
          <w:p w14:paraId="57D02166" w14:textId="77777777" w:rsidR="0079705F" w:rsidRPr="00A136BA" w:rsidRDefault="0079705F" w:rsidP="0079705F">
            <w:pPr>
              <w:pStyle w:val="ListParagraph"/>
              <w:ind w:left="0" w:firstLine="0"/>
              <w:rPr>
                <w:lang w:val="id-ID"/>
              </w:rPr>
            </w:pPr>
            <w:r w:rsidRPr="00A136BA">
              <w:rPr>
                <w:lang w:val="id-ID"/>
              </w:rPr>
              <w:t>Az</w:t>
            </w:r>
          </w:p>
        </w:tc>
        <w:tc>
          <w:tcPr>
            <w:tcW w:w="2126" w:type="dxa"/>
            <w:tcBorders>
              <w:top w:val="nil"/>
              <w:left w:val="nil"/>
              <w:bottom w:val="nil"/>
              <w:right w:val="nil"/>
            </w:tcBorders>
          </w:tcPr>
          <w:p w14:paraId="669E35C5" w14:textId="77777777" w:rsidR="0079705F" w:rsidRPr="008E55CC" w:rsidRDefault="00072C97" w:rsidP="0079705F">
            <w:pPr>
              <w:pStyle w:val="ListParagraph"/>
              <w:ind w:left="0" w:firstLine="0"/>
              <w:rPr>
                <w:i/>
                <w:lang w:val="id-ID"/>
              </w:rPr>
            </w:pPr>
            <w:r w:rsidRPr="008E55CC">
              <w:rPr>
                <w:i/>
                <w:lang w:val="id-ID"/>
              </w:rPr>
              <w:t>Integer</w:t>
            </w:r>
          </w:p>
        </w:tc>
        <w:tc>
          <w:tcPr>
            <w:tcW w:w="3685" w:type="dxa"/>
            <w:tcBorders>
              <w:top w:val="nil"/>
              <w:left w:val="nil"/>
              <w:bottom w:val="nil"/>
              <w:right w:val="nil"/>
            </w:tcBorders>
          </w:tcPr>
          <w:p w14:paraId="5E81C019" w14:textId="77777777" w:rsidR="0079705F" w:rsidRPr="00A136BA" w:rsidRDefault="00C56A27" w:rsidP="0079705F">
            <w:pPr>
              <w:pStyle w:val="ListParagraph"/>
              <w:ind w:left="0" w:firstLine="0"/>
              <w:rPr>
                <w:lang w:val="id-ID"/>
              </w:rPr>
            </w:pPr>
            <w:r w:rsidRPr="00A136BA">
              <w:rPr>
                <w:rFonts w:cs="Times New Roman"/>
                <w:lang w:val="id-ID"/>
              </w:rPr>
              <w:t>°</w:t>
            </w:r>
            <w:r w:rsidRPr="00A136BA">
              <w:rPr>
                <w:lang w:val="id-ID"/>
              </w:rPr>
              <w:t>sudut celah</w:t>
            </w:r>
          </w:p>
        </w:tc>
      </w:tr>
      <w:tr w:rsidR="0079705F" w:rsidRPr="00A136BA" w14:paraId="1CD262DD" w14:textId="77777777" w:rsidTr="00297A2C">
        <w:tc>
          <w:tcPr>
            <w:tcW w:w="2127" w:type="dxa"/>
            <w:tcBorders>
              <w:top w:val="nil"/>
              <w:left w:val="nil"/>
              <w:bottom w:val="nil"/>
              <w:right w:val="nil"/>
            </w:tcBorders>
          </w:tcPr>
          <w:p w14:paraId="28F93E48" w14:textId="77777777" w:rsidR="0079705F" w:rsidRPr="00A136BA" w:rsidRDefault="0079705F" w:rsidP="0079705F">
            <w:pPr>
              <w:pStyle w:val="ListParagraph"/>
              <w:ind w:left="0" w:firstLine="0"/>
              <w:rPr>
                <w:lang w:val="id-ID"/>
              </w:rPr>
            </w:pPr>
            <w:r w:rsidRPr="00A136BA">
              <w:rPr>
                <w:lang w:val="id-ID"/>
              </w:rPr>
              <w:t>rms</w:t>
            </w:r>
          </w:p>
        </w:tc>
        <w:tc>
          <w:tcPr>
            <w:tcW w:w="2126" w:type="dxa"/>
            <w:tcBorders>
              <w:top w:val="nil"/>
              <w:left w:val="nil"/>
              <w:bottom w:val="nil"/>
              <w:right w:val="nil"/>
            </w:tcBorders>
          </w:tcPr>
          <w:p w14:paraId="7CD72366" w14:textId="77777777" w:rsidR="0079705F" w:rsidRPr="008E55CC" w:rsidRDefault="00072C97" w:rsidP="0079705F">
            <w:pPr>
              <w:pStyle w:val="ListParagraph"/>
              <w:ind w:left="0" w:firstLine="0"/>
              <w:rPr>
                <w:i/>
                <w:lang w:val="id-ID"/>
              </w:rPr>
            </w:pPr>
            <w:r w:rsidRPr="008E55CC">
              <w:rPr>
                <w:i/>
                <w:lang w:val="id-ID"/>
              </w:rPr>
              <w:t>Double</w:t>
            </w:r>
          </w:p>
        </w:tc>
        <w:tc>
          <w:tcPr>
            <w:tcW w:w="3685" w:type="dxa"/>
            <w:tcBorders>
              <w:top w:val="nil"/>
              <w:left w:val="nil"/>
              <w:bottom w:val="nil"/>
              <w:right w:val="nil"/>
            </w:tcBorders>
          </w:tcPr>
          <w:p w14:paraId="6475F8B0" w14:textId="77777777" w:rsidR="0079705F" w:rsidRPr="00A136BA" w:rsidRDefault="0079705F" w:rsidP="0079705F">
            <w:pPr>
              <w:pStyle w:val="ListParagraph"/>
              <w:ind w:left="0" w:firstLine="0"/>
              <w:rPr>
                <w:lang w:val="id-ID"/>
              </w:rPr>
            </w:pPr>
          </w:p>
        </w:tc>
      </w:tr>
      <w:tr w:rsidR="0079705F" w:rsidRPr="00A136BA" w14:paraId="728FF34A" w14:textId="77777777" w:rsidTr="00297A2C">
        <w:tc>
          <w:tcPr>
            <w:tcW w:w="2127" w:type="dxa"/>
            <w:tcBorders>
              <w:top w:val="nil"/>
              <w:left w:val="nil"/>
              <w:bottom w:val="nil"/>
              <w:right w:val="nil"/>
            </w:tcBorders>
          </w:tcPr>
          <w:p w14:paraId="4E27737A" w14:textId="77777777" w:rsidR="0079705F" w:rsidRPr="00A136BA" w:rsidRDefault="0079705F" w:rsidP="0079705F">
            <w:pPr>
              <w:pStyle w:val="ListParagraph"/>
              <w:ind w:left="0" w:firstLine="0"/>
              <w:rPr>
                <w:lang w:val="id-ID"/>
              </w:rPr>
            </w:pPr>
            <w:r w:rsidRPr="00A136BA">
              <w:rPr>
                <w:lang w:val="id-ID"/>
              </w:rPr>
              <w:t>cPhase</w:t>
            </w:r>
          </w:p>
        </w:tc>
        <w:tc>
          <w:tcPr>
            <w:tcW w:w="2126" w:type="dxa"/>
            <w:tcBorders>
              <w:top w:val="nil"/>
              <w:left w:val="nil"/>
              <w:bottom w:val="nil"/>
              <w:right w:val="nil"/>
            </w:tcBorders>
          </w:tcPr>
          <w:p w14:paraId="5A85FC31" w14:textId="77777777" w:rsidR="0079705F" w:rsidRPr="008E55CC" w:rsidRDefault="00B15417" w:rsidP="0079705F">
            <w:pPr>
              <w:pStyle w:val="ListParagraph"/>
              <w:ind w:left="0" w:firstLine="0"/>
              <w:rPr>
                <w:i/>
                <w:lang w:val="id-ID"/>
              </w:rPr>
            </w:pPr>
            <w:r w:rsidRPr="008E55CC">
              <w:rPr>
                <w:i/>
                <w:lang w:val="id-ID"/>
              </w:rPr>
              <w:t>Integer</w:t>
            </w:r>
          </w:p>
        </w:tc>
        <w:tc>
          <w:tcPr>
            <w:tcW w:w="3685" w:type="dxa"/>
            <w:tcBorders>
              <w:top w:val="nil"/>
              <w:left w:val="nil"/>
              <w:bottom w:val="nil"/>
              <w:right w:val="nil"/>
            </w:tcBorders>
          </w:tcPr>
          <w:p w14:paraId="6128BAB7" w14:textId="77777777" w:rsidR="0079705F" w:rsidRPr="00A136BA" w:rsidRDefault="0079705F" w:rsidP="0079705F">
            <w:pPr>
              <w:pStyle w:val="ListParagraph"/>
              <w:ind w:left="0" w:firstLine="0"/>
              <w:rPr>
                <w:lang w:val="id-ID"/>
              </w:rPr>
            </w:pPr>
          </w:p>
        </w:tc>
      </w:tr>
      <w:tr w:rsidR="00535BD8" w:rsidRPr="00A136BA" w14:paraId="463203A0" w14:textId="77777777" w:rsidTr="00297A2C">
        <w:tc>
          <w:tcPr>
            <w:tcW w:w="2127" w:type="dxa"/>
            <w:tcBorders>
              <w:top w:val="nil"/>
              <w:left w:val="nil"/>
              <w:bottom w:val="nil"/>
              <w:right w:val="nil"/>
            </w:tcBorders>
          </w:tcPr>
          <w:p w14:paraId="4717E18A" w14:textId="07C1F36F" w:rsidR="00535BD8" w:rsidRPr="00535BD8" w:rsidRDefault="00535BD8" w:rsidP="0079705F">
            <w:pPr>
              <w:pStyle w:val="ListParagraph"/>
              <w:ind w:left="0" w:firstLine="0"/>
            </w:pPr>
            <w:r>
              <w:t>MT</w:t>
            </w:r>
          </w:p>
        </w:tc>
        <w:tc>
          <w:tcPr>
            <w:tcW w:w="2126" w:type="dxa"/>
            <w:tcBorders>
              <w:top w:val="nil"/>
              <w:left w:val="nil"/>
              <w:bottom w:val="nil"/>
              <w:right w:val="nil"/>
            </w:tcBorders>
          </w:tcPr>
          <w:p w14:paraId="7A344797" w14:textId="36A4A8CA" w:rsidR="00535BD8" w:rsidRPr="00535BD8" w:rsidRDefault="00535BD8" w:rsidP="0079705F">
            <w:pPr>
              <w:pStyle w:val="ListParagraph"/>
              <w:ind w:left="0" w:firstLine="0"/>
              <w:rPr>
                <w:i/>
              </w:rPr>
            </w:pPr>
            <w:r>
              <w:rPr>
                <w:i/>
              </w:rPr>
              <w:t>Character</w:t>
            </w:r>
          </w:p>
        </w:tc>
        <w:tc>
          <w:tcPr>
            <w:tcW w:w="3685" w:type="dxa"/>
            <w:tcBorders>
              <w:top w:val="nil"/>
              <w:left w:val="nil"/>
              <w:bottom w:val="nil"/>
              <w:right w:val="nil"/>
            </w:tcBorders>
          </w:tcPr>
          <w:p w14:paraId="42AB719A" w14:textId="65EC2173" w:rsidR="00535BD8" w:rsidRPr="00535BD8" w:rsidRDefault="00535BD8" w:rsidP="0079705F">
            <w:pPr>
              <w:pStyle w:val="ListParagraph"/>
              <w:ind w:left="0" w:firstLine="0"/>
            </w:pPr>
            <w:r>
              <w:t>Potensi tsunami</w:t>
            </w:r>
          </w:p>
        </w:tc>
      </w:tr>
      <w:tr w:rsidR="0079705F" w:rsidRPr="00A136BA" w14:paraId="19C89844" w14:textId="77777777" w:rsidTr="00297A2C">
        <w:tc>
          <w:tcPr>
            <w:tcW w:w="2127" w:type="dxa"/>
            <w:tcBorders>
              <w:top w:val="nil"/>
              <w:left w:val="nil"/>
              <w:right w:val="nil"/>
            </w:tcBorders>
          </w:tcPr>
          <w:p w14:paraId="177564E8" w14:textId="77777777" w:rsidR="0079705F" w:rsidRPr="00A136BA" w:rsidRDefault="0079705F" w:rsidP="0079705F">
            <w:pPr>
              <w:pStyle w:val="ListParagraph"/>
              <w:ind w:left="0" w:firstLine="0"/>
              <w:rPr>
                <w:lang w:val="id-ID"/>
              </w:rPr>
            </w:pPr>
            <w:r w:rsidRPr="00A136BA">
              <w:rPr>
                <w:lang w:val="id-ID"/>
              </w:rPr>
              <w:t>region</w:t>
            </w:r>
          </w:p>
        </w:tc>
        <w:tc>
          <w:tcPr>
            <w:tcW w:w="2126" w:type="dxa"/>
            <w:tcBorders>
              <w:top w:val="nil"/>
              <w:left w:val="nil"/>
              <w:right w:val="nil"/>
            </w:tcBorders>
          </w:tcPr>
          <w:p w14:paraId="0DACD80C" w14:textId="77777777" w:rsidR="0079705F" w:rsidRPr="008E55CC" w:rsidRDefault="00B15417" w:rsidP="0079705F">
            <w:pPr>
              <w:pStyle w:val="ListParagraph"/>
              <w:ind w:left="0" w:firstLine="0"/>
              <w:rPr>
                <w:i/>
                <w:lang w:val="id-ID"/>
              </w:rPr>
            </w:pPr>
            <w:r w:rsidRPr="008E55CC">
              <w:rPr>
                <w:i/>
                <w:lang w:val="id-ID"/>
              </w:rPr>
              <w:t>Character</w:t>
            </w:r>
          </w:p>
        </w:tc>
        <w:tc>
          <w:tcPr>
            <w:tcW w:w="3685" w:type="dxa"/>
            <w:tcBorders>
              <w:top w:val="nil"/>
              <w:left w:val="nil"/>
              <w:right w:val="nil"/>
            </w:tcBorders>
          </w:tcPr>
          <w:p w14:paraId="3AE90DF1" w14:textId="77777777" w:rsidR="0079705F" w:rsidRPr="00A136BA" w:rsidRDefault="00C56A27" w:rsidP="0079705F">
            <w:pPr>
              <w:pStyle w:val="ListParagraph"/>
              <w:ind w:left="0" w:firstLine="0"/>
              <w:rPr>
                <w:lang w:val="id-ID"/>
              </w:rPr>
            </w:pPr>
            <w:r w:rsidRPr="00A136BA">
              <w:rPr>
                <w:lang w:val="id-ID"/>
              </w:rPr>
              <w:t>Wilayah gempa</w:t>
            </w:r>
          </w:p>
        </w:tc>
      </w:tr>
    </w:tbl>
    <w:p w14:paraId="18ABAE99" w14:textId="77777777" w:rsidR="00005A8B" w:rsidRPr="00A136BA" w:rsidRDefault="00005A8B" w:rsidP="00005A8B">
      <w:pPr>
        <w:pStyle w:val="Heading2"/>
        <w:rPr>
          <w:lang w:val="id-ID"/>
        </w:rPr>
      </w:pPr>
      <w:bookmarkStart w:id="55" w:name="_Toc525039993"/>
      <w:r w:rsidRPr="00A136BA">
        <w:rPr>
          <w:lang w:val="id-ID"/>
        </w:rPr>
        <w:t>Tahapan Penelitian</w:t>
      </w:r>
      <w:bookmarkEnd w:id="55"/>
    </w:p>
    <w:p w14:paraId="0D55EC44" w14:textId="77777777" w:rsidR="002711AE" w:rsidRPr="00A136BA" w:rsidRDefault="00D17F85" w:rsidP="002711AE">
      <w:pPr>
        <w:pStyle w:val="Paragraf"/>
      </w:pPr>
      <w:r w:rsidRPr="00A136BA">
        <w:t>Penelitian ini dilakukan dalam beberapa tahap yaitu: pengumpulan dan praproses data, pembagian data uji dan data latih, pemodelan dan pengujian pohon keputusan, serta analisis dan evaluasi model pohon keputusan.</w:t>
      </w:r>
    </w:p>
    <w:p w14:paraId="3455A786" w14:textId="77777777" w:rsidR="00D43148" w:rsidRPr="00A136BA" w:rsidRDefault="00DA7CB3" w:rsidP="00D43148">
      <w:pPr>
        <w:pStyle w:val="Paragraf"/>
        <w:ind w:firstLine="0"/>
        <w:rPr>
          <w:szCs w:val="24"/>
        </w:rPr>
      </w:pPr>
      <w:r w:rsidRPr="00A136BA">
        <w:rPr>
          <w:noProof/>
          <w:szCs w:val="24"/>
          <w:lang w:val="en-ID" w:eastAsia="en-ID"/>
        </w:rPr>
        <mc:AlternateContent>
          <mc:Choice Requires="wpc">
            <w:drawing>
              <wp:inline distT="0" distB="0" distL="0" distR="0" wp14:anchorId="260C3FB1" wp14:editId="3EF43162">
                <wp:extent cx="5040630" cy="2786380"/>
                <wp:effectExtent l="0" t="0" r="0" b="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AutoShape 37"/>
                        <wps:cNvSpPr>
                          <a:spLocks noChangeArrowheads="1"/>
                        </wps:cNvSpPr>
                        <wps:spPr bwMode="auto">
                          <a:xfrm>
                            <a:off x="345440" y="104775"/>
                            <a:ext cx="990600" cy="351790"/>
                          </a:xfrm>
                          <a:prstGeom prst="flowChartTerminator">
                            <a:avLst/>
                          </a:prstGeom>
                          <a:solidFill>
                            <a:srgbClr val="FFFFFF"/>
                          </a:solidFill>
                          <a:ln w="9525">
                            <a:solidFill>
                              <a:schemeClr val="tx1">
                                <a:lumMod val="100000"/>
                                <a:lumOff val="0"/>
                              </a:schemeClr>
                            </a:solidFill>
                            <a:miter lim="800000"/>
                            <a:headEnd/>
                            <a:tailEnd/>
                          </a:ln>
                        </wps:spPr>
                        <wps:txbx>
                          <w:txbxContent>
                            <w:p w14:paraId="6D95B055" w14:textId="77777777" w:rsidR="00E03922" w:rsidRPr="00B736E3" w:rsidRDefault="00E03922" w:rsidP="002B72FE">
                              <w:pPr>
                                <w:ind w:firstLine="0"/>
                                <w:jc w:val="center"/>
                                <w:rPr>
                                  <w:lang w:val="id-ID"/>
                                </w:rPr>
                              </w:pPr>
                              <w:r>
                                <w:rPr>
                                  <w:lang w:val="id-ID"/>
                                </w:rPr>
                                <w:t>Mulai</w:t>
                              </w:r>
                            </w:p>
                          </w:txbxContent>
                        </wps:txbx>
                        <wps:bodyPr rot="0" vert="horz" wrap="square" lIns="91440" tIns="45720" rIns="91440" bIns="45720" anchor="t" anchorCtr="0" upright="1">
                          <a:noAutofit/>
                        </wps:bodyPr>
                      </wps:wsp>
                      <wps:wsp>
                        <wps:cNvPr id="18" name="Rectangle 38"/>
                        <wps:cNvSpPr>
                          <a:spLocks noChangeArrowheads="1"/>
                        </wps:cNvSpPr>
                        <wps:spPr bwMode="auto">
                          <a:xfrm>
                            <a:off x="107315" y="711200"/>
                            <a:ext cx="1467485" cy="552450"/>
                          </a:xfrm>
                          <a:prstGeom prst="rect">
                            <a:avLst/>
                          </a:prstGeom>
                          <a:solidFill>
                            <a:srgbClr val="FFFFFF"/>
                          </a:solidFill>
                          <a:ln w="9525">
                            <a:solidFill>
                              <a:schemeClr val="tx1">
                                <a:lumMod val="100000"/>
                                <a:lumOff val="0"/>
                              </a:schemeClr>
                            </a:solidFill>
                            <a:miter lim="800000"/>
                            <a:headEnd/>
                            <a:tailEnd/>
                          </a:ln>
                        </wps:spPr>
                        <wps:txbx>
                          <w:txbxContent>
                            <w:p w14:paraId="20B889EE" w14:textId="77777777" w:rsidR="00E03922" w:rsidRPr="00B736E3" w:rsidRDefault="00E03922" w:rsidP="002B72FE">
                              <w:pPr>
                                <w:ind w:firstLine="0"/>
                                <w:jc w:val="center"/>
                                <w:rPr>
                                  <w:lang w:val="id-ID"/>
                                </w:rPr>
                              </w:pPr>
                              <w:r>
                                <w:rPr>
                                  <w:lang w:val="id-ID"/>
                                </w:rPr>
                                <w:t>Pengumpulan dan praproses data</w:t>
                              </w:r>
                            </w:p>
                          </w:txbxContent>
                        </wps:txbx>
                        <wps:bodyPr rot="0" vert="horz" wrap="square" lIns="91440" tIns="45720" rIns="91440" bIns="45720" anchor="t" anchorCtr="0" upright="1">
                          <a:noAutofit/>
                        </wps:bodyPr>
                      </wps:wsp>
                      <wps:wsp>
                        <wps:cNvPr id="19" name="Rectangle 39"/>
                        <wps:cNvSpPr>
                          <a:spLocks noChangeArrowheads="1"/>
                        </wps:cNvSpPr>
                        <wps:spPr bwMode="auto">
                          <a:xfrm>
                            <a:off x="159385" y="1616075"/>
                            <a:ext cx="1362075" cy="474980"/>
                          </a:xfrm>
                          <a:prstGeom prst="rect">
                            <a:avLst/>
                          </a:prstGeom>
                          <a:solidFill>
                            <a:srgbClr val="FFFFFF"/>
                          </a:solidFill>
                          <a:ln w="9525">
                            <a:solidFill>
                              <a:schemeClr val="tx1">
                                <a:lumMod val="100000"/>
                                <a:lumOff val="0"/>
                              </a:schemeClr>
                            </a:solidFill>
                            <a:miter lim="800000"/>
                            <a:headEnd/>
                            <a:tailEnd/>
                          </a:ln>
                        </wps:spPr>
                        <wps:txbx>
                          <w:txbxContent>
                            <w:p w14:paraId="518D20D9" w14:textId="77777777" w:rsidR="00E03922" w:rsidRPr="002B72FE" w:rsidRDefault="00E03922" w:rsidP="002B72FE">
                              <w:pPr>
                                <w:ind w:firstLine="0"/>
                                <w:jc w:val="center"/>
                                <w:rPr>
                                  <w:lang w:val="id-ID"/>
                                </w:rPr>
                              </w:pPr>
                              <w:r>
                                <w:rPr>
                                  <w:lang w:val="id-ID"/>
                                </w:rPr>
                                <w:t>Penentuan data uji dan data latih</w:t>
                              </w:r>
                            </w:p>
                          </w:txbxContent>
                        </wps:txbx>
                        <wps:bodyPr rot="0" vert="horz" wrap="square" lIns="91440" tIns="45720" rIns="91440" bIns="45720" anchor="t" anchorCtr="0" upright="1">
                          <a:noAutofit/>
                        </wps:bodyPr>
                      </wps:wsp>
                      <wps:wsp>
                        <wps:cNvPr id="20" name="Rectangle 40"/>
                        <wps:cNvSpPr>
                          <a:spLocks noChangeArrowheads="1"/>
                        </wps:cNvSpPr>
                        <wps:spPr bwMode="auto">
                          <a:xfrm>
                            <a:off x="1826260" y="1520825"/>
                            <a:ext cx="1362075" cy="664845"/>
                          </a:xfrm>
                          <a:prstGeom prst="rect">
                            <a:avLst/>
                          </a:prstGeom>
                          <a:solidFill>
                            <a:srgbClr val="FFFFFF"/>
                          </a:solidFill>
                          <a:ln w="9525">
                            <a:solidFill>
                              <a:schemeClr val="tx1">
                                <a:lumMod val="100000"/>
                                <a:lumOff val="0"/>
                              </a:schemeClr>
                            </a:solidFill>
                            <a:miter lim="800000"/>
                            <a:headEnd/>
                            <a:tailEnd/>
                          </a:ln>
                        </wps:spPr>
                        <wps:txbx>
                          <w:txbxContent>
                            <w:p w14:paraId="4D7FCF9D" w14:textId="77777777" w:rsidR="00E03922" w:rsidRPr="002B72FE" w:rsidRDefault="00E03922" w:rsidP="002B72FE">
                              <w:pPr>
                                <w:ind w:firstLine="0"/>
                                <w:jc w:val="center"/>
                                <w:rPr>
                                  <w:lang w:val="id-ID"/>
                                </w:rPr>
                              </w:pPr>
                              <w:r>
                                <w:rPr>
                                  <w:lang w:val="id-ID"/>
                                </w:rPr>
                                <w:t>Pemodelan dan pengujian pohon keputusan</w:t>
                              </w:r>
                            </w:p>
                          </w:txbxContent>
                        </wps:txbx>
                        <wps:bodyPr rot="0" vert="horz" wrap="square" lIns="91440" tIns="45720" rIns="91440" bIns="45720" anchor="t" anchorCtr="0" upright="1">
                          <a:noAutofit/>
                        </wps:bodyPr>
                      </wps:wsp>
                      <wps:wsp>
                        <wps:cNvPr id="21" name="Rectangle 41"/>
                        <wps:cNvSpPr>
                          <a:spLocks noChangeArrowheads="1"/>
                        </wps:cNvSpPr>
                        <wps:spPr bwMode="auto">
                          <a:xfrm>
                            <a:off x="3490595" y="1539875"/>
                            <a:ext cx="1292225" cy="626745"/>
                          </a:xfrm>
                          <a:prstGeom prst="rect">
                            <a:avLst/>
                          </a:prstGeom>
                          <a:solidFill>
                            <a:srgbClr val="FFFFFF"/>
                          </a:solidFill>
                          <a:ln w="9525">
                            <a:solidFill>
                              <a:schemeClr val="tx1">
                                <a:lumMod val="100000"/>
                                <a:lumOff val="0"/>
                              </a:schemeClr>
                            </a:solidFill>
                            <a:miter lim="800000"/>
                            <a:headEnd/>
                            <a:tailEnd/>
                          </a:ln>
                        </wps:spPr>
                        <wps:txbx>
                          <w:txbxContent>
                            <w:p w14:paraId="06A34997" w14:textId="77777777" w:rsidR="00E03922" w:rsidRPr="002B72FE" w:rsidRDefault="00E03922" w:rsidP="002B72FE">
                              <w:pPr>
                                <w:ind w:firstLine="0"/>
                                <w:jc w:val="center"/>
                                <w:rPr>
                                  <w:lang w:val="id-ID"/>
                                </w:rPr>
                              </w:pPr>
                              <w:r>
                                <w:rPr>
                                  <w:lang w:val="id-ID"/>
                                </w:rPr>
                                <w:t>Visualisasi dan analisis hasil pemodelan</w:t>
                              </w:r>
                            </w:p>
                          </w:txbxContent>
                        </wps:txbx>
                        <wps:bodyPr rot="0" vert="horz" wrap="square" lIns="91440" tIns="45720" rIns="91440" bIns="45720" anchor="t" anchorCtr="0" upright="1">
                          <a:noAutofit/>
                        </wps:bodyPr>
                      </wps:wsp>
                      <wps:wsp>
                        <wps:cNvPr id="22" name="AutoShape 42"/>
                        <wps:cNvSpPr>
                          <a:spLocks noChangeArrowheads="1"/>
                        </wps:cNvSpPr>
                        <wps:spPr bwMode="auto">
                          <a:xfrm>
                            <a:off x="3641725" y="2406015"/>
                            <a:ext cx="989330" cy="353060"/>
                          </a:xfrm>
                          <a:prstGeom prst="flowChartTerminator">
                            <a:avLst/>
                          </a:prstGeom>
                          <a:solidFill>
                            <a:srgbClr val="FFFFFF"/>
                          </a:solidFill>
                          <a:ln w="9525">
                            <a:solidFill>
                              <a:schemeClr val="tx1">
                                <a:lumMod val="100000"/>
                                <a:lumOff val="0"/>
                              </a:schemeClr>
                            </a:solidFill>
                            <a:miter lim="800000"/>
                            <a:headEnd/>
                            <a:tailEnd/>
                          </a:ln>
                        </wps:spPr>
                        <wps:txbx>
                          <w:txbxContent>
                            <w:p w14:paraId="6FA5C1DE" w14:textId="77777777" w:rsidR="00E03922" w:rsidRPr="002B72FE" w:rsidRDefault="00E03922" w:rsidP="002B72FE">
                              <w:pPr>
                                <w:ind w:firstLine="0"/>
                                <w:jc w:val="center"/>
                                <w:rPr>
                                  <w:lang w:val="id-ID"/>
                                </w:rPr>
                              </w:pPr>
                              <w:r>
                                <w:rPr>
                                  <w:lang w:val="id-ID"/>
                                </w:rPr>
                                <w:t>Selesai</w:t>
                              </w:r>
                            </w:p>
                          </w:txbxContent>
                        </wps:txbx>
                        <wps:bodyPr rot="0" vert="horz" wrap="square" lIns="91440" tIns="45720" rIns="91440" bIns="45720" anchor="t" anchorCtr="0" upright="1">
                          <a:noAutofit/>
                        </wps:bodyPr>
                      </wps:wsp>
                      <wps:wsp>
                        <wps:cNvPr id="23" name="AutoShape 43"/>
                        <wps:cNvCnPr>
                          <a:cxnSpLocks noChangeShapeType="1"/>
                          <a:stCxn id="15" idx="2"/>
                          <a:endCxn id="18" idx="0"/>
                        </wps:cNvCnPr>
                        <wps:spPr bwMode="auto">
                          <a:xfrm>
                            <a:off x="840740" y="456565"/>
                            <a:ext cx="635" cy="254635"/>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4" name="AutoShape 44"/>
                        <wps:cNvCnPr>
                          <a:cxnSpLocks noChangeShapeType="1"/>
                          <a:stCxn id="18" idx="2"/>
                          <a:endCxn id="19" idx="0"/>
                        </wps:cNvCnPr>
                        <wps:spPr bwMode="auto">
                          <a:xfrm flipH="1">
                            <a:off x="840740" y="1263650"/>
                            <a:ext cx="635" cy="352425"/>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6" name="AutoShape 45"/>
                        <wps:cNvCnPr>
                          <a:cxnSpLocks noChangeShapeType="1"/>
                          <a:stCxn id="19" idx="3"/>
                          <a:endCxn id="20" idx="1"/>
                        </wps:cNvCnPr>
                        <wps:spPr bwMode="auto">
                          <a:xfrm>
                            <a:off x="1521460" y="1853565"/>
                            <a:ext cx="304800" cy="635"/>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7" name="AutoShape 46"/>
                        <wps:cNvCnPr>
                          <a:cxnSpLocks noChangeShapeType="1"/>
                          <a:stCxn id="20" idx="3"/>
                          <a:endCxn id="21" idx="1"/>
                        </wps:cNvCnPr>
                        <wps:spPr bwMode="auto">
                          <a:xfrm>
                            <a:off x="3188335" y="1853565"/>
                            <a:ext cx="302260" cy="635"/>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8" name="AutoShape 47"/>
                        <wps:cNvCnPr>
                          <a:cxnSpLocks noChangeShapeType="1"/>
                          <a:stCxn id="21" idx="2"/>
                          <a:endCxn id="22" idx="0"/>
                        </wps:cNvCnPr>
                        <wps:spPr bwMode="auto">
                          <a:xfrm flipH="1">
                            <a:off x="4136390" y="2166620"/>
                            <a:ext cx="635" cy="239395"/>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6" o:spid="_x0000_s1032" editas="canvas" style="width:396.9pt;height:219.4pt;mso-position-horizontal-relative:char;mso-position-vertical-relative:line" coordsize="50406,27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50406;height:27863;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37" o:spid="_x0000_s1034" type="#_x0000_t116" style="position:absolute;left:3454;top:1047;width:990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w8nMIA&#10;AADbAAAADwAAAGRycy9kb3ducmV2LnhtbERPTWvCQBC9C/0PyxR6kbppoBJS1yCBlvYkxmKvQ3bM&#10;BrOzIbvGtL/eLQje5vE+Z1VMthMjDb51rOBlkYAgrp1uuVHwvX9/zkD4gKyxc0wKfslDsX6YrTDX&#10;7sI7GqvQiBjCPkcFJoQ+l9LXhiz6heuJI3d0g8UQ4dBIPeAlhttOpkmylBZbjg0GeyoN1afqbBVk&#10;GadjeT4cvj4m/EGe/522Zq/U0+O0eQMRaAp38c39qeP8V/j/JR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TDycwgAAANsAAAAPAAAAAAAAAAAAAAAAAJgCAABkcnMvZG93&#10;bnJldi54bWxQSwUGAAAAAAQABAD1AAAAhwMAAAAA&#10;" strokecolor="black [3213]">
                  <v:textbox>
                    <w:txbxContent>
                      <w:p w14:paraId="6D95B055" w14:textId="77777777" w:rsidR="00E03922" w:rsidRPr="00B736E3" w:rsidRDefault="00E03922" w:rsidP="002B72FE">
                        <w:pPr>
                          <w:ind w:firstLine="0"/>
                          <w:jc w:val="center"/>
                          <w:rPr>
                            <w:lang w:val="id-ID"/>
                          </w:rPr>
                        </w:pPr>
                        <w:r>
                          <w:rPr>
                            <w:lang w:val="id-ID"/>
                          </w:rPr>
                          <w:t>Mulai</w:t>
                        </w:r>
                      </w:p>
                    </w:txbxContent>
                  </v:textbox>
                </v:shape>
                <v:rect id="Rectangle 38" o:spid="_x0000_s1035" style="position:absolute;left:1073;top:7112;width:14675;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ZZsYA&#10;AADbAAAADwAAAGRycy9kb3ducmV2LnhtbESPQWvDMAyF74X9B6PBLqVxtkMJadxSygI7DEa7Dbab&#10;iNUkNJZD7KTpv58Ohd0k3tN7n4rd7Do10RBazwaekxQUceVty7WBr89ylYEKEdli55kM3CjAbvuw&#10;KDC3/spHmk6xVhLCIUcDTYx9rnWoGnIYEt8Ti3b2g8Mo61BrO+BVwl2nX9J0rR22LA0N9nRoqLqc&#10;RmdA3z7WWRzPv4fXn3KZ9e/j95yOxjw9zvsNqEhz/Dffr9+s4Aus/CID6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ZZsYAAADbAAAADwAAAAAAAAAAAAAAAACYAgAAZHJz&#10;L2Rvd25yZXYueG1sUEsFBgAAAAAEAAQA9QAAAIsDAAAAAA==&#10;" strokecolor="black [3213]">
                  <v:textbox>
                    <w:txbxContent>
                      <w:p w14:paraId="20B889EE" w14:textId="77777777" w:rsidR="00E03922" w:rsidRPr="00B736E3" w:rsidRDefault="00E03922" w:rsidP="002B72FE">
                        <w:pPr>
                          <w:ind w:firstLine="0"/>
                          <w:jc w:val="center"/>
                          <w:rPr>
                            <w:lang w:val="id-ID"/>
                          </w:rPr>
                        </w:pPr>
                        <w:r>
                          <w:rPr>
                            <w:lang w:val="id-ID"/>
                          </w:rPr>
                          <w:t>Pengumpulan dan praproses data</w:t>
                        </w:r>
                      </w:p>
                    </w:txbxContent>
                  </v:textbox>
                </v:rect>
                <v:rect id="Rectangle 39" o:spid="_x0000_s1036" style="position:absolute;left:1593;top:16160;width:13621;height:4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18/cEA&#10;AADbAAAADwAAAGRycy9kb3ducmV2LnhtbERPy6rCMBDdC/5DGMGNaOpdSK1GEVG4C0F8ge6GZmyL&#10;zaQ0qda/N8KFu5vDec582ZpSPKl2hWUF41EEgji1uuBMwfm0HcYgnEfWWFomBW9ysFx0O3NMtH3x&#10;gZ5Hn4kQwi5BBbn3VSKlS3My6Ea2Ig7c3dYGfYB1JnWNrxBuSvkTRRNpsODQkGNF65zSx7ExCuR7&#10;P4l9c7+tN9ftIK52zaWNGqX6vXY1A+Gp9f/iP/evDvOn8P0lHCA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9fP3BAAAA2wAAAA8AAAAAAAAAAAAAAAAAmAIAAGRycy9kb3du&#10;cmV2LnhtbFBLBQYAAAAABAAEAPUAAACGAwAAAAA=&#10;" strokecolor="black [3213]">
                  <v:textbox>
                    <w:txbxContent>
                      <w:p w14:paraId="518D20D9" w14:textId="77777777" w:rsidR="00E03922" w:rsidRPr="002B72FE" w:rsidRDefault="00E03922" w:rsidP="002B72FE">
                        <w:pPr>
                          <w:ind w:firstLine="0"/>
                          <w:jc w:val="center"/>
                          <w:rPr>
                            <w:lang w:val="id-ID"/>
                          </w:rPr>
                        </w:pPr>
                        <w:r>
                          <w:rPr>
                            <w:lang w:val="id-ID"/>
                          </w:rPr>
                          <w:t>Penentuan data uji dan data latih</w:t>
                        </w:r>
                      </w:p>
                    </w:txbxContent>
                  </v:textbox>
                </v:rect>
                <v:rect id="Rectangle 40" o:spid="_x0000_s1037" style="position:absolute;left:18262;top:15208;width:13621;height:6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f3b4A&#10;AADbAAAADwAAAGRycy9kb3ducmV2LnhtbERPuwrCMBTdBf8hXMFFNNVBSjWKiIKDIL5At0tzbYvN&#10;TWlSrX9vBsHxcN7zZWtK8aLaFZYVjEcRCOLU6oIzBZfzdhiDcB5ZY2mZFHzIwXLR7cwx0fbNR3qd&#10;fCZCCLsEFeTeV4mULs3JoBvZijhwD1sb9AHWmdQ1vkO4KeUkiqbSYMGhIceK1jmlz1NjFMjPYRr7&#10;5nFfb27bQVztm2sbNUr1e+1qBsJT6//in3unFUzC+vAl/AC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0rH92+AAAA2wAAAA8AAAAAAAAAAAAAAAAAmAIAAGRycy9kb3ducmV2&#10;LnhtbFBLBQYAAAAABAAEAPUAAACDAwAAAAA=&#10;" strokecolor="black [3213]">
                  <v:textbox>
                    <w:txbxContent>
                      <w:p w14:paraId="4D7FCF9D" w14:textId="77777777" w:rsidR="00E03922" w:rsidRPr="002B72FE" w:rsidRDefault="00E03922" w:rsidP="002B72FE">
                        <w:pPr>
                          <w:ind w:firstLine="0"/>
                          <w:jc w:val="center"/>
                          <w:rPr>
                            <w:lang w:val="id-ID"/>
                          </w:rPr>
                        </w:pPr>
                        <w:r>
                          <w:rPr>
                            <w:lang w:val="id-ID"/>
                          </w:rPr>
                          <w:t>Pemodelan dan pengujian pohon keputusan</w:t>
                        </w:r>
                      </w:p>
                    </w:txbxContent>
                  </v:textbox>
                </v:rect>
                <v:rect id="Rectangle 41" o:spid="_x0000_s1038" style="position:absolute;left:34905;top:15398;width:12923;height:6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e6RsUA&#10;AADbAAAADwAAAGRycy9kb3ducmV2LnhtbESPQWuDQBSE74X8h+UFeinJmhxEbFYJIUIPhdIkhfb2&#10;cF9U4r4VdzX677uFQo7DzHzD7PLJtGKk3jWWFWzWEQji0uqGKwWXc7FKQDiPrLG1TApmcpBni6cd&#10;ptre+ZPGk69EgLBLUUHtfZdK6cqaDLq17YiDd7W9QR9kX0nd4z3ATSu3URRLgw2HhRo7OtRU3k6D&#10;USDnjzjxw/XncPwuXpLuffiaokGp5+W0fwXhafKP8H/7TSvYbuDvS/g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7pGxQAAANsAAAAPAAAAAAAAAAAAAAAAAJgCAABkcnMv&#10;ZG93bnJldi54bWxQSwUGAAAAAAQABAD1AAAAigMAAAAA&#10;" strokecolor="black [3213]">
                  <v:textbox>
                    <w:txbxContent>
                      <w:p w14:paraId="06A34997" w14:textId="77777777" w:rsidR="00E03922" w:rsidRPr="002B72FE" w:rsidRDefault="00E03922" w:rsidP="002B72FE">
                        <w:pPr>
                          <w:ind w:firstLine="0"/>
                          <w:jc w:val="center"/>
                          <w:rPr>
                            <w:lang w:val="id-ID"/>
                          </w:rPr>
                        </w:pPr>
                        <w:r>
                          <w:rPr>
                            <w:lang w:val="id-ID"/>
                          </w:rPr>
                          <w:t>Visualisasi dan analisis hasil pemodelan</w:t>
                        </w:r>
                      </w:p>
                    </w:txbxContent>
                  </v:textbox>
                </v:rect>
                <v:shape id="AutoShape 42" o:spid="_x0000_s1039" type="#_x0000_t116" style="position:absolute;left:36417;top:24060;width:9893;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luVcIA&#10;AADbAAAADwAAAGRycy9kb3ducmV2LnhtbESPT4vCMBTE78J+h/CEvYim9iClaxQRVnZP4h/c66N5&#10;NsXmpTSxdv30RhA8DjPzG2a+7G0tOmp95VjBdJKAIC6crrhUcDx8jzMQPiBrrB2Tgn/ysFx8DOaY&#10;a3fjHXX7UIoIYZ+jAhNCk0vpC0MW/cQ1xNE7u9ZiiLItpW7xFuG2lmmSzKTFiuOCwYbWhorL/moV&#10;ZBmn3fp6Ov1uevxDHt0vW3NQ6nPYr75ABOrDO/xq/2gFaQr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yW5VwgAAANsAAAAPAAAAAAAAAAAAAAAAAJgCAABkcnMvZG93&#10;bnJldi54bWxQSwUGAAAAAAQABAD1AAAAhwMAAAAA&#10;" strokecolor="black [3213]">
                  <v:textbox>
                    <w:txbxContent>
                      <w:p w14:paraId="6FA5C1DE" w14:textId="77777777" w:rsidR="00E03922" w:rsidRPr="002B72FE" w:rsidRDefault="00E03922" w:rsidP="002B72FE">
                        <w:pPr>
                          <w:ind w:firstLine="0"/>
                          <w:jc w:val="center"/>
                          <w:rPr>
                            <w:lang w:val="id-ID"/>
                          </w:rPr>
                        </w:pPr>
                        <w:r>
                          <w:rPr>
                            <w:lang w:val="id-ID"/>
                          </w:rPr>
                          <w:t>Selesai</w:t>
                        </w:r>
                      </w:p>
                    </w:txbxContent>
                  </v:textbox>
                </v:shape>
                <v:shapetype id="_x0000_t32" coordsize="21600,21600" o:spt="32" o:oned="t" path="m,l21600,21600e" filled="f">
                  <v:path arrowok="t" fillok="f" o:connecttype="none"/>
                  <o:lock v:ext="edit" shapetype="t"/>
                </v:shapetype>
                <v:shape id="AutoShape 43" o:spid="_x0000_s1040" type="#_x0000_t32" style="position:absolute;left:8407;top:4565;width:6;height:25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bMXcUAAADbAAAADwAAAGRycy9kb3ducmV2LnhtbESPzWrDMBCE74W8g9hAbo2cFEpxo4T8&#10;ECg5tU5D6G2xtpYba+VIiu2+fVUo9DjMzDfMYjXYRnTkQ+1YwWyagSAuna65UvB+3N8/gQgRWWPj&#10;mBR8U4DVcnS3wFy7nt+oK2IlEoRDjgpMjG0uZSgNWQxT1xIn79N5izFJX0ntsU9w28h5lj1KizWn&#10;BYMtbQ2Vl+JmFTTdob+ebl9Xs3vtjsX2/GE2vlVqMh7WzyAiDfE//Nd+0QrmD/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bMXcUAAADbAAAADwAAAAAAAAAA&#10;AAAAAAChAgAAZHJzL2Rvd25yZXYueG1sUEsFBgAAAAAEAAQA+QAAAJMDAAAAAA==&#10;" strokecolor="black [3213]">
                  <v:stroke endarrow="block"/>
                </v:shape>
                <v:shape id="AutoShape 44" o:spid="_x0000_s1041" type="#_x0000_t32" style="position:absolute;left:8407;top:12636;width:6;height:3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2Nz8UAAADbAAAADwAAAGRycy9kb3ducmV2LnhtbESPQWvCQBSE7wX/w/KE3nSTVNqYZhUR&#10;2lpvpoJ6e2Rfk2D2bchuNf77bkHocZiZb5h8OZhWXKh3jWUF8TQCQVxa3XClYP/1NklBOI+ssbVM&#10;Cm7kYLkYPeSYaXvlHV0KX4kAYZehgtr7LpPSlTUZdFPbEQfv2/YGfZB9JXWP1wA3rUyi6FkabDgs&#10;1NjRuqbyXPwYBS/y8BGl5SaJ50/742ld2M/tu1XqcTysXkF4Gvx/+N7eaAXJD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2Nz8UAAADbAAAADwAAAAAAAAAA&#10;AAAAAAChAgAAZHJzL2Rvd25yZXYueG1sUEsFBgAAAAAEAAQA+QAAAJMDAAAAAA==&#10;" strokecolor="black [3213]">
                  <v:stroke endarrow="block"/>
                </v:shape>
                <v:shape id="AutoShape 45" o:spid="_x0000_s1042" type="#_x0000_t32" style="position:absolute;left:15214;top:18535;width:304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FvxcQAAADbAAAADwAAAGRycy9kb3ducmV2LnhtbESPQWsCMRSE7wX/Q3iCt5rVg5TVKFUp&#10;FE92bZHeHpvXzdbNy5rE3fXfN4VCj8PMfMOsNoNtREc+1I4VzKYZCOLS6ZorBe+nl8cnECEia2wc&#10;k4I7BdisRw8rzLXr+Y26IlYiQTjkqMDE2OZShtKQxTB1LXHyvpy3GJP0ldQe+wS3jZxn2UJarDkt&#10;GGxpZ6i8FDeroOkO/fXj9n01+2N3KnbnT7P1rVKT8fC8BBFpiP/hv/arVjBfwO+X9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FxAAAANsAAAAPAAAAAAAAAAAA&#10;AAAAAKECAABkcnMvZG93bnJldi54bWxQSwUGAAAAAAQABAD5AAAAkgMAAAAA&#10;" strokecolor="black [3213]">
                  <v:stroke endarrow="block"/>
                </v:shape>
                <v:shape id="AutoShape 46" o:spid="_x0000_s1043" type="#_x0000_t32" style="position:absolute;left:31883;top:18535;width:302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3KXsUAAADbAAAADwAAAGRycy9kb3ducmV2LnhtbESPzWrDMBCE74W8g9hAbo2cHNriRgn5&#10;IVByap2G0NtibS031sqRFNt9+6pQ6HGYmW+YxWqwjejIh9qxgtk0A0FcOl1zpeD9uL9/AhEissbG&#10;MSn4pgCr5ehugbl2Pb9RV8RKJAiHHBWYGNtcylAashimriVO3qfzFmOSvpLaY5/gtpHzLHuQFmtO&#10;CwZb2hoqL8XNKmi6Q3893b6uZvfaHYvt+cNsfKvUZDysn0FEGuJ/+K/9ohXMH+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3KXsUAAADbAAAADwAAAAAAAAAA&#10;AAAAAAChAgAAZHJzL2Rvd25yZXYueG1sUEsFBgAAAAAEAAQA+QAAAJMDAAAAAA==&#10;" strokecolor="black [3213]">
                  <v:stroke endarrow="block"/>
                </v:shape>
                <v:shape id="AutoShape 47" o:spid="_x0000_s1044" type="#_x0000_t32" style="position:absolute;left:41363;top:21666;width:7;height:23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CHysIAAADbAAAADwAAAGRycy9kb3ducmV2LnhtbERPTWvCQBC9F/wPywi9NRtTqDbNKiLY&#10;qremAe1tyI5JMDsbstsk/ffdg9Dj431nm8m0YqDeNZYVLKIYBHFpdcOVguJr/7QC4TyyxtYyKfgl&#10;B5v17CHDVNuRP2nIfSVCCLsUFdTed6mUrqzJoItsRxy4q+0N+gD7SuoexxBuWpnE8Ys02HBoqLGj&#10;XU3lLf8xCpby/BGvykOyeH0uLt+73B5P71apx/m0fQPhafL/4rv7oBUkYWz4En6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DCHysIAAADbAAAADwAAAAAAAAAAAAAA&#10;AAChAgAAZHJzL2Rvd25yZXYueG1sUEsFBgAAAAAEAAQA+QAAAJADAAAAAA==&#10;" strokecolor="black [3213]">
                  <v:stroke endarrow="block"/>
                </v:shape>
                <w10:anchorlock/>
              </v:group>
            </w:pict>
          </mc:Fallback>
        </mc:AlternateContent>
      </w:r>
    </w:p>
    <w:p w14:paraId="550889B5" w14:textId="77777777" w:rsidR="003B634A" w:rsidRPr="00A136BA" w:rsidRDefault="00DA7CB3" w:rsidP="003B634A">
      <w:pPr>
        <w:rPr>
          <w:lang w:val="id-ID"/>
        </w:rPr>
      </w:pPr>
      <w:r w:rsidRPr="00A136BA">
        <w:rPr>
          <w:noProof/>
          <w:lang w:val="en-ID" w:eastAsia="en-ID"/>
        </w:rPr>
        <mc:AlternateContent>
          <mc:Choice Requires="wps">
            <w:drawing>
              <wp:anchor distT="0" distB="0" distL="114300" distR="114300" simplePos="0" relativeHeight="251665408" behindDoc="0" locked="0" layoutInCell="1" allowOverlap="1" wp14:anchorId="39174C67" wp14:editId="4DDAD00D">
                <wp:simplePos x="0" y="0"/>
                <wp:positionH relativeFrom="column">
                  <wp:posOffset>0</wp:posOffset>
                </wp:positionH>
                <wp:positionV relativeFrom="paragraph">
                  <wp:posOffset>55245</wp:posOffset>
                </wp:positionV>
                <wp:extent cx="5040630" cy="235585"/>
                <wp:effectExtent l="3810" t="1905" r="3810" b="635"/>
                <wp:wrapNone/>
                <wp:docPr id="1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630"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5CF50B" w14:textId="77777777" w:rsidR="00E03922" w:rsidRPr="00D87062" w:rsidRDefault="00E03922" w:rsidP="004F100A">
                            <w:pPr>
                              <w:pStyle w:val="Caption"/>
                              <w:jc w:val="center"/>
                              <w:rPr>
                                <w:rFonts w:eastAsia="MS Mincho" w:cs="Arial"/>
                                <w:szCs w:val="24"/>
                                <w:lang w:eastAsia="en-US"/>
                              </w:rPr>
                            </w:pPr>
                            <w:r>
                              <w:t xml:space="preserve">Gambar </w:t>
                            </w:r>
                            <w:fldSimple w:instr=" SEQ Gambar \* ARABIC ">
                              <w:r>
                                <w:rPr>
                                  <w:noProof/>
                                </w:rPr>
                                <w:t>2</w:t>
                              </w:r>
                            </w:fldSimple>
                            <w:r>
                              <w:rPr>
                                <w:lang w:val="id-ID"/>
                              </w:rPr>
                              <w:t xml:space="preserve"> </w:t>
                            </w:r>
                            <w:bookmarkStart w:id="56" w:name="_Toc525032259"/>
                            <w:bookmarkStart w:id="57" w:name="_Toc525038593"/>
                            <w:r>
                              <w:rPr>
                                <w:lang w:val="id-ID"/>
                              </w:rPr>
                              <w:t>Tahapan penelitian</w:t>
                            </w:r>
                            <w:bookmarkEnd w:id="56"/>
                            <w:bookmarkEnd w:id="5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45" type="#_x0000_t202" style="position:absolute;left:0;text-align:left;margin-left:0;margin-top:4.35pt;width:396.9pt;height:1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" stroked="f">
                <v:textbox inset="0,0,0,0">
                  <w:txbxContent>
                    <w:p w14:paraId="5E5CF50B" w14:textId="77777777" w:rsidR="00E03922" w:rsidRPr="00D87062" w:rsidRDefault="00E03922" w:rsidP="004F100A">
                      <w:pPr>
                        <w:pStyle w:val="Caption"/>
                        <w:jc w:val="center"/>
                        <w:rPr>
                          <w:rFonts w:eastAsia="MS Mincho" w:cs="Arial"/>
                          <w:szCs w:val="24"/>
                          <w:lang w:eastAsia="en-US"/>
                        </w:rPr>
                      </w:pPr>
                      <w:r>
                        <w:t xml:space="preserve">Gambar </w:t>
                      </w:r>
                      <w:fldSimple w:instr=" SEQ Gambar \* ARABIC ">
                        <w:r>
                          <w:rPr>
                            <w:noProof/>
                          </w:rPr>
                          <w:t>2</w:t>
                        </w:r>
                      </w:fldSimple>
                      <w:r>
                        <w:rPr>
                          <w:lang w:val="id-ID"/>
                        </w:rPr>
                        <w:t xml:space="preserve"> </w:t>
                      </w:r>
                      <w:bookmarkStart w:id="58" w:name="_Toc525032259"/>
                      <w:bookmarkStart w:id="59" w:name="_Toc525038593"/>
                      <w:r>
                        <w:rPr>
                          <w:lang w:val="id-ID"/>
                        </w:rPr>
                        <w:t>Tahapan penelitian</w:t>
                      </w:r>
                      <w:bookmarkEnd w:id="58"/>
                      <w:bookmarkEnd w:id="59"/>
                    </w:p>
                  </w:txbxContent>
                </v:textbox>
              </v:shape>
            </w:pict>
          </mc:Fallback>
        </mc:AlternateContent>
      </w:r>
    </w:p>
    <w:p w14:paraId="4397D047" w14:textId="77777777" w:rsidR="003B634A" w:rsidRPr="00A136BA" w:rsidRDefault="003B634A" w:rsidP="003B634A">
      <w:pPr>
        <w:rPr>
          <w:lang w:val="id-ID"/>
        </w:rPr>
      </w:pPr>
    </w:p>
    <w:p w14:paraId="321E005F" w14:textId="77777777" w:rsidR="004F100A" w:rsidRPr="00A136BA" w:rsidRDefault="004F100A" w:rsidP="001A1DF0">
      <w:pPr>
        <w:pStyle w:val="Heading3"/>
        <w:spacing w:before="240"/>
        <w:rPr>
          <w:lang w:val="id-ID"/>
        </w:rPr>
      </w:pPr>
      <w:r w:rsidRPr="00A136BA">
        <w:rPr>
          <w:lang w:val="id-ID"/>
        </w:rPr>
        <w:t>Pengumpulan dan praproses data</w:t>
      </w:r>
    </w:p>
    <w:p w14:paraId="4401086A" w14:textId="7B57A3AE" w:rsidR="004F100A" w:rsidRPr="00A136BA" w:rsidRDefault="00983852" w:rsidP="008F5752">
      <w:pPr>
        <w:rPr>
          <w:rStyle w:val="Hyperlink"/>
          <w:color w:val="auto"/>
          <w:u w:val="none"/>
          <w:lang w:val="id-ID"/>
        </w:rPr>
      </w:pPr>
      <w:r w:rsidRPr="00A136BA">
        <w:rPr>
          <w:lang w:val="id-ID"/>
        </w:rPr>
        <w:t xml:space="preserve">Data yang digunakan pada penelitian ini </w:t>
      </w:r>
      <w:r w:rsidR="00961CBA" w:rsidRPr="00A136BA">
        <w:rPr>
          <w:lang w:val="id-ID"/>
        </w:rPr>
        <w:t>diperoleh</w:t>
      </w:r>
      <w:r w:rsidRPr="00A136BA">
        <w:rPr>
          <w:lang w:val="id-ID"/>
        </w:rPr>
        <w:t xml:space="preserve"> dari </w:t>
      </w:r>
      <w:hyperlink r:id="rId21" w:history="1">
        <w:r w:rsidRPr="00A136BA">
          <w:rPr>
            <w:rStyle w:val="Hyperlink"/>
            <w:lang w:val="id-ID"/>
          </w:rPr>
          <w:t>http://repogempa.bmkg.go.id</w:t>
        </w:r>
      </w:hyperlink>
      <w:r w:rsidR="008F5752" w:rsidRPr="00A136BA">
        <w:rPr>
          <w:rStyle w:val="Hyperlink"/>
          <w:color w:val="auto"/>
          <w:u w:val="none"/>
          <w:lang w:val="id-ID"/>
        </w:rPr>
        <w:t>. Data yang digu</w:t>
      </w:r>
      <w:r w:rsidR="005C10EB" w:rsidRPr="00A136BA">
        <w:rPr>
          <w:rStyle w:val="Hyperlink"/>
          <w:color w:val="auto"/>
          <w:u w:val="none"/>
          <w:lang w:val="id-ID"/>
        </w:rPr>
        <w:t>nakan merupakan data gempa tahun 2012</w:t>
      </w:r>
      <w:r w:rsidR="00464EF9">
        <w:rPr>
          <w:rStyle w:val="Hyperlink"/>
          <w:color w:val="auto"/>
          <w:u w:val="none"/>
        </w:rPr>
        <w:t>, 2013,</w:t>
      </w:r>
      <w:r w:rsidR="005C10EB" w:rsidRPr="00A136BA">
        <w:rPr>
          <w:rStyle w:val="Hyperlink"/>
          <w:color w:val="auto"/>
          <w:u w:val="none"/>
          <w:lang w:val="id-ID"/>
        </w:rPr>
        <w:t xml:space="preserve"> dan 201</w:t>
      </w:r>
      <w:r w:rsidR="00464EF9">
        <w:rPr>
          <w:rStyle w:val="Hyperlink"/>
          <w:color w:val="auto"/>
          <w:u w:val="none"/>
        </w:rPr>
        <w:t>8</w:t>
      </w:r>
      <w:r w:rsidR="0004317E" w:rsidRPr="00A136BA">
        <w:rPr>
          <w:rStyle w:val="Hyperlink"/>
          <w:color w:val="auto"/>
          <w:u w:val="none"/>
          <w:lang w:val="id-ID"/>
        </w:rPr>
        <w:t xml:space="preserve"> sebanyak </w:t>
      </w:r>
      <w:r w:rsidR="00D73C95">
        <w:rPr>
          <w:rStyle w:val="Hyperlink"/>
          <w:color w:val="auto"/>
          <w:u w:val="none"/>
        </w:rPr>
        <w:t>167</w:t>
      </w:r>
      <w:r w:rsidR="0004317E" w:rsidRPr="00A136BA">
        <w:rPr>
          <w:rStyle w:val="Hyperlink"/>
          <w:color w:val="auto"/>
          <w:u w:val="none"/>
          <w:lang w:val="id-ID"/>
        </w:rPr>
        <w:t xml:space="preserve"> data</w:t>
      </w:r>
      <w:r w:rsidR="006B0196" w:rsidRPr="00A136BA">
        <w:rPr>
          <w:rStyle w:val="Hyperlink"/>
          <w:color w:val="auto"/>
          <w:u w:val="none"/>
          <w:lang w:val="id-ID"/>
        </w:rPr>
        <w:t>.</w:t>
      </w:r>
    </w:p>
    <w:p w14:paraId="3C3D21E1" w14:textId="0CC1CFE9" w:rsidR="00917D5B" w:rsidRDefault="000B1ACC" w:rsidP="00917D5B">
      <w:pPr>
        <w:rPr>
          <w:lang w:val="id-ID"/>
        </w:rPr>
      </w:pPr>
      <w:r w:rsidRPr="00A136BA">
        <w:rPr>
          <w:lang w:val="id-ID"/>
        </w:rPr>
        <w:t xml:space="preserve">Praproses data dilakukan </w:t>
      </w:r>
      <w:r w:rsidRPr="00706F81">
        <w:rPr>
          <w:lang w:val="id-ID"/>
        </w:rPr>
        <w:t xml:space="preserve">untuk menyesuaikan data yang </w:t>
      </w:r>
      <w:r w:rsidR="004065C2" w:rsidRPr="00706F81">
        <w:rPr>
          <w:lang w:val="id-ID"/>
        </w:rPr>
        <w:t>akan diolah agar sesuai dengan penelitian yang akan dilakukan</w:t>
      </w:r>
      <w:r w:rsidR="00E7272E" w:rsidRPr="00706F81">
        <w:t xml:space="preserve"> dengan menghilangkan atau menambahkan atribut data</w:t>
      </w:r>
      <w:r w:rsidR="004065C2" w:rsidRPr="00706F81">
        <w:rPr>
          <w:lang w:val="id-ID"/>
        </w:rPr>
        <w:t xml:space="preserve">. Praproses juga dilakukan untuk meningkatkan akurasi hasil pengolahan dengan memperbaiki kualitas data. </w:t>
      </w:r>
      <w:r w:rsidR="00D30C6E" w:rsidRPr="00706F81">
        <w:rPr>
          <w:lang w:val="id-ID"/>
        </w:rPr>
        <w:t xml:space="preserve">Praproses yang dilakukan </w:t>
      </w:r>
      <w:r w:rsidR="00EE5256" w:rsidRPr="00706F81">
        <w:rPr>
          <w:lang w:val="id-ID"/>
        </w:rPr>
        <w:t>adalah pemilihan atribut yang akan digunak</w:t>
      </w:r>
      <w:r w:rsidR="006435BD" w:rsidRPr="00706F81">
        <w:rPr>
          <w:lang w:val="id-ID"/>
        </w:rPr>
        <w:t xml:space="preserve">an, </w:t>
      </w:r>
      <w:r w:rsidR="00EE5256" w:rsidRPr="00706F81">
        <w:rPr>
          <w:lang w:val="id-ID"/>
        </w:rPr>
        <w:t xml:space="preserve">penentuan kategori kelas, dan </w:t>
      </w:r>
      <w:r w:rsidR="00EE5256" w:rsidRPr="00706F81">
        <w:rPr>
          <w:lang w:val="id-ID"/>
        </w:rPr>
        <w:lastRenderedPageBreak/>
        <w:t>pemberian label kelas</w:t>
      </w:r>
      <w:r w:rsidR="00D30C6E" w:rsidRPr="00706F81">
        <w:rPr>
          <w:lang w:val="id-ID"/>
        </w:rPr>
        <w:t>.</w:t>
      </w:r>
      <w:r w:rsidR="0002074C" w:rsidRPr="00706F81">
        <w:rPr>
          <w:lang w:val="id-ID"/>
        </w:rPr>
        <w:t xml:space="preserve"> Pemilihan atribut yang digunakan dilakukan dengan membua</w:t>
      </w:r>
      <w:r w:rsidR="008D21F9">
        <w:t>ng</w:t>
      </w:r>
      <w:r w:rsidR="0002074C" w:rsidRPr="00706F81">
        <w:rPr>
          <w:lang w:val="id-ID"/>
        </w:rPr>
        <w:t xml:space="preserve"> atribut data yang tidak diperlukan yaitu:</w:t>
      </w:r>
      <w:r w:rsidR="00F6480C" w:rsidRPr="00706F81">
        <w:rPr>
          <w:lang w:val="id-ID"/>
        </w:rPr>
        <w:t xml:space="preserve"> </w:t>
      </w:r>
      <w:r w:rsidR="0002074C" w:rsidRPr="00706F81">
        <w:rPr>
          <w:lang w:val="id-ID"/>
        </w:rPr>
        <w:t xml:space="preserve">time, typeMag, az, rms, </w:t>
      </w:r>
      <w:r w:rsidR="00095D14">
        <w:t xml:space="preserve">MT, </w:t>
      </w:r>
      <w:r w:rsidR="0002074C" w:rsidRPr="00706F81">
        <w:rPr>
          <w:lang w:val="id-ID"/>
        </w:rPr>
        <w:t xml:space="preserve">dan cPhase. Penambahan atribut juga dilakukan dengan menambahkan kolom </w:t>
      </w:r>
      <w:r w:rsidR="00AF6345" w:rsidRPr="00706F81">
        <w:rPr>
          <w:lang w:val="id-ID"/>
        </w:rPr>
        <w:t>Class</w:t>
      </w:r>
      <w:r w:rsidR="0002074C" w:rsidRPr="00706F81">
        <w:rPr>
          <w:lang w:val="id-ID"/>
        </w:rPr>
        <w:t xml:space="preserve"> untuk menampung hasil label kelas</w:t>
      </w:r>
      <w:r w:rsidR="00662FC5" w:rsidRPr="00662FC5">
        <w:rPr>
          <w:lang w:val="id-ID"/>
        </w:rPr>
        <w:t>, kolom victim untuk menandakan ada atau tidaknya korban, kolom damage untuk menandakan ada tidaknya kerusakan infrastruktur dan bangunan, kolom placeType untuk jenis dari tempat titik pusat gempa, areaClass untuk menampung kelas lokasi titik gempa, dan terrainLevel</w:t>
      </w:r>
      <w:r w:rsidR="00662FC5" w:rsidRPr="00B27697">
        <w:rPr>
          <w:lang w:val="id-ID"/>
        </w:rPr>
        <w:t xml:space="preserve"> untuk menampung kelas ketinggian titik pusat gempa</w:t>
      </w:r>
      <w:r w:rsidR="0002074C" w:rsidRPr="00706F81">
        <w:rPr>
          <w:lang w:val="id-ID"/>
        </w:rPr>
        <w:t xml:space="preserve">. </w:t>
      </w:r>
      <w:r w:rsidR="00DE4952" w:rsidRPr="00706F81">
        <w:rPr>
          <w:lang w:val="id-ID"/>
        </w:rPr>
        <w:t xml:space="preserve">Penentuan kategori kelas dilakukan dengan </w:t>
      </w:r>
      <w:r w:rsidR="00AF6345" w:rsidRPr="00706F81">
        <w:rPr>
          <w:lang w:val="id-ID"/>
        </w:rPr>
        <w:t>menggunakan prasyarat berikut:</w:t>
      </w:r>
    </w:p>
    <w:p w14:paraId="6323B4EF" w14:textId="10499ACB" w:rsidR="00AF6345" w:rsidRPr="00917D5B" w:rsidRDefault="00AF6345" w:rsidP="00917D5B">
      <w:pPr>
        <w:pStyle w:val="ListParagraph"/>
        <w:numPr>
          <w:ilvl w:val="0"/>
          <w:numId w:val="15"/>
        </w:numPr>
        <w:ind w:left="284" w:hanging="284"/>
        <w:rPr>
          <w:lang w:val="id-ID"/>
        </w:rPr>
      </w:pPr>
      <w:r w:rsidRPr="00917D5B">
        <w:rPr>
          <w:lang w:val="id-ID"/>
        </w:rPr>
        <w:t xml:space="preserve">Gempa yang memiliki risiko terjadinya kerusakan/korban, </w:t>
      </w:r>
    </w:p>
    <w:p w14:paraId="35983268" w14:textId="23BF1D24" w:rsidR="00AF6345" w:rsidRPr="00A136BA" w:rsidRDefault="008A781C" w:rsidP="00AD054C">
      <w:pPr>
        <w:pStyle w:val="ListParagraph"/>
        <w:numPr>
          <w:ilvl w:val="1"/>
          <w:numId w:val="12"/>
        </w:numPr>
        <w:ind w:left="567" w:hanging="284"/>
        <w:rPr>
          <w:lang w:val="id-ID"/>
        </w:rPr>
      </w:pPr>
      <w:r w:rsidRPr="00A136BA">
        <w:rPr>
          <w:lang w:val="id-ID"/>
        </w:rPr>
        <w:t>t</w:t>
      </w:r>
      <w:r w:rsidR="00715FDD" w:rsidRPr="00A136BA">
        <w:rPr>
          <w:lang w:val="id-ID"/>
        </w:rPr>
        <w:t>erdapat kerusakan</w:t>
      </w:r>
      <w:r w:rsidR="00853116" w:rsidRPr="00A136BA">
        <w:rPr>
          <w:lang w:val="id-ID"/>
        </w:rPr>
        <w:t xml:space="preserve"> bangunan</w:t>
      </w:r>
      <w:r w:rsidR="00715FDD" w:rsidRPr="00A136BA">
        <w:rPr>
          <w:lang w:val="id-ID"/>
        </w:rPr>
        <w:t>, atau</w:t>
      </w:r>
    </w:p>
    <w:p w14:paraId="2AD292BA" w14:textId="3394FF45" w:rsidR="00AF6345" w:rsidRPr="00A136BA" w:rsidRDefault="008A781C" w:rsidP="00AD054C">
      <w:pPr>
        <w:pStyle w:val="ListParagraph"/>
        <w:numPr>
          <w:ilvl w:val="1"/>
          <w:numId w:val="12"/>
        </w:numPr>
        <w:ind w:left="567" w:hanging="284"/>
        <w:rPr>
          <w:lang w:val="id-ID"/>
        </w:rPr>
      </w:pPr>
      <w:r w:rsidRPr="00A136BA">
        <w:rPr>
          <w:lang w:val="id-ID"/>
        </w:rPr>
        <w:t>t</w:t>
      </w:r>
      <w:r w:rsidR="00715FDD" w:rsidRPr="00A136BA">
        <w:rPr>
          <w:lang w:val="id-ID"/>
        </w:rPr>
        <w:t>erdapat korban jiwa (yang disebabkan gempa), atau</w:t>
      </w:r>
    </w:p>
    <w:p w14:paraId="5EB491CA" w14:textId="169B8ABC" w:rsidR="008A781C" w:rsidRPr="00A136BA" w:rsidRDefault="008A781C" w:rsidP="00AD054C">
      <w:pPr>
        <w:pStyle w:val="ListParagraph"/>
        <w:numPr>
          <w:ilvl w:val="1"/>
          <w:numId w:val="12"/>
        </w:numPr>
        <w:ind w:left="567" w:hanging="284"/>
        <w:rPr>
          <w:lang w:val="id-ID"/>
        </w:rPr>
      </w:pPr>
      <w:r w:rsidRPr="00A136BA">
        <w:rPr>
          <w:lang w:val="id-ID"/>
        </w:rPr>
        <w:t xml:space="preserve">radius antara titik pusat gempa dengan stasiun pengukur gempa terjauh lebih dari </w:t>
      </w:r>
      <w:r w:rsidR="004011E7">
        <w:t>26.27</w:t>
      </w:r>
      <w:r w:rsidRPr="00A136BA">
        <w:rPr>
          <w:lang w:val="id-ID"/>
        </w:rPr>
        <w:t xml:space="preserve"> km (diambil dari nilai </w:t>
      </w:r>
      <w:r w:rsidR="004011E7">
        <w:t>yang berada di atas kuartil dua</w:t>
      </w:r>
      <w:r w:rsidRPr="00A136BA">
        <w:rPr>
          <w:lang w:val="id-ID"/>
        </w:rPr>
        <w:t xml:space="preserve"> data yang digunakan pada penelitian ini) dan berpotensi tsunami</w:t>
      </w:r>
    </w:p>
    <w:p w14:paraId="3676CE7F" w14:textId="4F84A55C" w:rsidR="008A781C" w:rsidRPr="00A136BA" w:rsidRDefault="008A781C" w:rsidP="00AD054C">
      <w:pPr>
        <w:pStyle w:val="ListParagraph"/>
        <w:numPr>
          <w:ilvl w:val="2"/>
          <w:numId w:val="12"/>
        </w:numPr>
        <w:ind w:left="851" w:hanging="284"/>
        <w:rPr>
          <w:lang w:val="id-ID"/>
        </w:rPr>
      </w:pPr>
      <w:r w:rsidRPr="00A136BA">
        <w:rPr>
          <w:lang w:val="id-ID"/>
        </w:rPr>
        <w:t xml:space="preserve">kedalaman dibawah </w:t>
      </w:r>
      <w:r w:rsidR="00AF6345" w:rsidRPr="00A136BA">
        <w:rPr>
          <w:lang w:val="id-ID"/>
        </w:rPr>
        <w:t>60</w:t>
      </w:r>
      <w:r w:rsidRPr="00A136BA">
        <w:rPr>
          <w:lang w:val="id-ID"/>
        </w:rPr>
        <w:t xml:space="preserve"> km dan</w:t>
      </w:r>
    </w:p>
    <w:p w14:paraId="5BA82C6E" w14:textId="64B10ADE" w:rsidR="00AF6345" w:rsidRPr="00A136BA" w:rsidRDefault="008A781C" w:rsidP="00AD054C">
      <w:pPr>
        <w:pStyle w:val="ListParagraph"/>
        <w:numPr>
          <w:ilvl w:val="2"/>
          <w:numId w:val="12"/>
        </w:numPr>
        <w:ind w:left="851" w:hanging="284"/>
        <w:rPr>
          <w:lang w:val="id-ID"/>
        </w:rPr>
      </w:pPr>
      <w:r w:rsidRPr="00A136BA">
        <w:rPr>
          <w:lang w:val="id-ID"/>
        </w:rPr>
        <w:t>nilai magnitud</w:t>
      </w:r>
      <w:r w:rsidR="00994E1E">
        <w:t>o</w:t>
      </w:r>
      <w:r w:rsidRPr="00A136BA">
        <w:rPr>
          <w:lang w:val="id-ID"/>
        </w:rPr>
        <w:t xml:space="preserve"> diatas </w:t>
      </w:r>
      <w:r w:rsidR="00AF6345" w:rsidRPr="00A136BA">
        <w:rPr>
          <w:lang w:val="id-ID"/>
        </w:rPr>
        <w:t>5.5</w:t>
      </w:r>
      <w:r w:rsidRPr="00A136BA">
        <w:rPr>
          <w:lang w:val="id-ID"/>
        </w:rPr>
        <w:t xml:space="preserve"> </w:t>
      </w:r>
      <w:r w:rsidR="00F2672F">
        <w:t>sR</w:t>
      </w:r>
    </w:p>
    <w:p w14:paraId="7F6FB687" w14:textId="5B96F51D" w:rsidR="00AF6345" w:rsidRPr="00A136BA" w:rsidRDefault="00AF6345" w:rsidP="00AD054C">
      <w:pPr>
        <w:pStyle w:val="ListParagraph"/>
        <w:numPr>
          <w:ilvl w:val="0"/>
          <w:numId w:val="12"/>
        </w:numPr>
        <w:ind w:left="284" w:hanging="284"/>
        <w:rPr>
          <w:lang w:val="id-ID"/>
        </w:rPr>
      </w:pPr>
      <w:r w:rsidRPr="00A136BA">
        <w:rPr>
          <w:lang w:val="id-ID"/>
        </w:rPr>
        <w:t>Gempa nonrisiko</w:t>
      </w:r>
    </w:p>
    <w:p w14:paraId="2C9C296A" w14:textId="77777777" w:rsidR="004F100A" w:rsidRPr="00A136BA" w:rsidRDefault="004F100A" w:rsidP="00DE4952">
      <w:pPr>
        <w:pStyle w:val="Heading3"/>
        <w:tabs>
          <w:tab w:val="left" w:pos="4185"/>
        </w:tabs>
        <w:spacing w:before="240"/>
        <w:rPr>
          <w:lang w:val="id-ID"/>
        </w:rPr>
      </w:pPr>
      <w:r w:rsidRPr="00A136BA">
        <w:rPr>
          <w:lang w:val="id-ID"/>
        </w:rPr>
        <w:t>Penentuan data uji dan data latih</w:t>
      </w:r>
      <w:r w:rsidR="00EE5256" w:rsidRPr="00A136BA">
        <w:rPr>
          <w:lang w:val="id-ID"/>
        </w:rPr>
        <w:tab/>
      </w:r>
    </w:p>
    <w:p w14:paraId="7DED8B9D" w14:textId="74B3A3AF" w:rsidR="004F100A" w:rsidRPr="00A136BA" w:rsidRDefault="00264CD1" w:rsidP="004F100A">
      <w:pPr>
        <w:rPr>
          <w:lang w:val="id-ID"/>
        </w:rPr>
      </w:pPr>
      <w:r w:rsidRPr="00A136BA">
        <w:rPr>
          <w:rStyle w:val="Hyperlink"/>
          <w:color w:val="auto"/>
          <w:u w:val="none"/>
          <w:lang w:val="id-ID"/>
        </w:rPr>
        <w:t xml:space="preserve">Data latih dan uji yang digunakan merupakan data gempa </w:t>
      </w:r>
      <w:r w:rsidR="0053317C">
        <w:rPr>
          <w:rStyle w:val="Hyperlink"/>
          <w:color w:val="auto"/>
          <w:u w:val="none"/>
        </w:rPr>
        <w:t>yang diperoleh saat tahap pengumpulan dan praproses data</w:t>
      </w:r>
      <w:r w:rsidRPr="00A136BA">
        <w:rPr>
          <w:rStyle w:val="Hyperlink"/>
          <w:color w:val="auto"/>
          <w:u w:val="none"/>
          <w:lang w:val="id-ID"/>
        </w:rPr>
        <w:t>.</w:t>
      </w:r>
      <w:r w:rsidR="00ED2803" w:rsidRPr="00A136BA">
        <w:rPr>
          <w:rStyle w:val="Hyperlink"/>
          <w:color w:val="auto"/>
          <w:u w:val="none"/>
          <w:lang w:val="id-ID"/>
        </w:rPr>
        <w:t xml:space="preserve"> Data </w:t>
      </w:r>
      <w:r w:rsidRPr="00A136BA">
        <w:rPr>
          <w:rStyle w:val="Hyperlink"/>
          <w:color w:val="auto"/>
          <w:u w:val="none"/>
          <w:lang w:val="id-ID"/>
        </w:rPr>
        <w:t xml:space="preserve">latih dan </w:t>
      </w:r>
      <w:r w:rsidR="00ED2803" w:rsidRPr="00A136BA">
        <w:rPr>
          <w:rStyle w:val="Hyperlink"/>
          <w:color w:val="auto"/>
          <w:u w:val="none"/>
          <w:lang w:val="id-ID"/>
        </w:rPr>
        <w:t>uji disatukan dalam satu fail csv.</w:t>
      </w:r>
      <w:r w:rsidRPr="00A136BA">
        <w:rPr>
          <w:rStyle w:val="Hyperlink"/>
          <w:color w:val="auto"/>
          <w:u w:val="none"/>
          <w:lang w:val="id-ID"/>
        </w:rPr>
        <w:t xml:space="preserve"> </w:t>
      </w:r>
      <w:r w:rsidR="003478AC" w:rsidRPr="00A136BA">
        <w:rPr>
          <w:rStyle w:val="Hyperlink"/>
          <w:color w:val="auto"/>
          <w:u w:val="none"/>
          <w:lang w:val="id-ID"/>
        </w:rPr>
        <w:t xml:space="preserve">Jumlah data yang timpang antara kelas risiko dan nonrisiko diatasi dengan menggunakan metode </w:t>
      </w:r>
      <w:r w:rsidR="003478AC" w:rsidRPr="00F22B5A">
        <w:rPr>
          <w:rStyle w:val="Hyperlink"/>
          <w:i/>
          <w:color w:val="auto"/>
          <w:u w:val="none"/>
          <w:lang w:val="id-ID"/>
        </w:rPr>
        <w:t>oversampling</w:t>
      </w:r>
      <w:r w:rsidR="003478AC" w:rsidRPr="00A136BA">
        <w:rPr>
          <w:rStyle w:val="Hyperlink"/>
          <w:color w:val="auto"/>
          <w:u w:val="none"/>
          <w:lang w:val="id-ID"/>
        </w:rPr>
        <w:t xml:space="preserve"> menggunakan </w:t>
      </w:r>
      <w:r w:rsidR="003478AC" w:rsidRPr="001B1BD3">
        <w:rPr>
          <w:rStyle w:val="Hyperlink"/>
          <w:i/>
          <w:color w:val="auto"/>
          <w:u w:val="none"/>
          <w:lang w:val="id-ID"/>
        </w:rPr>
        <w:t>library</w:t>
      </w:r>
      <w:r w:rsidR="003478AC" w:rsidRPr="00A136BA">
        <w:rPr>
          <w:rStyle w:val="Hyperlink"/>
          <w:color w:val="auto"/>
          <w:u w:val="none"/>
          <w:lang w:val="id-ID"/>
        </w:rPr>
        <w:t xml:space="preserve"> </w:t>
      </w:r>
      <w:r w:rsidR="00F22B5A">
        <w:rPr>
          <w:rStyle w:val="Hyperlink"/>
          <w:color w:val="auto"/>
          <w:u w:val="none"/>
        </w:rPr>
        <w:t>I</w:t>
      </w:r>
      <w:r w:rsidR="003478AC" w:rsidRPr="00A136BA">
        <w:rPr>
          <w:rStyle w:val="Hyperlink"/>
          <w:color w:val="auto"/>
          <w:u w:val="none"/>
          <w:lang w:val="id-ID"/>
        </w:rPr>
        <w:t xml:space="preserve">mbalance pada bahasa pemrograman R. </w:t>
      </w:r>
      <w:r w:rsidRPr="00A136BA">
        <w:rPr>
          <w:rStyle w:val="Hyperlink"/>
          <w:color w:val="auto"/>
          <w:u w:val="none"/>
          <w:lang w:val="id-ID"/>
        </w:rPr>
        <w:t xml:space="preserve">Pembagian data dilakukan menggunakan metode </w:t>
      </w:r>
      <w:r w:rsidRPr="001B1BD3">
        <w:rPr>
          <w:rStyle w:val="Hyperlink"/>
          <w:i/>
          <w:color w:val="auto"/>
          <w:u w:val="none"/>
          <w:lang w:val="id-ID"/>
        </w:rPr>
        <w:t>k-fold cross validation</w:t>
      </w:r>
      <w:r w:rsidRPr="00A136BA">
        <w:rPr>
          <w:rStyle w:val="Hyperlink"/>
          <w:color w:val="auto"/>
          <w:u w:val="none"/>
          <w:lang w:val="id-ID"/>
        </w:rPr>
        <w:t xml:space="preserve"> menggunakan </w:t>
      </w:r>
      <w:r w:rsidRPr="001B1BD3">
        <w:rPr>
          <w:rStyle w:val="Hyperlink"/>
          <w:i/>
          <w:color w:val="auto"/>
          <w:u w:val="none"/>
          <w:lang w:val="id-ID"/>
        </w:rPr>
        <w:t>library</w:t>
      </w:r>
      <w:r w:rsidRPr="00A136BA">
        <w:rPr>
          <w:rStyle w:val="Hyperlink"/>
          <w:color w:val="auto"/>
          <w:u w:val="none"/>
          <w:lang w:val="id-ID"/>
        </w:rPr>
        <w:t xml:space="preserve"> </w:t>
      </w:r>
      <w:r w:rsidR="00F22B5A">
        <w:rPr>
          <w:rStyle w:val="Hyperlink"/>
          <w:color w:val="auto"/>
          <w:u w:val="none"/>
        </w:rPr>
        <w:t>C</w:t>
      </w:r>
      <w:r w:rsidRPr="00A136BA">
        <w:rPr>
          <w:rStyle w:val="Hyperlink"/>
          <w:color w:val="auto"/>
          <w:u w:val="none"/>
          <w:lang w:val="id-ID"/>
        </w:rPr>
        <w:t>aret pada bahasa pemrograman R.</w:t>
      </w:r>
    </w:p>
    <w:p w14:paraId="1D120A83" w14:textId="77777777" w:rsidR="004F100A" w:rsidRPr="00A136BA" w:rsidRDefault="004F100A" w:rsidP="00DE4952">
      <w:pPr>
        <w:pStyle w:val="Heading3"/>
        <w:spacing w:before="240"/>
        <w:rPr>
          <w:lang w:val="id-ID"/>
        </w:rPr>
      </w:pPr>
      <w:r w:rsidRPr="00A136BA">
        <w:rPr>
          <w:lang w:val="id-ID"/>
        </w:rPr>
        <w:t>Pemodelan dan pengujian pohon keputusan</w:t>
      </w:r>
    </w:p>
    <w:p w14:paraId="5829FC76" w14:textId="1D452F68" w:rsidR="004F100A" w:rsidRPr="00F20661" w:rsidRDefault="00F00D7E" w:rsidP="004F100A">
      <w:pPr>
        <w:rPr>
          <w:u w:val="single"/>
        </w:rPr>
      </w:pPr>
      <w:r w:rsidRPr="00A136BA">
        <w:rPr>
          <w:lang w:val="id-ID"/>
        </w:rPr>
        <w:t>Model klasifikasi yang digunakan pada penelitian ini adalah pohon keputusan. Algoritme yang digunakan untuk pohon keputusan adalah algoritme C5.0</w:t>
      </w:r>
      <w:r w:rsidR="002D6958" w:rsidRPr="00A136BA">
        <w:rPr>
          <w:lang w:val="id-ID"/>
        </w:rPr>
        <w:t xml:space="preserve"> yang memakai nilai</w:t>
      </w:r>
      <w:r w:rsidR="00D219DD" w:rsidRPr="00A136BA">
        <w:rPr>
          <w:lang w:val="id-ID"/>
        </w:rPr>
        <w:t xml:space="preserve"> </w:t>
      </w:r>
      <w:r w:rsidR="00D219DD" w:rsidRPr="00A136BA">
        <w:rPr>
          <w:i/>
          <w:lang w:val="id-ID"/>
        </w:rPr>
        <w:t xml:space="preserve">Information Gain </w:t>
      </w:r>
      <w:r w:rsidR="00D219DD" w:rsidRPr="00A136BA">
        <w:rPr>
          <w:lang w:val="id-ID"/>
        </w:rPr>
        <w:t>dengan</w:t>
      </w:r>
      <w:r w:rsidR="002D6958" w:rsidRPr="00A136BA">
        <w:rPr>
          <w:lang w:val="id-ID"/>
        </w:rPr>
        <w:t xml:space="preserve"> </w:t>
      </w:r>
      <w:r w:rsidR="00B817FC" w:rsidRPr="00A136BA">
        <w:rPr>
          <w:i/>
          <w:lang w:val="id-ID"/>
        </w:rPr>
        <w:t>Gain Ratio</w:t>
      </w:r>
      <w:r w:rsidR="002D6958" w:rsidRPr="00A136BA">
        <w:rPr>
          <w:i/>
          <w:lang w:val="id-ID"/>
        </w:rPr>
        <w:t xml:space="preserve"> </w:t>
      </w:r>
      <w:r w:rsidR="002D6958" w:rsidRPr="00A136BA">
        <w:rPr>
          <w:lang w:val="id-ID"/>
        </w:rPr>
        <w:t>dalam pemodelannya</w:t>
      </w:r>
      <w:r w:rsidRPr="00A136BA">
        <w:rPr>
          <w:lang w:val="id-ID"/>
        </w:rPr>
        <w:t>. Pemodelan dan pengujian hasil pohon keputusan</w:t>
      </w:r>
      <w:r w:rsidR="005C41FC" w:rsidRPr="00A136BA">
        <w:rPr>
          <w:lang w:val="id-ID"/>
        </w:rPr>
        <w:t xml:space="preserve"> dilakukan menggunakan </w:t>
      </w:r>
      <w:r w:rsidR="005C41FC" w:rsidRPr="001B1BD3">
        <w:rPr>
          <w:i/>
          <w:lang w:val="id-ID"/>
        </w:rPr>
        <w:t>library</w:t>
      </w:r>
      <w:r w:rsidR="005C41FC" w:rsidRPr="00A136BA">
        <w:rPr>
          <w:lang w:val="id-ID"/>
        </w:rPr>
        <w:t xml:space="preserve"> c</w:t>
      </w:r>
      <w:r w:rsidRPr="00A136BA">
        <w:rPr>
          <w:lang w:val="id-ID"/>
        </w:rPr>
        <w:t>50 dengan bahasa pemrograman R.</w:t>
      </w:r>
      <w:r w:rsidR="005C41FC" w:rsidRPr="00A136BA">
        <w:rPr>
          <w:lang w:val="id-ID"/>
        </w:rPr>
        <w:t xml:space="preserve"> Pengujian model pohon keputusan dilakukan dengan menggunakan </w:t>
      </w:r>
      <w:r w:rsidR="005C41FC" w:rsidRPr="00A136BA">
        <w:rPr>
          <w:i/>
          <w:lang w:val="id-ID"/>
        </w:rPr>
        <w:t>Confusion Matrix</w:t>
      </w:r>
      <w:r w:rsidR="005C41FC" w:rsidRPr="00A136BA">
        <w:rPr>
          <w:lang w:val="id-ID"/>
        </w:rPr>
        <w:t xml:space="preserve">. Pengujian juga dilakukan menggunakan bahasa pemrograman R dengan </w:t>
      </w:r>
      <w:r w:rsidR="005C41FC" w:rsidRPr="001B1BD3">
        <w:rPr>
          <w:i/>
          <w:lang w:val="id-ID"/>
        </w:rPr>
        <w:t>library</w:t>
      </w:r>
      <w:r w:rsidR="005C41FC" w:rsidRPr="00A136BA">
        <w:rPr>
          <w:lang w:val="id-ID"/>
        </w:rPr>
        <w:t xml:space="preserve"> caret.</w:t>
      </w:r>
      <w:r w:rsidR="00F20661">
        <w:t xml:space="preserve"> Selain itu, perbandingan akurasi dilakukan terhadap hasil akurasi C5.0 dengan algoritme klasifikasi lain. Algoritme yang digunakan adalah </w:t>
      </w:r>
      <w:r w:rsidR="00F20661">
        <w:rPr>
          <w:i/>
        </w:rPr>
        <w:t>Support Vector Machine</w:t>
      </w:r>
      <w:r w:rsidR="00F20661">
        <w:t xml:space="preserve"> (SVM) memakai bahasa pemrograman R dengan </w:t>
      </w:r>
      <w:r w:rsidR="00F20661">
        <w:rPr>
          <w:i/>
        </w:rPr>
        <w:t xml:space="preserve">library </w:t>
      </w:r>
      <w:r w:rsidR="00F20661">
        <w:t>e1071.</w:t>
      </w:r>
    </w:p>
    <w:p w14:paraId="5DC70F89" w14:textId="77777777" w:rsidR="004F100A" w:rsidRPr="00A136BA" w:rsidRDefault="007F379F" w:rsidP="00DE4952">
      <w:pPr>
        <w:pStyle w:val="Heading3"/>
        <w:spacing w:before="240"/>
        <w:rPr>
          <w:lang w:val="id-ID"/>
        </w:rPr>
      </w:pPr>
      <w:r w:rsidRPr="00A136BA">
        <w:rPr>
          <w:lang w:val="id-ID"/>
        </w:rPr>
        <w:t>Visualisasi dan analisis hasil pemodelan</w:t>
      </w:r>
    </w:p>
    <w:p w14:paraId="347DE588" w14:textId="533C767E" w:rsidR="004F100A" w:rsidRPr="00A136BA" w:rsidRDefault="00E71AEF" w:rsidP="00527C32">
      <w:pPr>
        <w:rPr>
          <w:lang w:val="id-ID"/>
        </w:rPr>
      </w:pPr>
      <w:r w:rsidRPr="00A136BA">
        <w:rPr>
          <w:lang w:val="id-ID"/>
        </w:rPr>
        <w:t xml:space="preserve">Visualisasi hasil pemodelan dilakukan dengan memetakan titik-titik gempa ke dalam peta dijital. Pada penelitian ini, visualisasi dilakukan menggunakan OpenStreetMaps API melalui </w:t>
      </w:r>
      <w:r w:rsidRPr="00A136BA">
        <w:rPr>
          <w:i/>
          <w:lang w:val="id-ID"/>
        </w:rPr>
        <w:t>library</w:t>
      </w:r>
      <w:r w:rsidRPr="00A136BA">
        <w:rPr>
          <w:lang w:val="id-ID"/>
        </w:rPr>
        <w:t xml:space="preserve"> Leaflet pada bahasa pemrograman R. Hasil visualisasi akan dianalisis untuk menentukan luas area yang</w:t>
      </w:r>
      <w:r w:rsidR="006E5711" w:rsidRPr="00A136BA">
        <w:rPr>
          <w:lang w:val="id-ID"/>
        </w:rPr>
        <w:t xml:space="preserve"> terdampak gempa pada data gempa</w:t>
      </w:r>
      <w:r w:rsidRPr="00A136BA">
        <w:rPr>
          <w:lang w:val="id-ID"/>
        </w:rPr>
        <w:t>.</w:t>
      </w:r>
    </w:p>
    <w:p w14:paraId="5CDB6D25" w14:textId="77777777" w:rsidR="00005A8B" w:rsidRPr="00A136BA" w:rsidRDefault="00005A8B" w:rsidP="003D71A8">
      <w:pPr>
        <w:pStyle w:val="Heading2"/>
        <w:rPr>
          <w:lang w:val="id-ID"/>
        </w:rPr>
      </w:pPr>
      <w:bookmarkStart w:id="60" w:name="_Toc525039994"/>
      <w:r w:rsidRPr="00A136BA">
        <w:rPr>
          <w:lang w:val="id-ID"/>
        </w:rPr>
        <w:lastRenderedPageBreak/>
        <w:t>Lingkungan Pengembangan</w:t>
      </w:r>
      <w:bookmarkEnd w:id="60"/>
    </w:p>
    <w:p w14:paraId="68F6FD01" w14:textId="77777777" w:rsidR="00DA3A71" w:rsidRPr="00A136BA" w:rsidRDefault="00AA0983" w:rsidP="00AA0983">
      <w:pPr>
        <w:rPr>
          <w:lang w:val="id-ID"/>
        </w:rPr>
      </w:pPr>
      <w:r w:rsidRPr="00A136BA">
        <w:rPr>
          <w:lang w:val="id-ID"/>
        </w:rPr>
        <w:t>Spesifikasi perangkat keras dan perangkat lunak yang digunakan dalam penelitian yaitu sebagai berikut :</w:t>
      </w:r>
    </w:p>
    <w:p w14:paraId="66550406" w14:textId="77777777" w:rsidR="00DA3A71" w:rsidRPr="00A136BA" w:rsidRDefault="00AA0983" w:rsidP="00AD054C">
      <w:pPr>
        <w:pStyle w:val="ListParagraph"/>
        <w:numPr>
          <w:ilvl w:val="0"/>
          <w:numId w:val="6"/>
        </w:numPr>
        <w:ind w:left="284" w:hanging="284"/>
        <w:rPr>
          <w:lang w:val="id-ID"/>
        </w:rPr>
      </w:pPr>
      <w:r w:rsidRPr="00A136BA">
        <w:rPr>
          <w:lang w:val="id-ID"/>
        </w:rPr>
        <w:t>Perangkat Keras :</w:t>
      </w:r>
    </w:p>
    <w:p w14:paraId="66885343" w14:textId="77777777" w:rsidR="00DA3A71" w:rsidRPr="00A136BA" w:rsidRDefault="00AA0983" w:rsidP="00AD054C">
      <w:pPr>
        <w:pStyle w:val="ListParagraph"/>
        <w:numPr>
          <w:ilvl w:val="1"/>
          <w:numId w:val="6"/>
        </w:numPr>
        <w:ind w:left="567" w:hanging="284"/>
        <w:rPr>
          <w:lang w:val="id-ID"/>
        </w:rPr>
      </w:pPr>
      <w:r w:rsidRPr="001B1BD3">
        <w:rPr>
          <w:i/>
          <w:lang w:val="id-ID"/>
        </w:rPr>
        <w:t>Processor</w:t>
      </w:r>
      <w:r w:rsidRPr="00A136BA">
        <w:rPr>
          <w:lang w:val="id-ID"/>
        </w:rPr>
        <w:t xml:space="preserve"> Intel Core i3.</w:t>
      </w:r>
    </w:p>
    <w:p w14:paraId="16EF1F90" w14:textId="79F707E7" w:rsidR="00DA3A71" w:rsidRPr="00A136BA" w:rsidRDefault="001B1BD3" w:rsidP="00AD054C">
      <w:pPr>
        <w:pStyle w:val="ListParagraph"/>
        <w:numPr>
          <w:ilvl w:val="1"/>
          <w:numId w:val="6"/>
        </w:numPr>
        <w:ind w:left="567" w:hanging="284"/>
        <w:rPr>
          <w:lang w:val="id-ID"/>
        </w:rPr>
      </w:pPr>
      <w:r>
        <w:t>RAM</w:t>
      </w:r>
      <w:r w:rsidR="00AA0983" w:rsidRPr="00A136BA">
        <w:rPr>
          <w:lang w:val="id-ID"/>
        </w:rPr>
        <w:t xml:space="preserve"> 4 GB.</w:t>
      </w:r>
    </w:p>
    <w:p w14:paraId="6E9A9234" w14:textId="64262AAB" w:rsidR="00DA3A71" w:rsidRPr="00A136BA" w:rsidRDefault="00AA0983" w:rsidP="00AD054C">
      <w:pPr>
        <w:pStyle w:val="ListParagraph"/>
        <w:numPr>
          <w:ilvl w:val="1"/>
          <w:numId w:val="6"/>
        </w:numPr>
        <w:ind w:left="567" w:hanging="284"/>
        <w:rPr>
          <w:lang w:val="id-ID"/>
        </w:rPr>
      </w:pPr>
      <w:r w:rsidRPr="001B1BD3">
        <w:rPr>
          <w:i/>
          <w:lang w:val="id-ID"/>
        </w:rPr>
        <w:t>Harddisk</w:t>
      </w:r>
      <w:r w:rsidRPr="00A136BA">
        <w:rPr>
          <w:lang w:val="id-ID"/>
        </w:rPr>
        <w:t xml:space="preserve"> 500 GB</w:t>
      </w:r>
      <w:r w:rsidR="00436340" w:rsidRPr="00A136BA">
        <w:rPr>
          <w:lang w:val="id-ID"/>
        </w:rPr>
        <w:t>, 1 TB</w:t>
      </w:r>
      <w:r w:rsidRPr="00A136BA">
        <w:rPr>
          <w:lang w:val="id-ID"/>
        </w:rPr>
        <w:t>.</w:t>
      </w:r>
    </w:p>
    <w:p w14:paraId="3AE7CC41" w14:textId="62CC886C" w:rsidR="00DA3A71" w:rsidRPr="00A136BA" w:rsidRDefault="00AA0983" w:rsidP="00AD054C">
      <w:pPr>
        <w:pStyle w:val="ListParagraph"/>
        <w:numPr>
          <w:ilvl w:val="1"/>
          <w:numId w:val="6"/>
        </w:numPr>
        <w:ind w:left="567" w:hanging="284"/>
        <w:rPr>
          <w:lang w:val="id-ID"/>
        </w:rPr>
      </w:pPr>
      <w:r w:rsidRPr="00A136BA">
        <w:rPr>
          <w:lang w:val="id-ID"/>
        </w:rPr>
        <w:t xml:space="preserve">Layar </w:t>
      </w:r>
      <w:r w:rsidR="005F2306" w:rsidRPr="001B1BD3">
        <w:rPr>
          <w:i/>
          <w:lang w:val="id-ID"/>
        </w:rPr>
        <w:t>monitor</w:t>
      </w:r>
      <w:r w:rsidR="005F2306" w:rsidRPr="00A136BA">
        <w:rPr>
          <w:lang w:val="id-ID"/>
        </w:rPr>
        <w:t xml:space="preserve"> </w:t>
      </w:r>
      <w:r w:rsidRPr="00A136BA">
        <w:rPr>
          <w:lang w:val="id-ID"/>
        </w:rPr>
        <w:t>14 inci.</w:t>
      </w:r>
    </w:p>
    <w:p w14:paraId="79631BB9" w14:textId="6A2B70BB" w:rsidR="005F2306" w:rsidRPr="00A136BA" w:rsidRDefault="005F2306" w:rsidP="00AD054C">
      <w:pPr>
        <w:pStyle w:val="ListParagraph"/>
        <w:numPr>
          <w:ilvl w:val="1"/>
          <w:numId w:val="6"/>
        </w:numPr>
        <w:ind w:left="567" w:hanging="284"/>
        <w:rPr>
          <w:lang w:val="id-ID"/>
        </w:rPr>
      </w:pPr>
      <w:r w:rsidRPr="001B1BD3">
        <w:rPr>
          <w:i/>
          <w:lang w:val="id-ID"/>
        </w:rPr>
        <w:t>Graphic card</w:t>
      </w:r>
      <w:r w:rsidRPr="00A136BA">
        <w:rPr>
          <w:lang w:val="id-ID"/>
        </w:rPr>
        <w:t xml:space="preserve"> NVIDIA GeForce 920MX.</w:t>
      </w:r>
    </w:p>
    <w:p w14:paraId="69939AB9" w14:textId="52073402" w:rsidR="00DA3A71" w:rsidRPr="00A136BA" w:rsidRDefault="00AA0983" w:rsidP="00AD054C">
      <w:pPr>
        <w:pStyle w:val="ListParagraph"/>
        <w:numPr>
          <w:ilvl w:val="1"/>
          <w:numId w:val="6"/>
        </w:numPr>
        <w:ind w:left="567" w:hanging="284"/>
        <w:rPr>
          <w:lang w:val="id-ID"/>
        </w:rPr>
      </w:pPr>
      <w:r w:rsidRPr="001B1BD3">
        <w:rPr>
          <w:i/>
          <w:lang w:val="id-ID"/>
        </w:rPr>
        <w:t>Mouse</w:t>
      </w:r>
      <w:r w:rsidRPr="00A136BA">
        <w:rPr>
          <w:lang w:val="id-ID"/>
        </w:rPr>
        <w:t xml:space="preserve"> dan </w:t>
      </w:r>
      <w:r w:rsidR="005F2306" w:rsidRPr="001B1BD3">
        <w:rPr>
          <w:i/>
          <w:lang w:val="id-ID"/>
        </w:rPr>
        <w:t>k</w:t>
      </w:r>
      <w:r w:rsidRPr="001B1BD3">
        <w:rPr>
          <w:i/>
          <w:lang w:val="id-ID"/>
        </w:rPr>
        <w:t>eyboard</w:t>
      </w:r>
      <w:r w:rsidRPr="00A136BA">
        <w:rPr>
          <w:lang w:val="id-ID"/>
        </w:rPr>
        <w:t>.</w:t>
      </w:r>
    </w:p>
    <w:p w14:paraId="5EA3A57D" w14:textId="77777777" w:rsidR="00DA3A71" w:rsidRPr="00A136BA" w:rsidRDefault="00AA0983" w:rsidP="00AD054C">
      <w:pPr>
        <w:pStyle w:val="ListParagraph"/>
        <w:numPr>
          <w:ilvl w:val="0"/>
          <w:numId w:val="6"/>
        </w:numPr>
        <w:ind w:left="284" w:hanging="284"/>
        <w:rPr>
          <w:lang w:val="id-ID"/>
        </w:rPr>
      </w:pPr>
      <w:r w:rsidRPr="00A136BA">
        <w:rPr>
          <w:lang w:val="id-ID"/>
        </w:rPr>
        <w:t>Perangkat Lunak :</w:t>
      </w:r>
    </w:p>
    <w:p w14:paraId="47109708" w14:textId="2057DB11" w:rsidR="00DA3A71" w:rsidRPr="00A136BA" w:rsidRDefault="00AA0983" w:rsidP="00AD054C">
      <w:pPr>
        <w:pStyle w:val="ListParagraph"/>
        <w:numPr>
          <w:ilvl w:val="1"/>
          <w:numId w:val="6"/>
        </w:numPr>
        <w:ind w:left="567" w:hanging="284"/>
        <w:rPr>
          <w:lang w:val="id-ID"/>
        </w:rPr>
      </w:pPr>
      <w:r w:rsidRPr="00A136BA">
        <w:rPr>
          <w:lang w:val="id-ID"/>
        </w:rPr>
        <w:t>Sistem operasi Windows 7 64-bit</w:t>
      </w:r>
      <w:r w:rsidR="00572200" w:rsidRPr="00A136BA">
        <w:rPr>
          <w:lang w:val="id-ID"/>
        </w:rPr>
        <w:t>, Windows 10 64-bit</w:t>
      </w:r>
      <w:r w:rsidRPr="00A136BA">
        <w:rPr>
          <w:lang w:val="id-ID"/>
        </w:rPr>
        <w:t>.</w:t>
      </w:r>
    </w:p>
    <w:p w14:paraId="627EF9F3" w14:textId="77777777" w:rsidR="00DA3A71" w:rsidRPr="00A136BA" w:rsidRDefault="00AA0983" w:rsidP="00AD054C">
      <w:pPr>
        <w:pStyle w:val="ListParagraph"/>
        <w:numPr>
          <w:ilvl w:val="1"/>
          <w:numId w:val="6"/>
        </w:numPr>
        <w:ind w:left="567" w:hanging="284"/>
        <w:rPr>
          <w:lang w:val="id-ID"/>
        </w:rPr>
      </w:pPr>
      <w:r w:rsidRPr="00A136BA">
        <w:rPr>
          <w:lang w:val="id-ID"/>
        </w:rPr>
        <w:t>Microsoft Excel 2013 sebagai lembar pengolahan</w:t>
      </w:r>
      <w:r w:rsidR="00DA3A71" w:rsidRPr="00A136BA">
        <w:rPr>
          <w:lang w:val="id-ID"/>
        </w:rPr>
        <w:t xml:space="preserve"> </w:t>
      </w:r>
      <w:r w:rsidRPr="00A136BA">
        <w:rPr>
          <w:lang w:val="id-ID"/>
        </w:rPr>
        <w:t>data tambahan dan praproses data.</w:t>
      </w:r>
    </w:p>
    <w:p w14:paraId="3C47DCA2" w14:textId="13227234" w:rsidR="00DA3A71" w:rsidRPr="00A136BA" w:rsidRDefault="00AA0983" w:rsidP="00AD054C">
      <w:pPr>
        <w:pStyle w:val="ListParagraph"/>
        <w:numPr>
          <w:ilvl w:val="1"/>
          <w:numId w:val="6"/>
        </w:numPr>
        <w:ind w:left="567" w:hanging="284"/>
        <w:rPr>
          <w:lang w:val="id-ID"/>
        </w:rPr>
      </w:pPr>
      <w:r w:rsidRPr="00A136BA">
        <w:rPr>
          <w:lang w:val="id-ID"/>
        </w:rPr>
        <w:t>RStudio versi 1.</w:t>
      </w:r>
      <w:r w:rsidR="0086338E" w:rsidRPr="00A136BA">
        <w:rPr>
          <w:lang w:val="id-ID"/>
        </w:rPr>
        <w:t>1</w:t>
      </w:r>
      <w:r w:rsidRPr="00A136BA">
        <w:rPr>
          <w:lang w:val="id-ID"/>
        </w:rPr>
        <w:t>.</w:t>
      </w:r>
      <w:r w:rsidR="0086338E" w:rsidRPr="00A136BA">
        <w:rPr>
          <w:lang w:val="id-ID"/>
        </w:rPr>
        <w:t>383</w:t>
      </w:r>
      <w:r w:rsidRPr="00A136BA">
        <w:rPr>
          <w:lang w:val="id-ID"/>
        </w:rPr>
        <w:t xml:space="preserve"> untuk melakukan proses</w:t>
      </w:r>
      <w:r w:rsidR="00DA3A71" w:rsidRPr="00A136BA">
        <w:rPr>
          <w:lang w:val="id-ID"/>
        </w:rPr>
        <w:t xml:space="preserve"> </w:t>
      </w:r>
      <w:r w:rsidRPr="005D49C7">
        <w:rPr>
          <w:i/>
          <w:lang w:val="id-ID"/>
        </w:rPr>
        <w:t>data mining</w:t>
      </w:r>
      <w:r w:rsidRPr="00A136BA">
        <w:rPr>
          <w:lang w:val="id-ID"/>
        </w:rPr>
        <w:t xml:space="preserve"> dan pembuatan model pohon</w:t>
      </w:r>
      <w:r w:rsidR="00DA3A71" w:rsidRPr="00A136BA">
        <w:rPr>
          <w:lang w:val="id-ID"/>
        </w:rPr>
        <w:t xml:space="preserve"> </w:t>
      </w:r>
      <w:r w:rsidRPr="00A136BA">
        <w:rPr>
          <w:lang w:val="id-ID"/>
        </w:rPr>
        <w:t xml:space="preserve">keputusan menggunakan </w:t>
      </w:r>
      <w:r w:rsidRPr="005D49C7">
        <w:rPr>
          <w:i/>
          <w:lang w:val="id-ID"/>
        </w:rPr>
        <w:t>library</w:t>
      </w:r>
      <w:r w:rsidRPr="00A136BA">
        <w:rPr>
          <w:lang w:val="id-ID"/>
        </w:rPr>
        <w:t xml:space="preserve"> C50</w:t>
      </w:r>
      <w:r w:rsidR="00F779E0">
        <w:t>, Imbalance, Caret, e1071, readr</w:t>
      </w:r>
      <w:r w:rsidRPr="00A136BA">
        <w:rPr>
          <w:lang w:val="id-ID"/>
        </w:rPr>
        <w:t>.</w:t>
      </w:r>
    </w:p>
    <w:p w14:paraId="2BE80845" w14:textId="1E2033EA" w:rsidR="00DA3A71" w:rsidRPr="00A136BA" w:rsidRDefault="00AA0983" w:rsidP="00AD054C">
      <w:pPr>
        <w:pStyle w:val="ListParagraph"/>
        <w:numPr>
          <w:ilvl w:val="1"/>
          <w:numId w:val="6"/>
        </w:numPr>
        <w:ind w:left="567" w:hanging="284"/>
        <w:rPr>
          <w:lang w:val="id-ID"/>
        </w:rPr>
      </w:pPr>
      <w:r w:rsidRPr="005D49C7">
        <w:rPr>
          <w:i/>
          <w:lang w:val="id-ID"/>
        </w:rPr>
        <w:t>Framework</w:t>
      </w:r>
      <w:r w:rsidRPr="00A136BA">
        <w:rPr>
          <w:lang w:val="id-ID"/>
        </w:rPr>
        <w:t xml:space="preserve"> Shiny untuk visualisasi data.</w:t>
      </w:r>
    </w:p>
    <w:p w14:paraId="7F921B99" w14:textId="2B7F69F9" w:rsidR="00CF2A6E" w:rsidRDefault="00DA3A71" w:rsidP="00AD054C">
      <w:pPr>
        <w:pStyle w:val="ListParagraph"/>
        <w:numPr>
          <w:ilvl w:val="1"/>
          <w:numId w:val="6"/>
        </w:numPr>
        <w:spacing w:after="240"/>
        <w:ind w:left="567" w:hanging="284"/>
        <w:rPr>
          <w:lang w:val="id-ID"/>
        </w:rPr>
      </w:pPr>
      <w:r w:rsidRPr="00A136BA">
        <w:rPr>
          <w:lang w:val="id-ID"/>
        </w:rPr>
        <w:t>OpenStreetMaps</w:t>
      </w:r>
      <w:r w:rsidR="00AA0983" w:rsidRPr="00A136BA">
        <w:rPr>
          <w:lang w:val="id-ID"/>
        </w:rPr>
        <w:t xml:space="preserve"> API dengan </w:t>
      </w:r>
      <w:r w:rsidR="00AA0983" w:rsidRPr="005D49C7">
        <w:rPr>
          <w:i/>
          <w:lang w:val="id-ID"/>
        </w:rPr>
        <w:t>library</w:t>
      </w:r>
      <w:r w:rsidR="00AA0983" w:rsidRPr="00A136BA">
        <w:rPr>
          <w:lang w:val="id-ID"/>
        </w:rPr>
        <w:t xml:space="preserve"> </w:t>
      </w:r>
      <w:r w:rsidR="00177BCC" w:rsidRPr="00A136BA">
        <w:rPr>
          <w:lang w:val="id-ID"/>
        </w:rPr>
        <w:t>L</w:t>
      </w:r>
      <w:r w:rsidRPr="00A136BA">
        <w:rPr>
          <w:lang w:val="id-ID"/>
        </w:rPr>
        <w:t>eaflet</w:t>
      </w:r>
      <w:r w:rsidR="00AA0983" w:rsidRPr="00A136BA">
        <w:rPr>
          <w:lang w:val="id-ID"/>
        </w:rPr>
        <w:t xml:space="preserve"> untuk melakukan pemetaan titik-titik terjadinya</w:t>
      </w:r>
      <w:r w:rsidRPr="00A136BA">
        <w:rPr>
          <w:lang w:val="id-ID"/>
        </w:rPr>
        <w:t xml:space="preserve"> </w:t>
      </w:r>
      <w:r w:rsidR="00AA0983" w:rsidRPr="00A136BA">
        <w:rPr>
          <w:lang w:val="id-ID"/>
        </w:rPr>
        <w:t>gempa bumi.</w:t>
      </w:r>
    </w:p>
    <w:p w14:paraId="023BEB8C" w14:textId="003ED3CC" w:rsidR="00E27A8B" w:rsidRPr="00A136BA" w:rsidRDefault="00E27A8B" w:rsidP="00E27A8B">
      <w:pPr>
        <w:pStyle w:val="ListParagraph"/>
        <w:numPr>
          <w:ilvl w:val="1"/>
          <w:numId w:val="6"/>
        </w:numPr>
        <w:spacing w:after="240"/>
        <w:ind w:left="567" w:hanging="283"/>
        <w:rPr>
          <w:lang w:val="id-ID"/>
        </w:rPr>
      </w:pPr>
      <w:r>
        <w:t xml:space="preserve">Google Earth untuk penentuan atribut </w:t>
      </w:r>
      <w:r w:rsidRPr="00E27A8B">
        <w:t>placeType</w:t>
      </w:r>
      <w:r>
        <w:t xml:space="preserve">, </w:t>
      </w:r>
      <w:r w:rsidRPr="00E27A8B">
        <w:t>areaClass</w:t>
      </w:r>
      <w:r>
        <w:t xml:space="preserve">, dan </w:t>
      </w:r>
      <w:r w:rsidRPr="00E27A8B">
        <w:t>terrainLevel</w:t>
      </w:r>
      <w:r w:rsidR="00F97489">
        <w:t>.</w:t>
      </w:r>
    </w:p>
    <w:p w14:paraId="2339C94D" w14:textId="126D902B" w:rsidR="0042088D" w:rsidRPr="00A136BA" w:rsidRDefault="0042088D" w:rsidP="0042088D">
      <w:pPr>
        <w:pStyle w:val="ListParagraph"/>
        <w:spacing w:after="240"/>
        <w:ind w:left="1134" w:firstLine="0"/>
        <w:rPr>
          <w:lang w:val="id-ID"/>
        </w:rPr>
      </w:pPr>
    </w:p>
    <w:p w14:paraId="7AEC473E" w14:textId="0E80B0AB" w:rsidR="00CF2A6E" w:rsidRPr="00A136BA" w:rsidRDefault="00347691" w:rsidP="00465CEF">
      <w:pPr>
        <w:pStyle w:val="Heading1"/>
        <w:spacing w:before="240"/>
        <w:rPr>
          <w:lang w:val="id-ID"/>
        </w:rPr>
      </w:pPr>
      <w:bookmarkStart w:id="61" w:name="_Toc330535333"/>
      <w:bookmarkStart w:id="62" w:name="_Toc330535359"/>
      <w:bookmarkStart w:id="63" w:name="_Toc330964712"/>
      <w:bookmarkStart w:id="64" w:name="_Toc525039995"/>
      <w:r w:rsidRPr="00A136BA">
        <w:rPr>
          <w:lang w:val="id-ID"/>
        </w:rPr>
        <w:t>HASIL DAN PEMBAHASAN</w:t>
      </w:r>
      <w:bookmarkEnd w:id="61"/>
      <w:bookmarkEnd w:id="62"/>
      <w:bookmarkEnd w:id="63"/>
      <w:bookmarkEnd w:id="64"/>
    </w:p>
    <w:p w14:paraId="5575FF2C" w14:textId="78637501" w:rsidR="00771AD6" w:rsidRPr="00A136BA" w:rsidRDefault="005319ED" w:rsidP="005319ED">
      <w:pPr>
        <w:pStyle w:val="Heading2"/>
        <w:rPr>
          <w:lang w:val="id-ID"/>
        </w:rPr>
      </w:pPr>
      <w:bookmarkStart w:id="65" w:name="_Toc525039996"/>
      <w:r w:rsidRPr="00A136BA">
        <w:rPr>
          <w:lang w:val="id-ID"/>
        </w:rPr>
        <w:t>Pengumpulan dan Praproses Data</w:t>
      </w:r>
      <w:bookmarkEnd w:id="65"/>
    </w:p>
    <w:p w14:paraId="2ACB1952" w14:textId="589E95A8" w:rsidR="0099153B" w:rsidRPr="00A136BA" w:rsidRDefault="00AC45D4" w:rsidP="005319ED">
      <w:pPr>
        <w:rPr>
          <w:sz w:val="23"/>
          <w:szCs w:val="23"/>
          <w:lang w:val="id-ID"/>
        </w:rPr>
      </w:pPr>
      <w:r w:rsidRPr="00A136BA">
        <w:rPr>
          <w:lang w:val="id-ID"/>
        </w:rPr>
        <w:t>Data yang digunakan adalah data gempa bu</w:t>
      </w:r>
      <w:r w:rsidR="00E24F74">
        <w:rPr>
          <w:lang w:val="id-ID"/>
        </w:rPr>
        <w:t>mi di Indonesia pada tahun 2012, 2013, 2018</w:t>
      </w:r>
      <w:r w:rsidRPr="00A136BA">
        <w:rPr>
          <w:lang w:val="id-ID"/>
        </w:rPr>
        <w:t xml:space="preserve"> yang dapat diakses gratis untuk tujuan penelitian dari situs </w:t>
      </w:r>
      <w:hyperlink r:id="rId22" w:history="1">
        <w:r w:rsidRPr="00A136BA">
          <w:rPr>
            <w:rStyle w:val="Hyperlink"/>
            <w:lang w:val="id-ID"/>
          </w:rPr>
          <w:t>http://repogempa.bmkg.go.id</w:t>
        </w:r>
      </w:hyperlink>
      <w:r w:rsidRPr="00A136BA">
        <w:rPr>
          <w:lang w:val="id-ID"/>
        </w:rPr>
        <w:t xml:space="preserve"> milik Badan Meteorologi, Klimatologi, dan </w:t>
      </w:r>
      <w:r w:rsidR="00CA162A">
        <w:rPr>
          <w:lang w:val="id-ID"/>
        </w:rPr>
        <w:t>Geofisika</w:t>
      </w:r>
      <w:r w:rsidR="0099153B" w:rsidRPr="00A136BA">
        <w:rPr>
          <w:sz w:val="23"/>
          <w:szCs w:val="23"/>
          <w:lang w:val="id-ID"/>
        </w:rPr>
        <w:t>.</w:t>
      </w:r>
      <w:r w:rsidR="00134D33" w:rsidRPr="00A136BA">
        <w:rPr>
          <w:sz w:val="23"/>
          <w:szCs w:val="23"/>
          <w:lang w:val="id-ID"/>
        </w:rPr>
        <w:t xml:space="preserve"> </w:t>
      </w:r>
      <w:r w:rsidR="00491862" w:rsidRPr="00A136BA">
        <w:rPr>
          <w:sz w:val="23"/>
          <w:szCs w:val="23"/>
          <w:lang w:val="id-ID"/>
        </w:rPr>
        <w:t xml:space="preserve">Data gempa </w:t>
      </w:r>
      <w:r w:rsidR="00CA162A">
        <w:rPr>
          <w:sz w:val="23"/>
          <w:szCs w:val="23"/>
        </w:rPr>
        <w:t>yang akan diolah tersebut</w:t>
      </w:r>
      <w:r w:rsidR="00491862" w:rsidRPr="00A136BA">
        <w:rPr>
          <w:sz w:val="23"/>
          <w:szCs w:val="23"/>
          <w:lang w:val="id-ID"/>
        </w:rPr>
        <w:t xml:space="preserve"> merupakan data gempa khusus </w:t>
      </w:r>
      <w:r w:rsidR="00B20F54" w:rsidRPr="00A136BA">
        <w:rPr>
          <w:sz w:val="23"/>
          <w:szCs w:val="23"/>
          <w:lang w:val="id-ID"/>
        </w:rPr>
        <w:t>di wilayah Indonesia pada latitude (lintang) 6</w:t>
      </w:r>
      <w:r w:rsidR="00B20F54" w:rsidRPr="00A136BA">
        <w:rPr>
          <w:rFonts w:cs="Times New Roman"/>
          <w:sz w:val="23"/>
          <w:szCs w:val="23"/>
          <w:lang w:val="id-ID"/>
        </w:rPr>
        <w:t>°</w:t>
      </w:r>
      <w:r w:rsidR="00B20F54" w:rsidRPr="00A136BA">
        <w:rPr>
          <w:sz w:val="23"/>
          <w:szCs w:val="23"/>
          <w:lang w:val="id-ID"/>
        </w:rPr>
        <w:t xml:space="preserve"> utara hingga 11</w:t>
      </w:r>
      <w:r w:rsidR="00B20F54" w:rsidRPr="00A136BA">
        <w:rPr>
          <w:rFonts w:cs="Times New Roman"/>
          <w:sz w:val="23"/>
          <w:szCs w:val="23"/>
          <w:lang w:val="id-ID"/>
        </w:rPr>
        <w:t>°</w:t>
      </w:r>
      <w:r w:rsidR="00B20F54" w:rsidRPr="00A136BA">
        <w:rPr>
          <w:sz w:val="23"/>
          <w:szCs w:val="23"/>
          <w:lang w:val="id-ID"/>
        </w:rPr>
        <w:t xml:space="preserve"> selatan dan longitude (bujur) 142</w:t>
      </w:r>
      <w:r w:rsidR="00B20F54" w:rsidRPr="00A136BA">
        <w:rPr>
          <w:rFonts w:cs="Times New Roman"/>
          <w:sz w:val="23"/>
          <w:szCs w:val="23"/>
          <w:lang w:val="id-ID"/>
        </w:rPr>
        <w:t>°</w:t>
      </w:r>
      <w:r w:rsidR="00B20F54" w:rsidRPr="00A136BA">
        <w:rPr>
          <w:sz w:val="23"/>
          <w:szCs w:val="23"/>
          <w:lang w:val="id-ID"/>
        </w:rPr>
        <w:t xml:space="preserve"> timur hingga 94</w:t>
      </w:r>
      <w:r w:rsidR="00B20F54" w:rsidRPr="00A136BA">
        <w:rPr>
          <w:rFonts w:cs="Times New Roman"/>
          <w:sz w:val="23"/>
          <w:szCs w:val="23"/>
          <w:lang w:val="id-ID"/>
        </w:rPr>
        <w:t>°</w:t>
      </w:r>
      <w:r w:rsidR="00B20F54" w:rsidRPr="00A136BA">
        <w:rPr>
          <w:sz w:val="23"/>
          <w:szCs w:val="23"/>
          <w:lang w:val="id-ID"/>
        </w:rPr>
        <w:t xml:space="preserve"> timur dengan jangkauan magnitudo 1 hingga 9,5 skala Richter dan kedalaman 1 hingga 1000 </w:t>
      </w:r>
      <w:r w:rsidR="007125DA" w:rsidRPr="00A136BA">
        <w:rPr>
          <w:sz w:val="23"/>
          <w:szCs w:val="23"/>
          <w:lang w:val="id-ID"/>
        </w:rPr>
        <w:t>KM</w:t>
      </w:r>
      <w:r w:rsidR="00B20F54" w:rsidRPr="00A136BA">
        <w:rPr>
          <w:sz w:val="23"/>
          <w:szCs w:val="23"/>
          <w:lang w:val="id-ID"/>
        </w:rPr>
        <w:t>.</w:t>
      </w:r>
    </w:p>
    <w:p w14:paraId="0D000CBC" w14:textId="25E6DADC" w:rsidR="0082180E" w:rsidRPr="00A136BA" w:rsidRDefault="00BE35F9" w:rsidP="0082180E">
      <w:pPr>
        <w:rPr>
          <w:lang w:val="id-ID"/>
        </w:rPr>
      </w:pPr>
      <w:r w:rsidRPr="00A136BA">
        <w:rPr>
          <w:sz w:val="23"/>
          <w:szCs w:val="23"/>
          <w:lang w:val="id-ID"/>
        </w:rPr>
        <w:t xml:space="preserve">Data yang dikumpulkan kemudian disimpan di dalam lembar sebar dengan format .xlsx. Setelah terkumpul, dilakukan penentuan kelas dengan menambahkan kolom </w:t>
      </w:r>
      <w:r w:rsidR="00246D3B" w:rsidRPr="00A136BA">
        <w:rPr>
          <w:sz w:val="23"/>
          <w:szCs w:val="23"/>
          <w:lang w:val="id-ID"/>
        </w:rPr>
        <w:t>Class</w:t>
      </w:r>
      <w:r w:rsidRPr="00A136BA">
        <w:rPr>
          <w:sz w:val="23"/>
          <w:szCs w:val="23"/>
          <w:lang w:val="id-ID"/>
        </w:rPr>
        <w:t xml:space="preserve"> di kolom pertama data. </w:t>
      </w:r>
      <w:r w:rsidR="0082180E" w:rsidRPr="00A136BA">
        <w:rPr>
          <w:lang w:val="id-ID"/>
        </w:rPr>
        <w:t xml:space="preserve">Penentuan </w:t>
      </w:r>
      <w:r w:rsidR="00A6225D" w:rsidRPr="00A136BA">
        <w:rPr>
          <w:lang w:val="id-ID"/>
        </w:rPr>
        <w:t xml:space="preserve">data </w:t>
      </w:r>
      <w:r w:rsidR="005E5BA2" w:rsidRPr="00A136BA">
        <w:rPr>
          <w:lang w:val="id-ID"/>
        </w:rPr>
        <w:t>dari</w:t>
      </w:r>
      <w:r w:rsidR="00A6225D" w:rsidRPr="00A136BA">
        <w:rPr>
          <w:lang w:val="id-ID"/>
        </w:rPr>
        <w:t xml:space="preserve"> kategori</w:t>
      </w:r>
      <w:r w:rsidR="0082180E" w:rsidRPr="00A136BA">
        <w:rPr>
          <w:lang w:val="id-ID"/>
        </w:rPr>
        <w:t xml:space="preserve"> </w:t>
      </w:r>
      <w:r w:rsidR="00A6225D" w:rsidRPr="00A136BA">
        <w:rPr>
          <w:lang w:val="id-ID"/>
        </w:rPr>
        <w:t>Class</w:t>
      </w:r>
      <w:r w:rsidR="0082180E" w:rsidRPr="00A136BA">
        <w:rPr>
          <w:lang w:val="id-ID"/>
        </w:rPr>
        <w:t xml:space="preserve"> dilakukan dengan menggunakan prasyarat berikut:</w:t>
      </w:r>
    </w:p>
    <w:p w14:paraId="55F53D32" w14:textId="5A33C8FF" w:rsidR="0082180E" w:rsidRPr="00A136BA" w:rsidRDefault="0082180E" w:rsidP="00AD054C">
      <w:pPr>
        <w:pStyle w:val="ListParagraph"/>
        <w:numPr>
          <w:ilvl w:val="0"/>
          <w:numId w:val="12"/>
        </w:numPr>
        <w:ind w:left="284" w:hanging="284"/>
        <w:rPr>
          <w:lang w:val="id-ID"/>
        </w:rPr>
      </w:pPr>
      <w:r w:rsidRPr="00A136BA">
        <w:rPr>
          <w:lang w:val="id-ID"/>
        </w:rPr>
        <w:t xml:space="preserve">Gempa yang memiliki risiko terjadinya kerusakan/korban, </w:t>
      </w:r>
    </w:p>
    <w:p w14:paraId="3C398A25" w14:textId="11188FD0" w:rsidR="0082180E" w:rsidRPr="00A136BA" w:rsidRDefault="0082180E" w:rsidP="00AD054C">
      <w:pPr>
        <w:pStyle w:val="ListParagraph"/>
        <w:numPr>
          <w:ilvl w:val="1"/>
          <w:numId w:val="12"/>
        </w:numPr>
        <w:ind w:left="567" w:hanging="284"/>
        <w:rPr>
          <w:lang w:val="id-ID"/>
        </w:rPr>
      </w:pPr>
      <w:r w:rsidRPr="00A136BA">
        <w:rPr>
          <w:lang w:val="id-ID"/>
        </w:rPr>
        <w:t>terdapat kerusakan bangunan, atau</w:t>
      </w:r>
    </w:p>
    <w:p w14:paraId="06758543" w14:textId="74C63A30" w:rsidR="0082180E" w:rsidRPr="00A136BA" w:rsidRDefault="0082180E" w:rsidP="00AD054C">
      <w:pPr>
        <w:pStyle w:val="ListParagraph"/>
        <w:numPr>
          <w:ilvl w:val="1"/>
          <w:numId w:val="12"/>
        </w:numPr>
        <w:ind w:left="567" w:hanging="284"/>
        <w:rPr>
          <w:lang w:val="id-ID"/>
        </w:rPr>
      </w:pPr>
      <w:r w:rsidRPr="00A136BA">
        <w:rPr>
          <w:lang w:val="id-ID"/>
        </w:rPr>
        <w:t>terdapat korban jiwa (yang disebabkan gempa), atau</w:t>
      </w:r>
    </w:p>
    <w:p w14:paraId="65860A51" w14:textId="7FC937F4" w:rsidR="0082180E" w:rsidRPr="00A136BA" w:rsidRDefault="0082180E" w:rsidP="00AD054C">
      <w:pPr>
        <w:pStyle w:val="ListParagraph"/>
        <w:numPr>
          <w:ilvl w:val="1"/>
          <w:numId w:val="12"/>
        </w:numPr>
        <w:ind w:left="567" w:hanging="284"/>
        <w:rPr>
          <w:lang w:val="id-ID"/>
        </w:rPr>
      </w:pPr>
      <w:r w:rsidRPr="00A136BA">
        <w:rPr>
          <w:lang w:val="id-ID"/>
        </w:rPr>
        <w:t>radius antara titik pusat gempa dengan stasiun pengukur gempa terjauh lebih dari 8.82 km (diambil dari nilai kuartil tiga data yang digunakan pada penelitian ini) dan berpotensi tsunami</w:t>
      </w:r>
    </w:p>
    <w:p w14:paraId="6246C15B" w14:textId="77777777" w:rsidR="0082180E" w:rsidRPr="00A136BA" w:rsidRDefault="0082180E" w:rsidP="00AD054C">
      <w:pPr>
        <w:pStyle w:val="ListParagraph"/>
        <w:numPr>
          <w:ilvl w:val="2"/>
          <w:numId w:val="12"/>
        </w:numPr>
        <w:ind w:left="851" w:hanging="284"/>
        <w:rPr>
          <w:lang w:val="id-ID"/>
        </w:rPr>
      </w:pPr>
      <w:r w:rsidRPr="00A136BA">
        <w:rPr>
          <w:lang w:val="id-ID"/>
        </w:rPr>
        <w:t>kedalaman dibawah 60 km dan</w:t>
      </w:r>
    </w:p>
    <w:p w14:paraId="7A93B44D" w14:textId="261E6468" w:rsidR="0082180E" w:rsidRPr="00A136BA" w:rsidRDefault="0082180E" w:rsidP="00AD054C">
      <w:pPr>
        <w:pStyle w:val="ListParagraph"/>
        <w:numPr>
          <w:ilvl w:val="2"/>
          <w:numId w:val="12"/>
        </w:numPr>
        <w:ind w:left="851" w:hanging="284"/>
        <w:rPr>
          <w:lang w:val="id-ID"/>
        </w:rPr>
      </w:pPr>
      <w:r w:rsidRPr="00A136BA">
        <w:rPr>
          <w:lang w:val="id-ID"/>
        </w:rPr>
        <w:t xml:space="preserve">nilai </w:t>
      </w:r>
      <w:r w:rsidR="00F22B5A">
        <w:rPr>
          <w:lang w:val="id-ID"/>
        </w:rPr>
        <w:t>magnitudo</w:t>
      </w:r>
      <w:r w:rsidRPr="00A136BA">
        <w:rPr>
          <w:lang w:val="id-ID"/>
        </w:rPr>
        <w:t xml:space="preserve"> diatas 5.5 km</w:t>
      </w:r>
    </w:p>
    <w:p w14:paraId="347F04EC" w14:textId="0F78DE98" w:rsidR="0082180E" w:rsidRPr="00A136BA" w:rsidRDefault="0082180E" w:rsidP="00AD054C">
      <w:pPr>
        <w:pStyle w:val="ListParagraph"/>
        <w:numPr>
          <w:ilvl w:val="0"/>
          <w:numId w:val="12"/>
        </w:numPr>
        <w:ind w:left="284" w:hanging="284"/>
        <w:rPr>
          <w:lang w:val="id-ID"/>
        </w:rPr>
      </w:pPr>
      <w:r w:rsidRPr="00A136BA">
        <w:rPr>
          <w:lang w:val="id-ID"/>
        </w:rPr>
        <w:lastRenderedPageBreak/>
        <w:t>Gempa nonrisiko</w:t>
      </w:r>
      <w:r w:rsidR="00BE35F9" w:rsidRPr="00A136BA">
        <w:rPr>
          <w:sz w:val="23"/>
          <w:szCs w:val="23"/>
          <w:lang w:val="id-ID"/>
        </w:rPr>
        <w:t xml:space="preserve"> </w:t>
      </w:r>
    </w:p>
    <w:p w14:paraId="510ADEBB" w14:textId="338E70BC" w:rsidR="00BE35F9" w:rsidRPr="0094790B" w:rsidRDefault="000845CA" w:rsidP="0094790B">
      <w:pPr>
        <w:spacing w:after="240"/>
        <w:rPr>
          <w:sz w:val="23"/>
          <w:szCs w:val="23"/>
        </w:rPr>
      </w:pPr>
      <w:r w:rsidRPr="00A136BA">
        <w:rPr>
          <w:sz w:val="23"/>
          <w:szCs w:val="23"/>
          <w:lang w:val="id-ID"/>
        </w:rPr>
        <w:t xml:space="preserve">Penentuan kategori tersebut dilakukan dengan </w:t>
      </w:r>
      <w:r w:rsidR="00BE35F9" w:rsidRPr="00A136BA">
        <w:rPr>
          <w:sz w:val="23"/>
          <w:szCs w:val="23"/>
          <w:lang w:val="id-ID"/>
        </w:rPr>
        <w:t xml:space="preserve">menggunakan fungsi logika di Microsoft Excel yang dapat dilihat pada </w:t>
      </w:r>
      <w:r w:rsidR="006D17C0" w:rsidRPr="00A136BA">
        <w:rPr>
          <w:sz w:val="23"/>
          <w:szCs w:val="23"/>
          <w:lang w:val="id-ID"/>
        </w:rPr>
        <w:fldChar w:fldCharType="begin"/>
      </w:r>
      <w:r w:rsidR="006D17C0" w:rsidRPr="00A136BA">
        <w:rPr>
          <w:sz w:val="23"/>
          <w:szCs w:val="23"/>
          <w:lang w:val="id-ID"/>
        </w:rPr>
        <w:instrText xml:space="preserve"> REF _Ref501355410 \h </w:instrText>
      </w:r>
      <w:r w:rsidR="006D17C0" w:rsidRPr="00A136BA">
        <w:rPr>
          <w:sz w:val="23"/>
          <w:szCs w:val="23"/>
          <w:lang w:val="id-ID"/>
        </w:rPr>
      </w:r>
      <w:r w:rsidR="006D17C0" w:rsidRPr="00A136BA">
        <w:rPr>
          <w:sz w:val="23"/>
          <w:szCs w:val="23"/>
          <w:lang w:val="id-ID"/>
        </w:rPr>
        <w:fldChar w:fldCharType="separate"/>
      </w:r>
      <w:r w:rsidR="009D5A64" w:rsidRPr="00A136BA">
        <w:rPr>
          <w:lang w:val="id-ID"/>
        </w:rPr>
        <w:t xml:space="preserve">Gambar </w:t>
      </w:r>
      <w:r w:rsidR="009D5A64">
        <w:rPr>
          <w:noProof/>
          <w:lang w:val="id-ID"/>
        </w:rPr>
        <w:t>3</w:t>
      </w:r>
      <w:r w:rsidR="006D17C0" w:rsidRPr="00A136BA">
        <w:rPr>
          <w:sz w:val="23"/>
          <w:szCs w:val="23"/>
          <w:lang w:val="id-ID"/>
        </w:rPr>
        <w:fldChar w:fldCharType="end"/>
      </w:r>
      <w:r w:rsidR="006D17C0" w:rsidRPr="00A136BA">
        <w:rPr>
          <w:sz w:val="23"/>
          <w:szCs w:val="23"/>
          <w:lang w:val="id-ID"/>
        </w:rPr>
        <w:t>.</w:t>
      </w:r>
      <w:r w:rsidR="00B27697">
        <w:rPr>
          <w:sz w:val="23"/>
          <w:szCs w:val="23"/>
        </w:rPr>
        <w:t xml:space="preserve"> Penentuan kategori untuk kolom victim, damage, </w:t>
      </w:r>
      <w:r w:rsidR="00B27697" w:rsidRPr="00E27A8B">
        <w:t>placeType</w:t>
      </w:r>
      <w:r w:rsidR="00B27697">
        <w:t xml:space="preserve">, </w:t>
      </w:r>
      <w:r w:rsidR="00B27697" w:rsidRPr="00E27A8B">
        <w:t>areaClass</w:t>
      </w:r>
      <w:r w:rsidR="00B27697">
        <w:t xml:space="preserve">, dan </w:t>
      </w:r>
      <w:r w:rsidR="00B27697" w:rsidRPr="00E27A8B">
        <w:t>terrainLevel</w:t>
      </w:r>
      <w:r w:rsidR="00B27697">
        <w:t xml:space="preserve"> dapat dilihat pada</w:t>
      </w:r>
      <w:r w:rsidR="00A86B9B">
        <w:t xml:space="preserve"> </w:t>
      </w:r>
      <w:r w:rsidR="0094790B">
        <w:fldChar w:fldCharType="begin"/>
      </w:r>
      <w:r w:rsidR="0094790B">
        <w:instrText xml:space="preserve"> REF _Ref525038377 \h </w:instrText>
      </w:r>
      <w:r w:rsidR="0094790B">
        <w:fldChar w:fldCharType="separate"/>
      </w:r>
      <w:r w:rsidR="009D5A64">
        <w:t xml:space="preserve">Tabel </w:t>
      </w:r>
      <w:r w:rsidR="009D5A64">
        <w:rPr>
          <w:noProof/>
        </w:rPr>
        <w:t>2</w:t>
      </w:r>
      <w:r w:rsidR="0094790B">
        <w:fldChar w:fldCharType="end"/>
      </w:r>
      <w:r w:rsidR="00A86B9B">
        <w:t>.</w:t>
      </w:r>
    </w:p>
    <w:tbl>
      <w:tblPr>
        <w:tblStyle w:val="TableGrid"/>
        <w:tblW w:w="0" w:type="auto"/>
        <w:tblLook w:val="04A0" w:firstRow="1" w:lastRow="0" w:firstColumn="1" w:lastColumn="0" w:noHBand="0" w:noVBand="1"/>
      </w:tblPr>
      <w:tblGrid>
        <w:gridCol w:w="7928"/>
      </w:tblGrid>
      <w:tr w:rsidR="00B27697" w14:paraId="4BC311A7" w14:textId="77777777" w:rsidTr="00B27697">
        <w:tc>
          <w:tcPr>
            <w:tcW w:w="7928" w:type="dxa"/>
          </w:tcPr>
          <w:p w14:paraId="43778391" w14:textId="77777777" w:rsidR="00B27697" w:rsidRPr="00DC7C0F" w:rsidRDefault="00B27697" w:rsidP="00B27697">
            <w:pPr>
              <w:ind w:firstLine="0"/>
              <w:rPr>
                <w:rFonts w:ascii="Courier New" w:hAnsi="Courier New" w:cs="Courier New"/>
                <w:sz w:val="22"/>
                <w:lang w:val="id-ID"/>
              </w:rPr>
            </w:pPr>
            <w:r w:rsidRPr="00DC7C0F">
              <w:rPr>
                <w:rFonts w:ascii="Courier New" w:hAnsi="Courier New" w:cs="Courier New"/>
                <w:sz w:val="22"/>
                <w:lang w:val="id-ID"/>
              </w:rPr>
              <w:t>IF</w:t>
            </w:r>
          </w:p>
          <w:p w14:paraId="5AFF1F3A" w14:textId="77777777" w:rsidR="00B27697" w:rsidRPr="00C53EF9" w:rsidRDefault="00B27697" w:rsidP="00B27697">
            <w:pPr>
              <w:rPr>
                <w:rFonts w:ascii="Courier New" w:hAnsi="Courier New" w:cs="Courier New"/>
                <w:sz w:val="22"/>
              </w:rPr>
            </w:pPr>
            <w:r>
              <w:rPr>
                <w:rFonts w:ascii="Courier New" w:hAnsi="Courier New" w:cs="Courier New"/>
                <w:sz w:val="22"/>
              </w:rPr>
              <w:t>(Damage == True OR Victim == True) OR (Smaj</w:t>
            </w:r>
            <w:r>
              <w:rPr>
                <w:rFonts w:ascii="Courier New" w:hAnsi="Courier New" w:cs="Courier New"/>
                <w:sz w:val="22"/>
                <w:lang w:val="id-ID"/>
              </w:rPr>
              <w:t xml:space="preserve"> </w:t>
            </w:r>
            <w:r>
              <w:rPr>
                <w:rFonts w:ascii="Courier New" w:hAnsi="Courier New" w:cs="Courier New"/>
                <w:sz w:val="22"/>
              </w:rPr>
              <w:t>&gt;=</w:t>
            </w:r>
            <w:r w:rsidRPr="00DC7C0F">
              <w:rPr>
                <w:rFonts w:ascii="Courier New" w:hAnsi="Courier New" w:cs="Courier New"/>
                <w:sz w:val="22"/>
                <w:lang w:val="id-ID"/>
              </w:rPr>
              <w:t xml:space="preserve"> </w:t>
            </w:r>
            <w:r>
              <w:rPr>
                <w:rFonts w:ascii="Courier New" w:hAnsi="Courier New" w:cs="Courier New"/>
                <w:sz w:val="22"/>
              </w:rPr>
              <w:t xml:space="preserve">8.82 </w:t>
            </w:r>
            <w:r w:rsidRPr="00DC7C0F">
              <w:rPr>
                <w:rFonts w:ascii="Courier New" w:hAnsi="Courier New" w:cs="Courier New"/>
                <w:sz w:val="22"/>
                <w:lang w:val="id-ID"/>
              </w:rPr>
              <w:t xml:space="preserve">AND Mag </w:t>
            </w:r>
            <w:r>
              <w:rPr>
                <w:rFonts w:ascii="Courier New" w:hAnsi="Courier New" w:cs="Courier New"/>
                <w:sz w:val="22"/>
              </w:rPr>
              <w:t>&gt;5.5</w:t>
            </w:r>
            <w:r w:rsidRPr="00DC7C0F">
              <w:rPr>
                <w:rFonts w:ascii="Courier New" w:hAnsi="Courier New" w:cs="Courier New"/>
                <w:sz w:val="22"/>
                <w:lang w:val="id-ID"/>
              </w:rPr>
              <w:t xml:space="preserve"> </w:t>
            </w:r>
            <w:r>
              <w:rPr>
                <w:rFonts w:ascii="Courier New" w:hAnsi="Courier New" w:cs="Courier New"/>
                <w:sz w:val="22"/>
              </w:rPr>
              <w:t>AND Depth &gt;60</w:t>
            </w:r>
            <w:r w:rsidRPr="00DC7C0F">
              <w:rPr>
                <w:rFonts w:ascii="Courier New" w:hAnsi="Courier New" w:cs="Courier New"/>
                <w:sz w:val="22"/>
                <w:lang w:val="id-ID"/>
              </w:rPr>
              <w:t xml:space="preserve">) THEN </w:t>
            </w:r>
            <w:r>
              <w:rPr>
                <w:rFonts w:ascii="Courier New" w:hAnsi="Courier New" w:cs="Courier New"/>
                <w:sz w:val="22"/>
              </w:rPr>
              <w:t>Class</w:t>
            </w:r>
            <w:r w:rsidRPr="00DC7C0F">
              <w:rPr>
                <w:rFonts w:ascii="Courier New" w:hAnsi="Courier New" w:cs="Courier New"/>
                <w:sz w:val="22"/>
                <w:lang w:val="id-ID"/>
              </w:rPr>
              <w:t xml:space="preserve"> == </w:t>
            </w:r>
            <w:r>
              <w:rPr>
                <w:rFonts w:ascii="Courier New" w:hAnsi="Courier New" w:cs="Courier New"/>
                <w:sz w:val="22"/>
              </w:rPr>
              <w:t>Risk</w:t>
            </w:r>
          </w:p>
          <w:p w14:paraId="085DCDD7" w14:textId="77777777" w:rsidR="00B27697" w:rsidRPr="00DC7C0F" w:rsidRDefault="00B27697" w:rsidP="00B27697">
            <w:pPr>
              <w:ind w:firstLine="0"/>
              <w:rPr>
                <w:rFonts w:ascii="Courier New" w:hAnsi="Courier New" w:cs="Courier New"/>
                <w:sz w:val="22"/>
                <w:lang w:val="id-ID"/>
              </w:rPr>
            </w:pPr>
            <w:r w:rsidRPr="00DC7C0F">
              <w:rPr>
                <w:rFonts w:ascii="Courier New" w:hAnsi="Courier New" w:cs="Courier New"/>
                <w:sz w:val="22"/>
                <w:lang w:val="id-ID"/>
              </w:rPr>
              <w:t>ELSE</w:t>
            </w:r>
          </w:p>
          <w:p w14:paraId="11AE5573" w14:textId="77777777" w:rsidR="00B27697" w:rsidRPr="00C53EF9" w:rsidRDefault="00B27697" w:rsidP="00B27697">
            <w:pPr>
              <w:rPr>
                <w:rFonts w:ascii="Courier New" w:hAnsi="Courier New" w:cs="Courier New"/>
                <w:sz w:val="22"/>
              </w:rPr>
            </w:pPr>
            <w:r>
              <w:rPr>
                <w:rFonts w:ascii="Courier New" w:hAnsi="Courier New" w:cs="Courier New"/>
                <w:sz w:val="22"/>
              </w:rPr>
              <w:t>Class</w:t>
            </w:r>
            <w:r w:rsidRPr="00DC7C0F">
              <w:rPr>
                <w:rFonts w:ascii="Courier New" w:hAnsi="Courier New" w:cs="Courier New"/>
                <w:sz w:val="22"/>
                <w:lang w:val="id-ID"/>
              </w:rPr>
              <w:t xml:space="preserve"> == </w:t>
            </w:r>
            <w:r>
              <w:rPr>
                <w:rFonts w:ascii="Courier New" w:hAnsi="Courier New" w:cs="Courier New"/>
                <w:sz w:val="22"/>
              </w:rPr>
              <w:t>Nonrisk</w:t>
            </w:r>
          </w:p>
          <w:p w14:paraId="009E161D" w14:textId="35C1518D" w:rsidR="00B27697" w:rsidRPr="00B27697" w:rsidRDefault="00B27697" w:rsidP="00B27697">
            <w:pPr>
              <w:ind w:firstLine="0"/>
              <w:rPr>
                <w:rFonts w:ascii="Courier New" w:hAnsi="Courier New" w:cs="Courier New"/>
                <w:sz w:val="22"/>
                <w:lang w:val="id-ID"/>
              </w:rPr>
            </w:pPr>
            <w:r w:rsidRPr="00DC7C0F">
              <w:rPr>
                <w:rFonts w:ascii="Courier New" w:hAnsi="Courier New" w:cs="Courier New"/>
                <w:sz w:val="22"/>
                <w:lang w:val="id-ID"/>
              </w:rPr>
              <w:t>END IF</w:t>
            </w:r>
          </w:p>
        </w:tc>
      </w:tr>
    </w:tbl>
    <w:p w14:paraId="290F8A1F" w14:textId="1AD865A0" w:rsidR="0099153B" w:rsidRDefault="00BE35F9" w:rsidP="009905F0">
      <w:pPr>
        <w:pStyle w:val="Caption"/>
        <w:jc w:val="center"/>
        <w:rPr>
          <w:lang w:val="id-ID"/>
        </w:rPr>
      </w:pPr>
      <w:bookmarkStart w:id="66" w:name="_Ref501355410"/>
      <w:r w:rsidRPr="00A136BA">
        <w:rPr>
          <w:lang w:val="id-ID"/>
        </w:rPr>
        <w:t xml:space="preserve">Gambar </w:t>
      </w:r>
      <w:r w:rsidR="00E23154" w:rsidRPr="00A136BA">
        <w:rPr>
          <w:lang w:val="id-ID"/>
        </w:rPr>
        <w:fldChar w:fldCharType="begin"/>
      </w:r>
      <w:r w:rsidR="00E23154" w:rsidRPr="00A136BA">
        <w:rPr>
          <w:lang w:val="id-ID"/>
        </w:rPr>
        <w:instrText xml:space="preserve"> SEQ Gambar \* ARABIC </w:instrText>
      </w:r>
      <w:r w:rsidR="00E23154" w:rsidRPr="00A136BA">
        <w:rPr>
          <w:lang w:val="id-ID"/>
        </w:rPr>
        <w:fldChar w:fldCharType="separate"/>
      </w:r>
      <w:r w:rsidR="009D5A64">
        <w:rPr>
          <w:noProof/>
          <w:lang w:val="id-ID"/>
        </w:rPr>
        <w:t>3</w:t>
      </w:r>
      <w:r w:rsidR="00E23154" w:rsidRPr="00A136BA">
        <w:rPr>
          <w:noProof/>
          <w:lang w:val="id-ID"/>
        </w:rPr>
        <w:fldChar w:fldCharType="end"/>
      </w:r>
      <w:bookmarkEnd w:id="66"/>
      <w:r w:rsidRPr="00A136BA">
        <w:rPr>
          <w:lang w:val="id-ID"/>
        </w:rPr>
        <w:t xml:space="preserve"> </w:t>
      </w:r>
      <w:bookmarkStart w:id="67" w:name="_Toc525038594"/>
      <w:r w:rsidR="00015D94" w:rsidRPr="00A90541">
        <w:rPr>
          <w:i/>
          <w:lang w:val="id-ID"/>
        </w:rPr>
        <w:t>Pseudocode</w:t>
      </w:r>
      <w:r w:rsidRPr="00A136BA">
        <w:rPr>
          <w:lang w:val="id-ID"/>
        </w:rPr>
        <w:t xml:space="preserve"> penentuan </w:t>
      </w:r>
      <w:r w:rsidR="004D4E9A" w:rsidRPr="00A136BA">
        <w:rPr>
          <w:lang w:val="id-ID"/>
        </w:rPr>
        <w:t>Class</w:t>
      </w:r>
      <w:bookmarkEnd w:id="67"/>
    </w:p>
    <w:p w14:paraId="6B84AEC1" w14:textId="6991BA6B" w:rsidR="00A86B9B" w:rsidRDefault="00A86B9B" w:rsidP="00A86B9B">
      <w:pPr>
        <w:pStyle w:val="Caption"/>
        <w:keepNext/>
      </w:pPr>
      <w:bookmarkStart w:id="68" w:name="_Ref525038377"/>
      <w:r>
        <w:t xml:space="preserve">Tabel </w:t>
      </w:r>
      <w:fldSimple w:instr=" SEQ Tabel \* ARABIC ">
        <w:r w:rsidR="009D5A64">
          <w:rPr>
            <w:noProof/>
          </w:rPr>
          <w:t>2</w:t>
        </w:r>
      </w:fldSimple>
      <w:bookmarkEnd w:id="68"/>
      <w:r>
        <w:t xml:space="preserve"> </w:t>
      </w:r>
      <w:bookmarkStart w:id="69" w:name="_Toc525040136"/>
      <w:r>
        <w:t xml:space="preserve">Penentuan kategori atribut victim, damage, placeType, areaClass, </w:t>
      </w:r>
      <w:r w:rsidR="00494C46">
        <w:t xml:space="preserve">dan </w:t>
      </w:r>
      <w:r>
        <w:t>terrainLevel.</w:t>
      </w:r>
      <w:bookmarkEnd w:id="69"/>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EC6899" w14:paraId="48CE9805" w14:textId="77777777" w:rsidTr="008310AA">
        <w:trPr>
          <w:tblHeader/>
        </w:trPr>
        <w:tc>
          <w:tcPr>
            <w:tcW w:w="3964" w:type="dxa"/>
            <w:tcBorders>
              <w:top w:val="single" w:sz="4" w:space="0" w:color="auto"/>
              <w:bottom w:val="single" w:sz="4" w:space="0" w:color="auto"/>
            </w:tcBorders>
          </w:tcPr>
          <w:p w14:paraId="79B743CC" w14:textId="49FA3498" w:rsidR="007A7C28" w:rsidRPr="007A7C28" w:rsidRDefault="007A7C28" w:rsidP="008310AA">
            <w:pPr>
              <w:ind w:firstLine="0"/>
              <w:jc w:val="center"/>
            </w:pPr>
            <w:r>
              <w:t>Kolom/ Atribut</w:t>
            </w:r>
          </w:p>
        </w:tc>
        <w:tc>
          <w:tcPr>
            <w:tcW w:w="3964" w:type="dxa"/>
            <w:tcBorders>
              <w:top w:val="single" w:sz="4" w:space="0" w:color="auto"/>
              <w:bottom w:val="single" w:sz="4" w:space="0" w:color="auto"/>
            </w:tcBorders>
          </w:tcPr>
          <w:p w14:paraId="06B0D456" w14:textId="6F0D60E5" w:rsidR="00EC6899" w:rsidRPr="007A7C28" w:rsidRDefault="007A7C28" w:rsidP="008310AA">
            <w:pPr>
              <w:ind w:firstLine="0"/>
              <w:jc w:val="center"/>
            </w:pPr>
            <w:r>
              <w:t>Keterangan</w:t>
            </w:r>
          </w:p>
        </w:tc>
      </w:tr>
      <w:tr w:rsidR="00EC6899" w14:paraId="5A02B9E5" w14:textId="77777777" w:rsidTr="008310AA">
        <w:tc>
          <w:tcPr>
            <w:tcW w:w="3964" w:type="dxa"/>
            <w:tcBorders>
              <w:top w:val="single" w:sz="4" w:space="0" w:color="auto"/>
            </w:tcBorders>
          </w:tcPr>
          <w:p w14:paraId="38AADB2C" w14:textId="1EC07FAA" w:rsidR="00EC6899" w:rsidRPr="007A7C28" w:rsidRDefault="007A7C28" w:rsidP="00EC6899">
            <w:pPr>
              <w:ind w:firstLine="0"/>
            </w:pPr>
            <w:r>
              <w:t>victim</w:t>
            </w:r>
          </w:p>
        </w:tc>
        <w:tc>
          <w:tcPr>
            <w:tcW w:w="3964" w:type="dxa"/>
            <w:tcBorders>
              <w:top w:val="single" w:sz="4" w:space="0" w:color="auto"/>
            </w:tcBorders>
          </w:tcPr>
          <w:p w14:paraId="44389498" w14:textId="77777777" w:rsidR="00EC6899" w:rsidRDefault="008310AA" w:rsidP="00EC6899">
            <w:pPr>
              <w:ind w:firstLine="0"/>
            </w:pPr>
            <w:r>
              <w:t>0 = ada korban</w:t>
            </w:r>
          </w:p>
          <w:p w14:paraId="0DA6FB48" w14:textId="00A57880" w:rsidR="008310AA" w:rsidRPr="008310AA" w:rsidRDefault="008310AA" w:rsidP="00EC6899">
            <w:pPr>
              <w:ind w:firstLine="0"/>
            </w:pPr>
            <w:r>
              <w:t>1 = tidak ada korban</w:t>
            </w:r>
          </w:p>
        </w:tc>
      </w:tr>
      <w:tr w:rsidR="00EC6899" w14:paraId="58629EA7" w14:textId="77777777" w:rsidTr="008310AA">
        <w:tc>
          <w:tcPr>
            <w:tcW w:w="3964" w:type="dxa"/>
          </w:tcPr>
          <w:p w14:paraId="35A25DA2" w14:textId="49A95818" w:rsidR="00EC6899" w:rsidRPr="007A7C28" w:rsidRDefault="007A7C28" w:rsidP="00EC6899">
            <w:pPr>
              <w:ind w:firstLine="0"/>
            </w:pPr>
            <w:r>
              <w:t>damage</w:t>
            </w:r>
          </w:p>
        </w:tc>
        <w:tc>
          <w:tcPr>
            <w:tcW w:w="3964" w:type="dxa"/>
          </w:tcPr>
          <w:p w14:paraId="670C6990" w14:textId="77777777" w:rsidR="00EC6899" w:rsidRDefault="008310AA" w:rsidP="00EC6899">
            <w:pPr>
              <w:ind w:firstLine="0"/>
            </w:pPr>
            <w:r>
              <w:t>0 = tidak terjadi kerusakan</w:t>
            </w:r>
          </w:p>
          <w:p w14:paraId="30EEE8B8" w14:textId="01F75993" w:rsidR="008310AA" w:rsidRPr="008310AA" w:rsidRDefault="008310AA" w:rsidP="00EC6899">
            <w:pPr>
              <w:ind w:firstLine="0"/>
            </w:pPr>
            <w:r>
              <w:t>1 = terjadi kerusakan</w:t>
            </w:r>
          </w:p>
        </w:tc>
      </w:tr>
      <w:tr w:rsidR="00EC6899" w14:paraId="03DC5F69" w14:textId="77777777" w:rsidTr="008310AA">
        <w:tc>
          <w:tcPr>
            <w:tcW w:w="3964" w:type="dxa"/>
          </w:tcPr>
          <w:p w14:paraId="5A6D5544" w14:textId="623AB9D0" w:rsidR="00EC6899" w:rsidRPr="007A7C28" w:rsidRDefault="007A7C28" w:rsidP="00EC6899">
            <w:pPr>
              <w:ind w:firstLine="0"/>
            </w:pPr>
            <w:r>
              <w:t>placeType</w:t>
            </w:r>
          </w:p>
        </w:tc>
        <w:tc>
          <w:tcPr>
            <w:tcW w:w="3964" w:type="dxa"/>
          </w:tcPr>
          <w:p w14:paraId="35554FE8" w14:textId="5C4925BD" w:rsidR="007431C0" w:rsidRPr="007431C0" w:rsidRDefault="007431C0" w:rsidP="007431C0">
            <w:pPr>
              <w:ind w:firstLine="0"/>
              <w:rPr>
                <w:lang w:val="id-ID"/>
              </w:rPr>
            </w:pPr>
            <w:r w:rsidRPr="007431C0">
              <w:rPr>
                <w:lang w:val="id-ID"/>
              </w:rPr>
              <w:t>1</w:t>
            </w:r>
            <w:r>
              <w:t xml:space="preserve"> = </w:t>
            </w:r>
            <w:r w:rsidRPr="007431C0">
              <w:rPr>
                <w:lang w:val="id-ID"/>
              </w:rPr>
              <w:t>air</w:t>
            </w:r>
          </w:p>
          <w:p w14:paraId="2F6D016C" w14:textId="2D8878B9" w:rsidR="00EC6899" w:rsidRDefault="007431C0" w:rsidP="007431C0">
            <w:pPr>
              <w:ind w:firstLine="0"/>
              <w:rPr>
                <w:lang w:val="id-ID"/>
              </w:rPr>
            </w:pPr>
            <w:r w:rsidRPr="007431C0">
              <w:rPr>
                <w:lang w:val="id-ID"/>
              </w:rPr>
              <w:t>2</w:t>
            </w:r>
            <w:r>
              <w:t xml:space="preserve"> = </w:t>
            </w:r>
            <w:r w:rsidRPr="007431C0">
              <w:rPr>
                <w:lang w:val="id-ID"/>
              </w:rPr>
              <w:t>daratan</w:t>
            </w:r>
          </w:p>
        </w:tc>
      </w:tr>
      <w:tr w:rsidR="00EC6899" w14:paraId="795B2FEC" w14:textId="77777777" w:rsidTr="008310AA">
        <w:tc>
          <w:tcPr>
            <w:tcW w:w="3964" w:type="dxa"/>
          </w:tcPr>
          <w:p w14:paraId="3844E416" w14:textId="20DF5916" w:rsidR="00EC6899" w:rsidRPr="007A7C28" w:rsidRDefault="007A7C28" w:rsidP="00EC6899">
            <w:pPr>
              <w:ind w:firstLine="0"/>
            </w:pPr>
            <w:r>
              <w:t>areaClass</w:t>
            </w:r>
          </w:p>
        </w:tc>
        <w:tc>
          <w:tcPr>
            <w:tcW w:w="3964" w:type="dxa"/>
          </w:tcPr>
          <w:p w14:paraId="4A1158D1" w14:textId="0A57CB69" w:rsidR="007431C0" w:rsidRPr="007431C0" w:rsidRDefault="007431C0" w:rsidP="007431C0">
            <w:pPr>
              <w:ind w:firstLine="0"/>
              <w:rPr>
                <w:lang w:val="id-ID"/>
              </w:rPr>
            </w:pPr>
            <w:r w:rsidRPr="007431C0">
              <w:rPr>
                <w:lang w:val="id-ID"/>
              </w:rPr>
              <w:t>1</w:t>
            </w:r>
            <w:r>
              <w:t xml:space="preserve"> = </w:t>
            </w:r>
            <w:r w:rsidRPr="007431C0">
              <w:rPr>
                <w:lang w:val="id-ID"/>
              </w:rPr>
              <w:t>laut</w:t>
            </w:r>
          </w:p>
          <w:p w14:paraId="16892411" w14:textId="2F7E5C35" w:rsidR="007431C0" w:rsidRPr="007431C0" w:rsidRDefault="007431C0" w:rsidP="007431C0">
            <w:pPr>
              <w:ind w:firstLine="0"/>
              <w:rPr>
                <w:lang w:val="id-ID"/>
              </w:rPr>
            </w:pPr>
            <w:r w:rsidRPr="007431C0">
              <w:rPr>
                <w:lang w:val="id-ID"/>
              </w:rPr>
              <w:t>2</w:t>
            </w:r>
            <w:r>
              <w:t xml:space="preserve"> = </w:t>
            </w:r>
            <w:r w:rsidRPr="007431C0">
              <w:rPr>
                <w:lang w:val="id-ID"/>
              </w:rPr>
              <w:t>hutan</w:t>
            </w:r>
          </w:p>
          <w:p w14:paraId="2639675C" w14:textId="2453112D" w:rsidR="007431C0" w:rsidRPr="007431C0" w:rsidRDefault="007431C0" w:rsidP="007431C0">
            <w:pPr>
              <w:ind w:firstLine="0"/>
              <w:rPr>
                <w:lang w:val="id-ID"/>
              </w:rPr>
            </w:pPr>
            <w:r w:rsidRPr="007431C0">
              <w:rPr>
                <w:lang w:val="id-ID"/>
              </w:rPr>
              <w:t>3</w:t>
            </w:r>
            <w:r>
              <w:t xml:space="preserve"> = </w:t>
            </w:r>
            <w:r w:rsidRPr="007431C0">
              <w:rPr>
                <w:lang w:val="id-ID"/>
              </w:rPr>
              <w:t>pemukiman penduduk/kota</w:t>
            </w:r>
          </w:p>
          <w:p w14:paraId="033EFD55" w14:textId="74B89EC4" w:rsidR="007431C0" w:rsidRPr="007431C0" w:rsidRDefault="007431C0" w:rsidP="007431C0">
            <w:pPr>
              <w:ind w:firstLine="0"/>
              <w:rPr>
                <w:lang w:val="id-ID"/>
              </w:rPr>
            </w:pPr>
            <w:r w:rsidRPr="007431C0">
              <w:rPr>
                <w:lang w:val="id-ID"/>
              </w:rPr>
              <w:t>4</w:t>
            </w:r>
            <w:r>
              <w:t xml:space="preserve"> = </w:t>
            </w:r>
            <w:r w:rsidRPr="007431C0">
              <w:rPr>
                <w:lang w:val="id-ID"/>
              </w:rPr>
              <w:t>area pantai (laut)</w:t>
            </w:r>
          </w:p>
          <w:p w14:paraId="22894F3E" w14:textId="41355A4F" w:rsidR="007431C0" w:rsidRPr="007431C0" w:rsidRDefault="007431C0" w:rsidP="007431C0">
            <w:pPr>
              <w:ind w:firstLine="0"/>
              <w:rPr>
                <w:lang w:val="id-ID"/>
              </w:rPr>
            </w:pPr>
            <w:r w:rsidRPr="007431C0">
              <w:rPr>
                <w:lang w:val="id-ID"/>
              </w:rPr>
              <w:t>5</w:t>
            </w:r>
            <w:r>
              <w:t xml:space="preserve"> = </w:t>
            </w:r>
            <w:r w:rsidRPr="007431C0">
              <w:rPr>
                <w:lang w:val="id-ID"/>
              </w:rPr>
              <w:t>perkebunan</w:t>
            </w:r>
          </w:p>
          <w:p w14:paraId="45EEE886" w14:textId="2885EB73" w:rsidR="00EC6899" w:rsidRDefault="007431C0" w:rsidP="007431C0">
            <w:pPr>
              <w:ind w:firstLine="0"/>
              <w:rPr>
                <w:lang w:val="id-ID"/>
              </w:rPr>
            </w:pPr>
            <w:r w:rsidRPr="007431C0">
              <w:rPr>
                <w:lang w:val="id-ID"/>
              </w:rPr>
              <w:t>6</w:t>
            </w:r>
            <w:r>
              <w:t xml:space="preserve"> = </w:t>
            </w:r>
            <w:r w:rsidRPr="007431C0">
              <w:rPr>
                <w:lang w:val="id-ID"/>
              </w:rPr>
              <w:t>persawahan</w:t>
            </w:r>
          </w:p>
        </w:tc>
      </w:tr>
      <w:tr w:rsidR="00EC6899" w14:paraId="00F6621A" w14:textId="77777777" w:rsidTr="008310AA">
        <w:tc>
          <w:tcPr>
            <w:tcW w:w="3964" w:type="dxa"/>
          </w:tcPr>
          <w:p w14:paraId="3A4A695F" w14:textId="3369707E" w:rsidR="00EC6899" w:rsidRPr="007A7C28" w:rsidRDefault="007A7C28" w:rsidP="00EC6899">
            <w:pPr>
              <w:ind w:firstLine="0"/>
            </w:pPr>
            <w:r>
              <w:t>terrainLevel</w:t>
            </w:r>
          </w:p>
        </w:tc>
        <w:tc>
          <w:tcPr>
            <w:tcW w:w="3964" w:type="dxa"/>
          </w:tcPr>
          <w:p w14:paraId="4FEC3005" w14:textId="385374FA" w:rsidR="007431C0" w:rsidRPr="007431C0" w:rsidRDefault="007431C0" w:rsidP="007431C0">
            <w:pPr>
              <w:keepNext/>
              <w:ind w:firstLine="0"/>
              <w:rPr>
                <w:lang w:val="id-ID"/>
              </w:rPr>
            </w:pPr>
            <w:r w:rsidRPr="007431C0">
              <w:rPr>
                <w:lang w:val="id-ID"/>
              </w:rPr>
              <w:t>1</w:t>
            </w:r>
            <w:r>
              <w:t xml:space="preserve"> = </w:t>
            </w:r>
            <w:r w:rsidRPr="007431C0">
              <w:rPr>
                <w:lang w:val="id-ID"/>
              </w:rPr>
              <w:t>laut</w:t>
            </w:r>
          </w:p>
          <w:p w14:paraId="32FB03E3" w14:textId="43B647E4" w:rsidR="007431C0" w:rsidRPr="007431C0" w:rsidRDefault="007431C0" w:rsidP="007431C0">
            <w:pPr>
              <w:keepNext/>
              <w:ind w:firstLine="0"/>
              <w:rPr>
                <w:lang w:val="id-ID"/>
              </w:rPr>
            </w:pPr>
            <w:r w:rsidRPr="007431C0">
              <w:rPr>
                <w:lang w:val="id-ID"/>
              </w:rPr>
              <w:t>2</w:t>
            </w:r>
            <w:r>
              <w:t xml:space="preserve"> = </w:t>
            </w:r>
            <w:r w:rsidRPr="007431C0">
              <w:rPr>
                <w:lang w:val="id-ID"/>
              </w:rPr>
              <w:t>pegunungan/perbukitan</w:t>
            </w:r>
          </w:p>
          <w:p w14:paraId="53B92612" w14:textId="2B38D5AE" w:rsidR="00EC6899" w:rsidRDefault="007431C0" w:rsidP="007431C0">
            <w:pPr>
              <w:keepNext/>
              <w:ind w:firstLine="0"/>
              <w:rPr>
                <w:lang w:val="id-ID"/>
              </w:rPr>
            </w:pPr>
            <w:r w:rsidRPr="007431C0">
              <w:rPr>
                <w:lang w:val="id-ID"/>
              </w:rPr>
              <w:t>3</w:t>
            </w:r>
            <w:r>
              <w:t xml:space="preserve"> = </w:t>
            </w:r>
            <w:r w:rsidRPr="007431C0">
              <w:rPr>
                <w:lang w:val="id-ID"/>
              </w:rPr>
              <w:t>lembah/ dataran rendah</w:t>
            </w:r>
          </w:p>
        </w:tc>
      </w:tr>
    </w:tbl>
    <w:p w14:paraId="25BB1930" w14:textId="6CAA8722" w:rsidR="00372D87" w:rsidRPr="00A136BA" w:rsidRDefault="005319ED" w:rsidP="006C4334">
      <w:pPr>
        <w:pStyle w:val="Heading2"/>
        <w:rPr>
          <w:lang w:val="id-ID"/>
        </w:rPr>
      </w:pPr>
      <w:bookmarkStart w:id="70" w:name="_Toc525039997"/>
      <w:r w:rsidRPr="00A136BA">
        <w:rPr>
          <w:lang w:val="id-ID"/>
        </w:rPr>
        <w:t>Penentuan Data Uji dan Data Latih</w:t>
      </w:r>
      <w:bookmarkEnd w:id="70"/>
    </w:p>
    <w:p w14:paraId="15C207C7" w14:textId="7A3CE993" w:rsidR="005319ED" w:rsidRPr="00A136BA" w:rsidRDefault="008D0E6C" w:rsidP="00AF6077">
      <w:pPr>
        <w:spacing w:after="240"/>
        <w:rPr>
          <w:lang w:val="id-ID"/>
        </w:rPr>
      </w:pPr>
      <w:r w:rsidRPr="00A136BA">
        <w:rPr>
          <w:rStyle w:val="Hyperlink"/>
          <w:color w:val="auto"/>
          <w:u w:val="none"/>
          <w:lang w:val="id-ID"/>
        </w:rPr>
        <w:t xml:space="preserve">Data latih dan uji yang digunakan merupakan data </w:t>
      </w:r>
      <w:r w:rsidR="00D33E36">
        <w:rPr>
          <w:rStyle w:val="Hyperlink"/>
          <w:color w:val="auto"/>
          <w:u w:val="none"/>
        </w:rPr>
        <w:t>hasil praproses</w:t>
      </w:r>
      <w:r w:rsidRPr="00A136BA">
        <w:rPr>
          <w:rStyle w:val="Hyperlink"/>
          <w:color w:val="auto"/>
          <w:u w:val="none"/>
          <w:lang w:val="id-ID"/>
        </w:rPr>
        <w:t xml:space="preserve">. Data latih dan uji disatukan dalam satu fail csv. Jumlah data yang timpang antara kelas risiko dan nonrisiko diatasi dengan menggunakan metode </w:t>
      </w:r>
      <w:r w:rsidRPr="00A90541">
        <w:rPr>
          <w:rStyle w:val="Hyperlink"/>
          <w:i/>
          <w:color w:val="auto"/>
          <w:u w:val="none"/>
          <w:lang w:val="id-ID"/>
        </w:rPr>
        <w:t>oversampling</w:t>
      </w:r>
      <w:r w:rsidRPr="00A136BA">
        <w:rPr>
          <w:rStyle w:val="Hyperlink"/>
          <w:color w:val="auto"/>
          <w:u w:val="none"/>
          <w:lang w:val="id-ID"/>
        </w:rPr>
        <w:t xml:space="preserve"> menggunakan </w:t>
      </w:r>
      <w:r w:rsidRPr="00A90541">
        <w:rPr>
          <w:rStyle w:val="Hyperlink"/>
          <w:i/>
          <w:color w:val="auto"/>
          <w:u w:val="none"/>
          <w:lang w:val="id-ID"/>
        </w:rPr>
        <w:t>library</w:t>
      </w:r>
      <w:r w:rsidRPr="00A136BA">
        <w:rPr>
          <w:rStyle w:val="Hyperlink"/>
          <w:color w:val="auto"/>
          <w:u w:val="none"/>
          <w:lang w:val="id-ID"/>
        </w:rPr>
        <w:t xml:space="preserve"> imbalance pada bahasa pemrograman R. Pembagian data dilakukan menggunakan metode </w:t>
      </w:r>
      <w:r w:rsidRPr="00A90541">
        <w:rPr>
          <w:rStyle w:val="Hyperlink"/>
          <w:i/>
          <w:color w:val="auto"/>
          <w:u w:val="none"/>
          <w:lang w:val="id-ID"/>
        </w:rPr>
        <w:t>k-fold cross validation</w:t>
      </w:r>
      <w:r w:rsidRPr="00A136BA">
        <w:rPr>
          <w:rStyle w:val="Hyperlink"/>
          <w:color w:val="auto"/>
          <w:u w:val="none"/>
          <w:lang w:val="id-ID"/>
        </w:rPr>
        <w:t xml:space="preserve"> menggunakan </w:t>
      </w:r>
      <w:r w:rsidRPr="00A90541">
        <w:rPr>
          <w:rStyle w:val="Hyperlink"/>
          <w:i/>
          <w:color w:val="auto"/>
          <w:u w:val="none"/>
          <w:lang w:val="id-ID"/>
        </w:rPr>
        <w:t>library</w:t>
      </w:r>
      <w:r w:rsidRPr="00A136BA">
        <w:rPr>
          <w:rStyle w:val="Hyperlink"/>
          <w:color w:val="auto"/>
          <w:u w:val="none"/>
          <w:lang w:val="id-ID"/>
        </w:rPr>
        <w:t xml:space="preserve"> caret pada bahasa pemrograman R.</w:t>
      </w:r>
      <w:r w:rsidR="00055EDA" w:rsidRPr="00A136BA">
        <w:rPr>
          <w:rStyle w:val="Hyperlink"/>
          <w:color w:val="auto"/>
          <w:u w:val="none"/>
          <w:lang w:val="id-ID"/>
        </w:rPr>
        <w:t xml:space="preserve"> Langkah </w:t>
      </w:r>
      <w:r w:rsidR="00055EDA" w:rsidRPr="00A90541">
        <w:rPr>
          <w:rStyle w:val="Hyperlink"/>
          <w:i/>
          <w:color w:val="auto"/>
          <w:u w:val="none"/>
          <w:lang w:val="id-ID"/>
        </w:rPr>
        <w:t>oversampling</w:t>
      </w:r>
      <w:r w:rsidR="00055EDA" w:rsidRPr="00A136BA">
        <w:rPr>
          <w:rStyle w:val="Hyperlink"/>
          <w:color w:val="auto"/>
          <w:u w:val="none"/>
          <w:lang w:val="id-ID"/>
        </w:rPr>
        <w:t xml:space="preserve"> dan </w:t>
      </w:r>
      <w:r w:rsidR="00055EDA" w:rsidRPr="00A90541">
        <w:rPr>
          <w:rStyle w:val="Hyperlink"/>
          <w:i/>
          <w:color w:val="auto"/>
          <w:u w:val="none"/>
          <w:lang w:val="id-ID"/>
        </w:rPr>
        <w:t>k-fold cross validation</w:t>
      </w:r>
      <w:r w:rsidR="00055EDA" w:rsidRPr="00A136BA">
        <w:rPr>
          <w:rStyle w:val="Hyperlink"/>
          <w:color w:val="auto"/>
          <w:u w:val="none"/>
          <w:lang w:val="id-ID"/>
        </w:rPr>
        <w:t xml:space="preserve"> dapat dilihat pada </w:t>
      </w:r>
      <w:r w:rsidR="00514ADB" w:rsidRPr="00A136BA">
        <w:rPr>
          <w:rStyle w:val="Hyperlink"/>
          <w:color w:val="auto"/>
          <w:u w:val="none"/>
          <w:lang w:val="id-ID"/>
        </w:rPr>
        <w:fldChar w:fldCharType="begin"/>
      </w:r>
      <w:r w:rsidR="00514ADB" w:rsidRPr="00A136BA">
        <w:rPr>
          <w:rStyle w:val="Hyperlink"/>
          <w:color w:val="auto"/>
          <w:u w:val="none"/>
          <w:lang w:val="id-ID"/>
        </w:rPr>
        <w:instrText xml:space="preserve"> REF _Ref514458702 \h </w:instrText>
      </w:r>
      <w:r w:rsidR="00514ADB" w:rsidRPr="00A136BA">
        <w:rPr>
          <w:rStyle w:val="Hyperlink"/>
          <w:color w:val="auto"/>
          <w:u w:val="none"/>
          <w:lang w:val="id-ID"/>
        </w:rPr>
      </w:r>
      <w:r w:rsidR="00514ADB" w:rsidRPr="00A136BA">
        <w:rPr>
          <w:rStyle w:val="Hyperlink"/>
          <w:color w:val="auto"/>
          <w:u w:val="none"/>
          <w:lang w:val="id-ID"/>
        </w:rPr>
        <w:fldChar w:fldCharType="separate"/>
      </w:r>
      <w:r w:rsidR="009D5A64" w:rsidRPr="00A136BA">
        <w:rPr>
          <w:lang w:val="id-ID"/>
        </w:rPr>
        <w:t xml:space="preserve">Gambar </w:t>
      </w:r>
      <w:r w:rsidR="009D5A64">
        <w:rPr>
          <w:noProof/>
          <w:lang w:val="id-ID"/>
        </w:rPr>
        <w:t>4</w:t>
      </w:r>
      <w:r w:rsidR="00514ADB" w:rsidRPr="00A136BA">
        <w:rPr>
          <w:rStyle w:val="Hyperlink"/>
          <w:color w:val="auto"/>
          <w:u w:val="none"/>
          <w:lang w:val="id-ID"/>
        </w:rPr>
        <w:fldChar w:fldCharType="end"/>
      </w:r>
      <w:r w:rsidR="00514ADB" w:rsidRPr="00A136BA">
        <w:rPr>
          <w:rStyle w:val="Hyperlink"/>
          <w:color w:val="auto"/>
          <w:u w:val="none"/>
          <w:lang w:val="id-ID"/>
        </w:rPr>
        <w:t>.</w:t>
      </w:r>
    </w:p>
    <w:tbl>
      <w:tblPr>
        <w:tblStyle w:val="TableGrid"/>
        <w:tblW w:w="0" w:type="auto"/>
        <w:tblLook w:val="04A0" w:firstRow="1" w:lastRow="0" w:firstColumn="1" w:lastColumn="0" w:noHBand="0" w:noVBand="1"/>
      </w:tblPr>
      <w:tblGrid>
        <w:gridCol w:w="7928"/>
      </w:tblGrid>
      <w:tr w:rsidR="00055EDA" w:rsidRPr="00A136BA" w14:paraId="7ED9A5AF" w14:textId="77777777" w:rsidTr="00055EDA">
        <w:tc>
          <w:tcPr>
            <w:tcW w:w="7928" w:type="dxa"/>
          </w:tcPr>
          <w:p w14:paraId="59EA1CE6" w14:textId="77777777" w:rsidR="00A52D76" w:rsidRPr="00A52D76" w:rsidRDefault="00A52D76" w:rsidP="00A52D76">
            <w:pPr>
              <w:pStyle w:val="ListParagraph"/>
              <w:numPr>
                <w:ilvl w:val="0"/>
                <w:numId w:val="18"/>
              </w:numPr>
              <w:ind w:left="313" w:hanging="284"/>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library(imbalance)</w:t>
            </w:r>
          </w:p>
          <w:p w14:paraId="05638EEE" w14:textId="77777777" w:rsidR="00A52D76" w:rsidRPr="00A52D76" w:rsidRDefault="00A52D76" w:rsidP="00A52D76">
            <w:pPr>
              <w:pStyle w:val="ListParagraph"/>
              <w:numPr>
                <w:ilvl w:val="0"/>
                <w:numId w:val="18"/>
              </w:numPr>
              <w:ind w:left="313" w:hanging="284"/>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imbalanceRatio(gempaDF)</w:t>
            </w:r>
          </w:p>
          <w:p w14:paraId="576EFF1A" w14:textId="77777777" w:rsidR="00A52D76" w:rsidRPr="00A52D76" w:rsidRDefault="00A52D76" w:rsidP="00A52D76">
            <w:pPr>
              <w:pStyle w:val="ListParagraph"/>
              <w:numPr>
                <w:ilvl w:val="0"/>
                <w:numId w:val="18"/>
              </w:numPr>
              <w:ind w:left="313" w:hanging="284"/>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gempaOver &lt;- oversample(gempaDF, ratio = 0.5, method = "SMOTE", classAttr = "Class")</w:t>
            </w:r>
          </w:p>
          <w:p w14:paraId="77AC5F9D" w14:textId="77777777" w:rsidR="00A52D76" w:rsidRPr="00A52D76" w:rsidRDefault="00A52D76" w:rsidP="00A52D76">
            <w:pPr>
              <w:ind w:left="313" w:hanging="284"/>
              <w:rPr>
                <w:rFonts w:ascii="Courier New" w:eastAsia="Times New Roman" w:hAnsi="Courier New" w:cs="Courier New"/>
                <w:sz w:val="22"/>
                <w:szCs w:val="20"/>
                <w:lang w:val="id-ID" w:eastAsia="ko-KR"/>
              </w:rPr>
            </w:pPr>
          </w:p>
          <w:p w14:paraId="2ADCFB41" w14:textId="77777777" w:rsidR="00A52D76" w:rsidRPr="00A52D76" w:rsidRDefault="00A52D76" w:rsidP="00A52D76">
            <w:pPr>
              <w:pStyle w:val="ListParagraph"/>
              <w:numPr>
                <w:ilvl w:val="0"/>
                <w:numId w:val="18"/>
              </w:numPr>
              <w:ind w:left="313" w:hanging="284"/>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#dividing into train data and test data</w:t>
            </w:r>
          </w:p>
          <w:p w14:paraId="7A9FB1C5" w14:textId="77777777" w:rsidR="00A52D76" w:rsidRPr="00A52D76" w:rsidRDefault="00A52D76" w:rsidP="00A52D76">
            <w:pPr>
              <w:pStyle w:val="ListParagraph"/>
              <w:numPr>
                <w:ilvl w:val="0"/>
                <w:numId w:val="18"/>
              </w:numPr>
              <w:ind w:left="313" w:hanging="284"/>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gempaTrain &lt;- gempaOver</w:t>
            </w:r>
          </w:p>
          <w:p w14:paraId="5B73C581" w14:textId="77777777" w:rsidR="00A52D76" w:rsidRPr="00A52D76" w:rsidRDefault="00A52D76" w:rsidP="00A52D76">
            <w:pPr>
              <w:ind w:left="313" w:hanging="284"/>
              <w:rPr>
                <w:rFonts w:ascii="Courier New" w:eastAsia="Times New Roman" w:hAnsi="Courier New" w:cs="Courier New"/>
                <w:sz w:val="22"/>
                <w:szCs w:val="20"/>
                <w:lang w:val="id-ID" w:eastAsia="ko-KR"/>
              </w:rPr>
            </w:pPr>
          </w:p>
          <w:p w14:paraId="4C38D847" w14:textId="77777777" w:rsidR="00B10F24" w:rsidRDefault="00A52D76" w:rsidP="00B10F24">
            <w:pPr>
              <w:pStyle w:val="ListParagraph"/>
              <w:numPr>
                <w:ilvl w:val="0"/>
                <w:numId w:val="18"/>
              </w:numPr>
              <w:ind w:left="313" w:hanging="284"/>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library(caret)</w:t>
            </w:r>
          </w:p>
          <w:p w14:paraId="08345CA1" w14:textId="3BCDED8A" w:rsidR="00A52D76" w:rsidRPr="00B10F24" w:rsidRDefault="00B10F24" w:rsidP="00B10F24">
            <w:pPr>
              <w:ind w:firstLine="0"/>
              <w:rPr>
                <w:rFonts w:ascii="Courier New" w:eastAsia="Times New Roman" w:hAnsi="Courier New" w:cs="Courier New"/>
                <w:sz w:val="22"/>
                <w:szCs w:val="20"/>
                <w:lang w:val="id-ID" w:eastAsia="ko-KR"/>
              </w:rPr>
            </w:pPr>
            <w:r w:rsidRPr="00B10F24">
              <w:rPr>
                <w:rFonts w:ascii="Courier New" w:eastAsia="Times New Roman" w:hAnsi="Courier New" w:cs="Courier New"/>
                <w:sz w:val="22"/>
                <w:szCs w:val="20"/>
                <w:lang w:val="id-ID" w:eastAsia="ko-KR"/>
              </w:rPr>
              <w:t xml:space="preserve"> </w:t>
            </w:r>
          </w:p>
          <w:p w14:paraId="5BD244AF" w14:textId="77777777" w:rsidR="00A52D76" w:rsidRPr="00A52D76" w:rsidRDefault="00A52D76" w:rsidP="00A52D76">
            <w:pPr>
              <w:pStyle w:val="ListParagraph"/>
              <w:numPr>
                <w:ilvl w:val="0"/>
                <w:numId w:val="18"/>
              </w:numPr>
              <w:ind w:left="313" w:hanging="284"/>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actual cross validation</w:t>
            </w:r>
          </w:p>
          <w:p w14:paraId="38727D54" w14:textId="492FDF92" w:rsidR="00A52D76" w:rsidRPr="00B10F24" w:rsidRDefault="00A52D76" w:rsidP="00B10F24">
            <w:pPr>
              <w:pStyle w:val="ListParagraph"/>
              <w:numPr>
                <w:ilvl w:val="0"/>
                <w:numId w:val="18"/>
              </w:numPr>
              <w:ind w:left="313" w:hanging="284"/>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folds &lt;- sample(rep(1:10, length.out = 195))</w:t>
            </w:r>
          </w:p>
          <w:p w14:paraId="03D7D54A" w14:textId="59D63F8F" w:rsidR="00A52D76" w:rsidRPr="00B10F24" w:rsidRDefault="00B10F24" w:rsidP="00B10F24">
            <w:pPr>
              <w:rPr>
                <w:rFonts w:ascii="Courier New" w:eastAsia="Times New Roman" w:hAnsi="Courier New" w:cs="Courier New"/>
                <w:sz w:val="22"/>
                <w:szCs w:val="20"/>
                <w:lang w:val="id-ID" w:eastAsia="ko-KR"/>
              </w:rPr>
            </w:pPr>
            <w:r w:rsidRPr="00B10F24">
              <w:rPr>
                <w:rFonts w:ascii="Courier New" w:eastAsia="Times New Roman" w:hAnsi="Courier New" w:cs="Courier New"/>
                <w:sz w:val="22"/>
                <w:szCs w:val="20"/>
                <w:lang w:val="id-ID" w:eastAsia="ko-KR"/>
              </w:rPr>
              <w:t xml:space="preserve"> </w:t>
            </w:r>
          </w:p>
          <w:p w14:paraId="24E84BA5"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&gt; for(k in 1:10) {</w:t>
            </w:r>
          </w:p>
          <w:p w14:paraId="7EAAAF43"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 actual split of the data</w:t>
            </w:r>
          </w:p>
          <w:p w14:paraId="751291A0"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fold &lt;- which(folds == k)</w:t>
            </w:r>
          </w:p>
          <w:p w14:paraId="6469A3BB"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data.train &lt;- gempaTrain[-fold,]</w:t>
            </w:r>
          </w:p>
          <w:p w14:paraId="43BB1978"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data.test &lt;- gempaTrain[fold,]</w:t>
            </w:r>
          </w:p>
          <w:p w14:paraId="7BCCF6F1"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trainX &lt;- data.train[,2:9]</w:t>
            </w:r>
          </w:p>
          <w:p w14:paraId="012A8067"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testX &lt;- data.test[,2:9]</w:t>
            </w:r>
          </w:p>
          <w:p w14:paraId="568CA4D7"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trainY &lt;-data.train[,1]</w:t>
            </w:r>
          </w:p>
          <w:p w14:paraId="6C9CB980"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testY &lt;- data.test[,1]</w:t>
            </w:r>
          </w:p>
          <w:p w14:paraId="5385504C"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xml:space="preserve">+   class.svm &lt;- gempaTrain[-fold,1] </w:t>
            </w:r>
          </w:p>
          <w:p w14:paraId="3C66438F" w14:textId="77777777"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data_class.svm &lt;- as.data.frame(class.svm)</w:t>
            </w:r>
          </w:p>
          <w:p w14:paraId="3A3A9785" w14:textId="0CF371C0" w:rsidR="00A52D76" w:rsidRPr="00A52D76" w:rsidRDefault="00A52D76" w:rsidP="00A52D76">
            <w:pPr>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t</w:t>
            </w:r>
            <w:r w:rsidR="005B4386">
              <w:rPr>
                <w:rFonts w:ascii="Courier New" w:eastAsia="Times New Roman" w:hAnsi="Courier New" w:cs="Courier New"/>
                <w:sz w:val="22"/>
                <w:szCs w:val="20"/>
                <w:lang w:val="id-ID" w:eastAsia="ko-KR"/>
              </w:rPr>
              <w:t>rain.svm &lt;- gempaTrain[-fold,2:9</w:t>
            </w:r>
            <w:r w:rsidRPr="00A52D76">
              <w:rPr>
                <w:rFonts w:ascii="Courier New" w:eastAsia="Times New Roman" w:hAnsi="Courier New" w:cs="Courier New"/>
                <w:sz w:val="22"/>
                <w:szCs w:val="20"/>
                <w:lang w:val="id-ID" w:eastAsia="ko-KR"/>
              </w:rPr>
              <w:t xml:space="preserve">] </w:t>
            </w:r>
          </w:p>
          <w:p w14:paraId="1F35967E" w14:textId="6D7ABAA2" w:rsidR="00A52D76" w:rsidRPr="00B10F24" w:rsidRDefault="00A52D76" w:rsidP="00A52D76">
            <w:pPr>
              <w:ind w:firstLine="0"/>
              <w:rPr>
                <w:rFonts w:ascii="Courier New" w:eastAsia="Times New Roman" w:hAnsi="Courier New" w:cs="Courier New"/>
                <w:sz w:val="22"/>
                <w:szCs w:val="20"/>
                <w:lang w:eastAsia="ko-KR"/>
              </w:rPr>
            </w:pPr>
            <w:r w:rsidRPr="00A52D76">
              <w:rPr>
                <w:rFonts w:ascii="Courier New" w:eastAsia="Times New Roman" w:hAnsi="Courier New" w:cs="Courier New"/>
                <w:sz w:val="22"/>
                <w:szCs w:val="20"/>
                <w:lang w:val="id-ID" w:eastAsia="ko-KR"/>
              </w:rPr>
              <w:t xml:space="preserve">+   </w:t>
            </w:r>
            <w:r w:rsidR="00B10F24">
              <w:rPr>
                <w:rFonts w:ascii="Courier New" w:eastAsia="Times New Roman" w:hAnsi="Courier New" w:cs="Courier New"/>
                <w:sz w:val="22"/>
                <w:szCs w:val="20"/>
                <w:lang w:eastAsia="ko-KR"/>
              </w:rPr>
              <w:t>...</w:t>
            </w:r>
          </w:p>
          <w:p w14:paraId="063A1F91" w14:textId="65DB2E39" w:rsidR="00AF6077" w:rsidRPr="00A52D76" w:rsidRDefault="00A52D76" w:rsidP="00A52D76">
            <w:pPr>
              <w:keepNext/>
              <w:ind w:firstLine="0"/>
              <w:rPr>
                <w:rFonts w:ascii="Courier New" w:eastAsia="Times New Roman" w:hAnsi="Courier New" w:cs="Courier New"/>
                <w:sz w:val="22"/>
                <w:szCs w:val="20"/>
                <w:lang w:val="id-ID" w:eastAsia="ko-KR"/>
              </w:rPr>
            </w:pPr>
            <w:r w:rsidRPr="00A52D76">
              <w:rPr>
                <w:rFonts w:ascii="Courier New" w:eastAsia="Times New Roman" w:hAnsi="Courier New" w:cs="Courier New"/>
                <w:sz w:val="22"/>
                <w:szCs w:val="20"/>
                <w:lang w:val="id-ID" w:eastAsia="ko-KR"/>
              </w:rPr>
              <w:t>+ }</w:t>
            </w:r>
          </w:p>
        </w:tc>
      </w:tr>
    </w:tbl>
    <w:p w14:paraId="14CBDACF" w14:textId="4699B648" w:rsidR="00055EDA" w:rsidRPr="00A136BA" w:rsidRDefault="00514ADB" w:rsidP="00514ADB">
      <w:pPr>
        <w:pStyle w:val="Caption"/>
        <w:jc w:val="center"/>
        <w:rPr>
          <w:lang w:val="id-ID"/>
        </w:rPr>
      </w:pPr>
      <w:bookmarkStart w:id="71" w:name="_Ref514458702"/>
      <w:r w:rsidRPr="00A136BA">
        <w:rPr>
          <w:lang w:val="id-ID"/>
        </w:rPr>
        <w:lastRenderedPageBreak/>
        <w:t xml:space="preserve">Gambar </w:t>
      </w:r>
      <w:r w:rsidRPr="00A136BA">
        <w:rPr>
          <w:lang w:val="id-ID"/>
        </w:rPr>
        <w:fldChar w:fldCharType="begin"/>
      </w:r>
      <w:r w:rsidRPr="00A136BA">
        <w:rPr>
          <w:lang w:val="id-ID"/>
        </w:rPr>
        <w:instrText xml:space="preserve"> SEQ Gambar \* ARABIC </w:instrText>
      </w:r>
      <w:r w:rsidRPr="00A136BA">
        <w:rPr>
          <w:lang w:val="id-ID"/>
        </w:rPr>
        <w:fldChar w:fldCharType="separate"/>
      </w:r>
      <w:r w:rsidR="009D5A64">
        <w:rPr>
          <w:noProof/>
          <w:lang w:val="id-ID"/>
        </w:rPr>
        <w:t>4</w:t>
      </w:r>
      <w:r w:rsidRPr="00A136BA">
        <w:rPr>
          <w:lang w:val="id-ID"/>
        </w:rPr>
        <w:fldChar w:fldCharType="end"/>
      </w:r>
      <w:bookmarkEnd w:id="71"/>
      <w:r w:rsidRPr="00A136BA">
        <w:rPr>
          <w:lang w:val="id-ID"/>
        </w:rPr>
        <w:t xml:space="preserve"> </w:t>
      </w:r>
      <w:bookmarkStart w:id="72" w:name="_Toc525038595"/>
      <w:r w:rsidRPr="00A136BA">
        <w:rPr>
          <w:rStyle w:val="Hyperlink"/>
          <w:color w:val="auto"/>
          <w:u w:val="none"/>
          <w:lang w:val="id-ID"/>
        </w:rPr>
        <w:t xml:space="preserve">Langkah </w:t>
      </w:r>
      <w:r w:rsidRPr="00A90541">
        <w:rPr>
          <w:rStyle w:val="Hyperlink"/>
          <w:i/>
          <w:color w:val="auto"/>
          <w:u w:val="none"/>
          <w:lang w:val="id-ID"/>
        </w:rPr>
        <w:t>oversampling</w:t>
      </w:r>
      <w:r w:rsidRPr="00A136BA">
        <w:rPr>
          <w:rStyle w:val="Hyperlink"/>
          <w:color w:val="auto"/>
          <w:u w:val="none"/>
          <w:lang w:val="id-ID"/>
        </w:rPr>
        <w:t xml:space="preserve"> dan </w:t>
      </w:r>
      <w:r w:rsidRPr="00A90541">
        <w:rPr>
          <w:rStyle w:val="Hyperlink"/>
          <w:i/>
          <w:color w:val="auto"/>
          <w:u w:val="none"/>
          <w:lang w:val="id-ID"/>
        </w:rPr>
        <w:t>k-fold cross validation</w:t>
      </w:r>
      <w:bookmarkEnd w:id="72"/>
    </w:p>
    <w:p w14:paraId="4FB11FC1" w14:textId="77777777" w:rsidR="005319ED" w:rsidRPr="00A136BA" w:rsidRDefault="006858D8" w:rsidP="006858D8">
      <w:pPr>
        <w:pStyle w:val="Heading2"/>
        <w:tabs>
          <w:tab w:val="center" w:pos="3969"/>
          <w:tab w:val="right" w:pos="7938"/>
        </w:tabs>
        <w:jc w:val="left"/>
        <w:rPr>
          <w:lang w:val="id-ID"/>
        </w:rPr>
      </w:pPr>
      <w:r w:rsidRPr="00A136BA">
        <w:rPr>
          <w:lang w:val="id-ID"/>
        </w:rPr>
        <w:tab/>
      </w:r>
      <w:bookmarkStart w:id="73" w:name="_Toc525039998"/>
      <w:r w:rsidR="005319ED" w:rsidRPr="00A136BA">
        <w:rPr>
          <w:lang w:val="id-ID"/>
        </w:rPr>
        <w:t>Pemodelan dan Pengujian Pohon Keputusan</w:t>
      </w:r>
      <w:bookmarkEnd w:id="73"/>
      <w:r w:rsidRPr="00A136BA">
        <w:rPr>
          <w:lang w:val="id-ID"/>
        </w:rPr>
        <w:tab/>
      </w:r>
    </w:p>
    <w:p w14:paraId="591C0D5F" w14:textId="77777777" w:rsidR="00237B4C" w:rsidRPr="00A136BA" w:rsidRDefault="007B5C91" w:rsidP="005319ED">
      <w:pPr>
        <w:rPr>
          <w:lang w:val="id-ID"/>
        </w:rPr>
      </w:pPr>
      <w:r w:rsidRPr="00A136BA">
        <w:rPr>
          <w:lang w:val="id-ID"/>
        </w:rPr>
        <w:t>Pemodelan pohon keputusan dilakukan menggunakan algoritme C5.0.</w:t>
      </w:r>
      <w:r w:rsidR="00F229FA" w:rsidRPr="00A136BA">
        <w:rPr>
          <w:lang w:val="id-ID"/>
        </w:rPr>
        <w:t xml:space="preserve"> Algoritme C5.0 diimplementasikan menggunakan </w:t>
      </w:r>
      <w:r w:rsidR="00F229FA" w:rsidRPr="00B47C2A">
        <w:rPr>
          <w:i/>
          <w:lang w:val="id-ID"/>
        </w:rPr>
        <w:t>package</w:t>
      </w:r>
      <w:r w:rsidR="00F229FA" w:rsidRPr="00A136BA">
        <w:rPr>
          <w:lang w:val="id-ID"/>
        </w:rPr>
        <w:t xml:space="preserve"> c50 dengan bahasa pemrograman R pada perangkat lunak RStudio. </w:t>
      </w:r>
      <w:r w:rsidR="00405787" w:rsidRPr="00A136BA">
        <w:rPr>
          <w:lang w:val="id-ID"/>
        </w:rPr>
        <w:t>C5.0 digunakan untuk melakukan klasifikasi berbasis aturan dengan model pohon keputusan. Kondisi dari tiap aturan yang dihasilkan oleh algoritme ini tidak sama.</w:t>
      </w:r>
      <w:r w:rsidR="0011334D" w:rsidRPr="00A136BA">
        <w:rPr>
          <w:lang w:val="id-ID"/>
        </w:rPr>
        <w:t xml:space="preserve"> Aturan dari hasil algoritme maupun cabang pohon keputusan yang dihasilkan dapat dipangkas (</w:t>
      </w:r>
      <w:r w:rsidR="0011334D" w:rsidRPr="00B47C2A">
        <w:rPr>
          <w:i/>
          <w:lang w:val="id-ID"/>
        </w:rPr>
        <w:t>pruning</w:t>
      </w:r>
      <w:r w:rsidR="0011334D" w:rsidRPr="00A136BA">
        <w:rPr>
          <w:lang w:val="id-ID"/>
        </w:rPr>
        <w:t xml:space="preserve">). </w:t>
      </w:r>
      <w:r w:rsidR="0011334D" w:rsidRPr="00B47C2A">
        <w:rPr>
          <w:i/>
          <w:lang w:val="id-ID"/>
        </w:rPr>
        <w:t>Library</w:t>
      </w:r>
      <w:r w:rsidR="0011334D" w:rsidRPr="00A136BA">
        <w:rPr>
          <w:lang w:val="id-ID"/>
        </w:rPr>
        <w:t xml:space="preserve"> c50 yang digunakan sudah otomatis melakukan pemangkasan aturan dan cabang pohon keputusan.</w:t>
      </w:r>
      <w:r w:rsidR="00E57360" w:rsidRPr="00A136BA">
        <w:rPr>
          <w:lang w:val="id-ID"/>
        </w:rPr>
        <w:t xml:space="preserve"> </w:t>
      </w:r>
      <w:r w:rsidR="00237B4C" w:rsidRPr="00A136BA">
        <w:rPr>
          <w:lang w:val="id-ID"/>
        </w:rPr>
        <w:t>Langkah-langkah klasifikasi dengan algoritme C5.0 yang dilakukan adalah:</w:t>
      </w:r>
    </w:p>
    <w:p w14:paraId="5BBA2000" w14:textId="45827655" w:rsidR="004E5037" w:rsidRPr="00AE14B8" w:rsidRDefault="00237B4C" w:rsidP="00AE14B8">
      <w:pPr>
        <w:pStyle w:val="ListParagraph"/>
        <w:numPr>
          <w:ilvl w:val="0"/>
          <w:numId w:val="9"/>
        </w:numPr>
        <w:ind w:left="284" w:hanging="284"/>
        <w:rPr>
          <w:lang w:val="id-ID"/>
        </w:rPr>
      </w:pPr>
      <w:r w:rsidRPr="00A136BA">
        <w:rPr>
          <w:lang w:val="id-ID"/>
        </w:rPr>
        <w:t>Membaca data yang akan digunakan</w:t>
      </w:r>
    </w:p>
    <w:tbl>
      <w:tblPr>
        <w:tblStyle w:val="TableGrid"/>
        <w:tblW w:w="0" w:type="auto"/>
        <w:tblLook w:val="04A0" w:firstRow="1" w:lastRow="0" w:firstColumn="1" w:lastColumn="0" w:noHBand="0" w:noVBand="1"/>
      </w:tblPr>
      <w:tblGrid>
        <w:gridCol w:w="7928"/>
      </w:tblGrid>
      <w:tr w:rsidR="00221015" w14:paraId="3030C0C2" w14:textId="77777777" w:rsidTr="00221015">
        <w:tc>
          <w:tcPr>
            <w:tcW w:w="7928" w:type="dxa"/>
          </w:tcPr>
          <w:p w14:paraId="10CB975D" w14:textId="77777777"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#Setting up workspace</w:t>
            </w:r>
          </w:p>
          <w:p w14:paraId="6D7A8647" w14:textId="77777777"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setwd("D:/S.K.R.I.P.S.I/Klasifikasi Gempa/Data/110918/")</w:t>
            </w:r>
          </w:p>
          <w:p w14:paraId="107E342D" w14:textId="77777777"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library(readr)</w:t>
            </w:r>
          </w:p>
          <w:p w14:paraId="54A468DB" w14:textId="77777777"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gempa1 &lt;- read_csv("dataLatih_model.csv")</w:t>
            </w:r>
          </w:p>
          <w:p w14:paraId="637F92D4" w14:textId="4257707A"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gempa &lt;- gempa1</w:t>
            </w:r>
          </w:p>
        </w:tc>
      </w:tr>
    </w:tbl>
    <w:p w14:paraId="0E6A8455" w14:textId="77777777" w:rsidR="00EC521A" w:rsidRPr="00A136BA" w:rsidRDefault="004E5037" w:rsidP="004E5037">
      <w:pPr>
        <w:pStyle w:val="Caption"/>
        <w:jc w:val="center"/>
        <w:rPr>
          <w:lang w:val="id-ID"/>
        </w:rPr>
      </w:pPr>
      <w:r w:rsidRPr="00A136BA">
        <w:rPr>
          <w:lang w:val="id-ID"/>
        </w:rPr>
        <w:t xml:space="preserve">Gambar </w:t>
      </w:r>
      <w:r w:rsidR="00E23154" w:rsidRPr="00A136BA">
        <w:rPr>
          <w:lang w:val="id-ID"/>
        </w:rPr>
        <w:fldChar w:fldCharType="begin"/>
      </w:r>
      <w:r w:rsidR="00E23154" w:rsidRPr="00A136BA">
        <w:rPr>
          <w:lang w:val="id-ID"/>
        </w:rPr>
        <w:instrText xml:space="preserve"> SEQ Gambar \* ARABIC </w:instrText>
      </w:r>
      <w:r w:rsidR="00E23154" w:rsidRPr="00A136BA">
        <w:rPr>
          <w:lang w:val="id-ID"/>
        </w:rPr>
        <w:fldChar w:fldCharType="separate"/>
      </w:r>
      <w:r w:rsidR="009D5A64">
        <w:rPr>
          <w:noProof/>
          <w:lang w:val="id-ID"/>
        </w:rPr>
        <w:t>5</w:t>
      </w:r>
      <w:r w:rsidR="00E23154" w:rsidRPr="00A136BA">
        <w:rPr>
          <w:noProof/>
          <w:lang w:val="id-ID"/>
        </w:rPr>
        <w:fldChar w:fldCharType="end"/>
      </w:r>
      <w:r w:rsidRPr="00A136BA">
        <w:rPr>
          <w:lang w:val="id-ID"/>
        </w:rPr>
        <w:t xml:space="preserve"> </w:t>
      </w:r>
      <w:bookmarkStart w:id="74" w:name="_Toc525038596"/>
      <w:r w:rsidRPr="00A136BA">
        <w:rPr>
          <w:lang w:val="id-ID"/>
        </w:rPr>
        <w:t>Potongan kode pembacaan data</w:t>
      </w:r>
      <w:bookmarkEnd w:id="74"/>
    </w:p>
    <w:p w14:paraId="27636CAC" w14:textId="77777777" w:rsidR="001B6EED" w:rsidRPr="00A136BA" w:rsidRDefault="001B6EED" w:rsidP="001B6EED">
      <w:pPr>
        <w:pStyle w:val="ListParagraph"/>
        <w:ind w:left="0"/>
        <w:rPr>
          <w:lang w:val="id-ID"/>
        </w:rPr>
      </w:pPr>
      <w:r w:rsidRPr="00A136BA">
        <w:rPr>
          <w:lang w:val="id-ID"/>
        </w:rPr>
        <w:t xml:space="preserve">Data dengan format .csv yang akan digunakan dibaca menggunakan </w:t>
      </w:r>
      <w:r w:rsidRPr="00B47C2A">
        <w:rPr>
          <w:i/>
          <w:lang w:val="id-ID"/>
        </w:rPr>
        <w:t>library</w:t>
      </w:r>
      <w:r w:rsidRPr="00A136BA">
        <w:rPr>
          <w:lang w:val="id-ID"/>
        </w:rPr>
        <w:t xml:space="preserve"> readr di R dengan separator titik koma (;). Hasil pembacaan data dimasukkan ke dalam variabel-variabel yang akan digunakan selama pemrosesan.</w:t>
      </w:r>
    </w:p>
    <w:p w14:paraId="1B627130" w14:textId="0E1D65CB" w:rsidR="004E5037" w:rsidRPr="00AE14B8" w:rsidRDefault="00237B4C" w:rsidP="00AE14B8">
      <w:pPr>
        <w:pStyle w:val="ListParagraph"/>
        <w:numPr>
          <w:ilvl w:val="0"/>
          <w:numId w:val="9"/>
        </w:numPr>
        <w:ind w:left="284" w:hanging="284"/>
        <w:rPr>
          <w:lang w:val="id-ID"/>
        </w:rPr>
      </w:pPr>
      <w:r w:rsidRPr="00A136BA">
        <w:rPr>
          <w:lang w:val="id-ID"/>
        </w:rPr>
        <w:t xml:space="preserve">Melakukan konversi ke </w:t>
      </w:r>
      <w:r w:rsidRPr="00B47C2A">
        <w:rPr>
          <w:i/>
          <w:lang w:val="id-ID"/>
        </w:rPr>
        <w:t>data frame</w:t>
      </w:r>
      <w:r w:rsidRPr="00A136BA">
        <w:rPr>
          <w:lang w:val="id-ID"/>
        </w:rPr>
        <w:t xml:space="preserve"> dan mengubah kolom kelas </w:t>
      </w:r>
      <w:r w:rsidR="00CF1CA4" w:rsidRPr="00A136BA">
        <w:rPr>
          <w:lang w:val="id-ID"/>
        </w:rPr>
        <w:t>Class</w:t>
      </w:r>
      <w:r w:rsidRPr="00A136BA">
        <w:rPr>
          <w:lang w:val="id-ID"/>
        </w:rPr>
        <w:t xml:space="preserve"> menjadi faktor</w:t>
      </w:r>
    </w:p>
    <w:tbl>
      <w:tblPr>
        <w:tblStyle w:val="TableGrid"/>
        <w:tblW w:w="0" w:type="auto"/>
        <w:tblLook w:val="04A0" w:firstRow="1" w:lastRow="0" w:firstColumn="1" w:lastColumn="0" w:noHBand="0" w:noVBand="1"/>
      </w:tblPr>
      <w:tblGrid>
        <w:gridCol w:w="7928"/>
      </w:tblGrid>
      <w:tr w:rsidR="00221015" w14:paraId="3AD0E341" w14:textId="77777777" w:rsidTr="00221015">
        <w:tc>
          <w:tcPr>
            <w:tcW w:w="7928" w:type="dxa"/>
          </w:tcPr>
          <w:p w14:paraId="023FBDAC" w14:textId="77777777"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#converting to data frame</w:t>
            </w:r>
          </w:p>
          <w:p w14:paraId="625C1C71" w14:textId="77777777"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gempaDF &lt;- gempa[order(runif(nrow(gempa))),]</w:t>
            </w:r>
          </w:p>
          <w:p w14:paraId="02BBF44C" w14:textId="77777777"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gempaDF$Class &lt;- as.factor(gempaDF$Class)</w:t>
            </w:r>
          </w:p>
          <w:p w14:paraId="38CD660D" w14:textId="7F97B889"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gempaDF = as.data.frame(gempaDF)</w:t>
            </w:r>
          </w:p>
        </w:tc>
      </w:tr>
    </w:tbl>
    <w:p w14:paraId="2A9D0FE3" w14:textId="77777777" w:rsidR="00EC521A" w:rsidRPr="00A136BA" w:rsidRDefault="004E5037" w:rsidP="004E5037">
      <w:pPr>
        <w:pStyle w:val="Caption"/>
        <w:jc w:val="center"/>
        <w:rPr>
          <w:lang w:val="id-ID"/>
        </w:rPr>
      </w:pPr>
      <w:r w:rsidRPr="00A136BA">
        <w:rPr>
          <w:lang w:val="id-ID"/>
        </w:rPr>
        <w:t xml:space="preserve">Gambar </w:t>
      </w:r>
      <w:r w:rsidR="00E23154" w:rsidRPr="00A136BA">
        <w:rPr>
          <w:lang w:val="id-ID"/>
        </w:rPr>
        <w:fldChar w:fldCharType="begin"/>
      </w:r>
      <w:r w:rsidR="00E23154" w:rsidRPr="00A136BA">
        <w:rPr>
          <w:lang w:val="id-ID"/>
        </w:rPr>
        <w:instrText xml:space="preserve"> SEQ Gambar \* ARABIC </w:instrText>
      </w:r>
      <w:r w:rsidR="00E23154" w:rsidRPr="00A136BA">
        <w:rPr>
          <w:lang w:val="id-ID"/>
        </w:rPr>
        <w:fldChar w:fldCharType="separate"/>
      </w:r>
      <w:r w:rsidR="009D5A64">
        <w:rPr>
          <w:noProof/>
          <w:lang w:val="id-ID"/>
        </w:rPr>
        <w:t>6</w:t>
      </w:r>
      <w:r w:rsidR="00E23154" w:rsidRPr="00A136BA">
        <w:rPr>
          <w:noProof/>
          <w:lang w:val="id-ID"/>
        </w:rPr>
        <w:fldChar w:fldCharType="end"/>
      </w:r>
      <w:r w:rsidRPr="00A136BA">
        <w:rPr>
          <w:lang w:val="id-ID"/>
        </w:rPr>
        <w:t xml:space="preserve"> </w:t>
      </w:r>
      <w:bookmarkStart w:id="75" w:name="_Toc525038597"/>
      <w:r w:rsidRPr="00A136BA">
        <w:rPr>
          <w:lang w:val="id-ID"/>
        </w:rPr>
        <w:t>Potongan kode konversi data</w:t>
      </w:r>
      <w:bookmarkEnd w:id="75"/>
    </w:p>
    <w:p w14:paraId="66773BF3" w14:textId="0437B3D0" w:rsidR="00D658C0" w:rsidRPr="00A136BA" w:rsidRDefault="00445798" w:rsidP="00D658C0">
      <w:pPr>
        <w:rPr>
          <w:lang w:val="id-ID"/>
        </w:rPr>
      </w:pPr>
      <w:r w:rsidRPr="00A136BA">
        <w:rPr>
          <w:lang w:val="id-ID"/>
        </w:rPr>
        <w:lastRenderedPageBreak/>
        <w:t xml:space="preserve">Sebelum melakukan pemodelan dan klasifikasi data dengan algoritme C5.0, data yang ada dikonversi dulu menjadi </w:t>
      </w:r>
      <w:r w:rsidRPr="00B47C2A">
        <w:rPr>
          <w:i/>
          <w:lang w:val="id-ID"/>
        </w:rPr>
        <w:t>data frame</w:t>
      </w:r>
      <w:r w:rsidRPr="00A136BA">
        <w:rPr>
          <w:lang w:val="id-ID"/>
        </w:rPr>
        <w:t xml:space="preserve"> agar dapat diolah. Kolom kelas </w:t>
      </w:r>
      <w:r w:rsidR="00CF1CA4" w:rsidRPr="00A136BA">
        <w:rPr>
          <w:lang w:val="id-ID"/>
        </w:rPr>
        <w:t>Class</w:t>
      </w:r>
      <w:r w:rsidRPr="00A136BA">
        <w:rPr>
          <w:lang w:val="id-ID"/>
        </w:rPr>
        <w:t xml:space="preserve"> juga dikonversi menjadi faktor untuk penentuan kelas hasil klasifikasi pada data uji.</w:t>
      </w:r>
    </w:p>
    <w:p w14:paraId="0743B3DF" w14:textId="0E14FF94" w:rsidR="00237B4C" w:rsidRPr="00A136BA" w:rsidRDefault="00237B4C" w:rsidP="00AD054C">
      <w:pPr>
        <w:pStyle w:val="ListParagraph"/>
        <w:numPr>
          <w:ilvl w:val="0"/>
          <w:numId w:val="9"/>
        </w:numPr>
        <w:ind w:left="284" w:hanging="284"/>
        <w:rPr>
          <w:lang w:val="id-ID"/>
        </w:rPr>
      </w:pPr>
      <w:r w:rsidRPr="00A136BA">
        <w:rPr>
          <w:lang w:val="id-ID"/>
        </w:rPr>
        <w:t xml:space="preserve">Melakukan </w:t>
      </w:r>
      <w:r w:rsidR="00A57CF3" w:rsidRPr="00A136BA">
        <w:rPr>
          <w:lang w:val="id-ID"/>
        </w:rPr>
        <w:t>pemodelan</w:t>
      </w:r>
      <w:r w:rsidRPr="00A136BA">
        <w:rPr>
          <w:lang w:val="id-ID"/>
        </w:rPr>
        <w:t xml:space="preserve"> data l</w:t>
      </w:r>
      <w:r w:rsidR="0085167F">
        <w:rPr>
          <w:lang w:val="id-ID"/>
        </w:rPr>
        <w:t>atih menggunakan algoritme C5.0</w:t>
      </w:r>
      <w:r w:rsidRPr="00A136BA">
        <w:rPr>
          <w:lang w:val="id-ID"/>
        </w:rPr>
        <w:t>.</w:t>
      </w:r>
    </w:p>
    <w:tbl>
      <w:tblPr>
        <w:tblStyle w:val="TableGrid"/>
        <w:tblW w:w="0" w:type="auto"/>
        <w:tblLook w:val="04A0" w:firstRow="1" w:lastRow="0" w:firstColumn="1" w:lastColumn="0" w:noHBand="0" w:noVBand="1"/>
      </w:tblPr>
      <w:tblGrid>
        <w:gridCol w:w="7928"/>
      </w:tblGrid>
      <w:tr w:rsidR="00A746C3" w:rsidRPr="00A136BA" w14:paraId="4BF4C9E4" w14:textId="77777777" w:rsidTr="00A746C3">
        <w:tc>
          <w:tcPr>
            <w:tcW w:w="7928" w:type="dxa"/>
          </w:tcPr>
          <w:p w14:paraId="4A975DB4" w14:textId="7847BAF7" w:rsidR="00A746C3" w:rsidRPr="00A136BA" w:rsidRDefault="00A746C3" w:rsidP="00221015">
            <w:pPr>
              <w:pStyle w:val="ListParagraph"/>
              <w:numPr>
                <w:ilvl w:val="0"/>
                <w:numId w:val="18"/>
              </w:numPr>
              <w:ind w:left="313" w:hanging="284"/>
              <w:rPr>
                <w:rFonts w:ascii="Courier New" w:eastAsia="Times New Roman" w:hAnsi="Courier New" w:cs="Courier New"/>
                <w:sz w:val="22"/>
                <w:szCs w:val="20"/>
                <w:lang w:val="id-ID" w:eastAsia="ko-KR"/>
              </w:rPr>
            </w:pPr>
            <w:r w:rsidRPr="00A136BA">
              <w:rPr>
                <w:rFonts w:ascii="Courier New" w:eastAsia="Times New Roman" w:hAnsi="Courier New" w:cs="Courier New"/>
                <w:sz w:val="22"/>
                <w:szCs w:val="20"/>
                <w:lang w:val="id-ID" w:eastAsia="ko-KR"/>
              </w:rPr>
              <w:t>library(C50)</w:t>
            </w:r>
          </w:p>
          <w:p w14:paraId="718A922E" w14:textId="77777777"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model &lt;- C5.0(trainX, trainY)</w:t>
            </w:r>
          </w:p>
          <w:p w14:paraId="6C16F49B" w14:textId="44C02BE0" w:rsidR="00221015" w:rsidRPr="00221015"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plot_all[[k]] &lt;- plot(model)</w:t>
            </w:r>
          </w:p>
          <w:p w14:paraId="5945204B" w14:textId="1B60001A" w:rsidR="00A746C3" w:rsidRPr="00A136BA" w:rsidRDefault="00221015" w:rsidP="00221015">
            <w:pPr>
              <w:pStyle w:val="ListParagraph"/>
              <w:numPr>
                <w:ilvl w:val="0"/>
                <w:numId w:val="18"/>
              </w:numPr>
              <w:ind w:left="313" w:hanging="284"/>
              <w:rPr>
                <w:rFonts w:ascii="Courier New" w:eastAsia="Times New Roman" w:hAnsi="Courier New" w:cs="Courier New"/>
                <w:sz w:val="22"/>
                <w:szCs w:val="20"/>
                <w:lang w:val="id-ID" w:eastAsia="ko-KR"/>
              </w:rPr>
            </w:pPr>
            <w:r w:rsidRPr="00221015">
              <w:rPr>
                <w:rFonts w:ascii="Courier New" w:eastAsia="Times New Roman" w:hAnsi="Courier New" w:cs="Courier New"/>
                <w:sz w:val="22"/>
                <w:szCs w:val="20"/>
                <w:lang w:val="id-ID" w:eastAsia="ko-KR"/>
              </w:rPr>
              <w:t>p &lt;- predict.C5.0(model, testX)</w:t>
            </w:r>
          </w:p>
        </w:tc>
      </w:tr>
    </w:tbl>
    <w:p w14:paraId="0D5B7857" w14:textId="77777777" w:rsidR="00EC521A" w:rsidRPr="00A136BA" w:rsidRDefault="004E5037" w:rsidP="004E5037">
      <w:pPr>
        <w:pStyle w:val="Caption"/>
        <w:jc w:val="center"/>
        <w:rPr>
          <w:lang w:val="id-ID"/>
        </w:rPr>
      </w:pPr>
      <w:r w:rsidRPr="00A136BA">
        <w:rPr>
          <w:lang w:val="id-ID"/>
        </w:rPr>
        <w:t xml:space="preserve">Gambar </w:t>
      </w:r>
      <w:r w:rsidR="00E23154" w:rsidRPr="00A136BA">
        <w:rPr>
          <w:lang w:val="id-ID"/>
        </w:rPr>
        <w:fldChar w:fldCharType="begin"/>
      </w:r>
      <w:r w:rsidR="00E23154" w:rsidRPr="00A136BA">
        <w:rPr>
          <w:lang w:val="id-ID"/>
        </w:rPr>
        <w:instrText xml:space="preserve"> SEQ Gambar \* ARABIC </w:instrText>
      </w:r>
      <w:r w:rsidR="00E23154" w:rsidRPr="00A136BA">
        <w:rPr>
          <w:lang w:val="id-ID"/>
        </w:rPr>
        <w:fldChar w:fldCharType="separate"/>
      </w:r>
      <w:r w:rsidR="009D5A64">
        <w:rPr>
          <w:noProof/>
          <w:lang w:val="id-ID"/>
        </w:rPr>
        <w:t>7</w:t>
      </w:r>
      <w:r w:rsidR="00E23154" w:rsidRPr="00A136BA">
        <w:rPr>
          <w:noProof/>
          <w:lang w:val="id-ID"/>
        </w:rPr>
        <w:fldChar w:fldCharType="end"/>
      </w:r>
      <w:r w:rsidRPr="00A136BA">
        <w:rPr>
          <w:lang w:val="id-ID"/>
        </w:rPr>
        <w:t xml:space="preserve"> </w:t>
      </w:r>
      <w:bookmarkStart w:id="76" w:name="_Toc525038598"/>
      <w:r w:rsidRPr="00A136BA">
        <w:rPr>
          <w:lang w:val="id-ID"/>
        </w:rPr>
        <w:t>Potongan kode pemodelan C5.0</w:t>
      </w:r>
      <w:bookmarkEnd w:id="76"/>
    </w:p>
    <w:p w14:paraId="09244D38" w14:textId="2CCF2FAF" w:rsidR="008D13CE" w:rsidRPr="00A136BA" w:rsidRDefault="008D13CE" w:rsidP="00513672">
      <w:pPr>
        <w:spacing w:after="240"/>
        <w:rPr>
          <w:lang w:val="id-ID"/>
        </w:rPr>
      </w:pPr>
      <w:r w:rsidRPr="00A136BA">
        <w:rPr>
          <w:lang w:val="id-ID"/>
        </w:rPr>
        <w:t xml:space="preserve">Pemodelan dengan menggunakan algoritme C5.0 kemudian dilakukan terhadap data latih hasil konversi. Iterasi pemodelan C5.0 dilakukan sebanyak </w:t>
      </w:r>
      <w:r w:rsidR="00F232AB">
        <w:t xml:space="preserve">10 </w:t>
      </w:r>
      <w:r w:rsidR="007F6676">
        <w:t xml:space="preserve">kali berdasarkan jumlah </w:t>
      </w:r>
      <w:r w:rsidR="007F6676">
        <w:rPr>
          <w:i/>
        </w:rPr>
        <w:t>fold</w:t>
      </w:r>
      <w:r w:rsidRPr="00A136BA">
        <w:rPr>
          <w:lang w:val="id-ID"/>
        </w:rPr>
        <w:t xml:space="preserve">. Ringkasan hasil pemodelan </w:t>
      </w:r>
      <w:r w:rsidR="009A48B3" w:rsidRPr="00A136BA">
        <w:rPr>
          <w:lang w:val="id-ID"/>
        </w:rPr>
        <w:t xml:space="preserve">pada </w:t>
      </w:r>
      <w:r w:rsidR="009A48B3" w:rsidRPr="00B47C2A">
        <w:rPr>
          <w:i/>
          <w:lang w:val="id-ID"/>
        </w:rPr>
        <w:t>fold</w:t>
      </w:r>
      <w:r w:rsidR="009A48B3" w:rsidRPr="00A136BA">
        <w:rPr>
          <w:lang w:val="id-ID"/>
        </w:rPr>
        <w:t xml:space="preserve"> ke-</w:t>
      </w:r>
      <w:r w:rsidR="005C0B90">
        <w:t>7</w:t>
      </w:r>
      <w:r w:rsidR="00A746C3" w:rsidRPr="00A136BA">
        <w:rPr>
          <w:lang w:val="id-ID"/>
        </w:rPr>
        <w:t xml:space="preserve"> </w:t>
      </w:r>
      <w:r w:rsidRPr="00A136BA">
        <w:rPr>
          <w:lang w:val="id-ID"/>
        </w:rPr>
        <w:t xml:space="preserve">dapat dilihat pada </w:t>
      </w:r>
      <w:r w:rsidR="00FA7636" w:rsidRPr="00A136BA">
        <w:rPr>
          <w:lang w:val="id-ID"/>
        </w:rPr>
        <w:fldChar w:fldCharType="begin"/>
      </w:r>
      <w:r w:rsidR="00FA7636" w:rsidRPr="00A136BA">
        <w:rPr>
          <w:lang w:val="id-ID"/>
        </w:rPr>
        <w:instrText xml:space="preserve"> REF _Ref504602763 \h </w:instrText>
      </w:r>
      <w:r w:rsidR="00FA7636" w:rsidRPr="00A136BA">
        <w:rPr>
          <w:lang w:val="id-ID"/>
        </w:rPr>
      </w:r>
      <w:r w:rsidR="00FA7636" w:rsidRPr="00A136BA">
        <w:rPr>
          <w:lang w:val="id-ID"/>
        </w:rPr>
        <w:fldChar w:fldCharType="separate"/>
      </w:r>
      <w:r w:rsidR="009D5A64" w:rsidRPr="00A136BA">
        <w:rPr>
          <w:lang w:val="id-ID"/>
        </w:rPr>
        <w:t xml:space="preserve">Gambar </w:t>
      </w:r>
      <w:r w:rsidR="009D5A64">
        <w:rPr>
          <w:noProof/>
          <w:lang w:val="id-ID"/>
        </w:rPr>
        <w:t>8</w:t>
      </w:r>
      <w:r w:rsidR="00FA7636" w:rsidRPr="00A136BA">
        <w:rPr>
          <w:lang w:val="id-ID"/>
        </w:rPr>
        <w:fldChar w:fldCharType="end"/>
      </w:r>
      <w:r w:rsidR="00FA7636" w:rsidRPr="00A136BA">
        <w:rPr>
          <w:lang w:val="id-ID"/>
        </w:rPr>
        <w:t xml:space="preserve"> </w:t>
      </w:r>
      <w:r w:rsidRPr="00A136BA">
        <w:rPr>
          <w:lang w:val="id-ID"/>
        </w:rPr>
        <w:t>dan pohon keputusan hasil pemodelan</w:t>
      </w:r>
      <w:r w:rsidR="009A48B3" w:rsidRPr="00A136BA">
        <w:rPr>
          <w:lang w:val="id-ID"/>
        </w:rPr>
        <w:t xml:space="preserve"> pada </w:t>
      </w:r>
      <w:r w:rsidR="009A48B3" w:rsidRPr="00B47C2A">
        <w:rPr>
          <w:i/>
          <w:lang w:val="id-ID"/>
        </w:rPr>
        <w:t>fold</w:t>
      </w:r>
      <w:r w:rsidR="009A48B3" w:rsidRPr="00A136BA">
        <w:rPr>
          <w:lang w:val="id-ID"/>
        </w:rPr>
        <w:t xml:space="preserve"> ke-</w:t>
      </w:r>
      <w:r w:rsidR="005C0B90">
        <w:t>7</w:t>
      </w:r>
      <w:r w:rsidRPr="00A136BA">
        <w:rPr>
          <w:lang w:val="id-ID"/>
        </w:rPr>
        <w:t xml:space="preserve"> dapat dilihat pada </w:t>
      </w:r>
      <w:r w:rsidR="00FA7636" w:rsidRPr="00A136BA">
        <w:rPr>
          <w:lang w:val="id-ID"/>
        </w:rPr>
        <w:fldChar w:fldCharType="begin"/>
      </w:r>
      <w:r w:rsidR="00FA7636" w:rsidRPr="00A136BA">
        <w:rPr>
          <w:lang w:val="id-ID"/>
        </w:rPr>
        <w:instrText xml:space="preserve"> REF _Ref504602792 \h </w:instrText>
      </w:r>
      <w:r w:rsidR="00FA7636" w:rsidRPr="00A136BA">
        <w:rPr>
          <w:lang w:val="id-ID"/>
        </w:rPr>
      </w:r>
      <w:r w:rsidR="00FA7636" w:rsidRPr="00A136BA">
        <w:rPr>
          <w:lang w:val="id-ID"/>
        </w:rPr>
        <w:fldChar w:fldCharType="separate"/>
      </w:r>
      <w:r w:rsidR="009D5A64" w:rsidRPr="00A136BA">
        <w:rPr>
          <w:lang w:val="id-ID"/>
        </w:rPr>
        <w:t xml:space="preserve">Gambar </w:t>
      </w:r>
      <w:r w:rsidR="009D5A64">
        <w:rPr>
          <w:noProof/>
          <w:lang w:val="id-ID"/>
        </w:rPr>
        <w:t>9</w:t>
      </w:r>
      <w:r w:rsidR="00FA7636" w:rsidRPr="00A136BA">
        <w:rPr>
          <w:lang w:val="id-ID"/>
        </w:rPr>
        <w:fldChar w:fldCharType="end"/>
      </w:r>
    </w:p>
    <w:tbl>
      <w:tblPr>
        <w:tblStyle w:val="TableGrid"/>
        <w:tblW w:w="0" w:type="auto"/>
        <w:tblLook w:val="04A0" w:firstRow="1" w:lastRow="0" w:firstColumn="1" w:lastColumn="0" w:noHBand="0" w:noVBand="1"/>
      </w:tblPr>
      <w:tblGrid>
        <w:gridCol w:w="7928"/>
      </w:tblGrid>
      <w:tr w:rsidR="00A746C3" w:rsidRPr="00A136BA" w14:paraId="426EECC3" w14:textId="77777777" w:rsidTr="00A746C3">
        <w:tc>
          <w:tcPr>
            <w:tcW w:w="7928" w:type="dxa"/>
          </w:tcPr>
          <w:p w14:paraId="0D1DB81D"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Decision tree:</w:t>
            </w:r>
          </w:p>
          <w:p w14:paraId="482CF88B" w14:textId="77777777" w:rsidR="005C0B90" w:rsidRPr="005C0B90" w:rsidRDefault="005C0B90" w:rsidP="005C0B90">
            <w:pPr>
              <w:pStyle w:val="HTMLPreformatted"/>
              <w:shd w:val="clear" w:color="auto" w:fill="FFFFFF"/>
              <w:wordWrap w:val="0"/>
              <w:spacing w:line="225" w:lineRule="atLeast"/>
              <w:rPr>
                <w:sz w:val="22"/>
                <w:lang w:val="id-ID"/>
              </w:rPr>
            </w:pPr>
          </w:p>
          <w:p w14:paraId="0047B555"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damage &gt; 0: risiko (33)</w:t>
            </w:r>
          </w:p>
          <w:p w14:paraId="5A042045"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damage &lt;= 0:</w:t>
            </w:r>
          </w:p>
          <w:p w14:paraId="6B56DF37"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:...Mag &lt;= 5.3: nonrisiko (115)</w:t>
            </w:r>
          </w:p>
          <w:p w14:paraId="7EBE3BA2"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 xml:space="preserve">    Mag &gt; 5.3:</w:t>
            </w:r>
          </w:p>
          <w:p w14:paraId="6302C364"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 xml:space="preserve">    :...areaClass &lt;= 1: risiko (25)</w:t>
            </w:r>
          </w:p>
          <w:p w14:paraId="7C0EB1CF"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 xml:space="preserve">        areaClass &gt; 1: nonrisiko (3/1)</w:t>
            </w:r>
          </w:p>
          <w:p w14:paraId="5AC85446" w14:textId="77777777" w:rsidR="005C0B90" w:rsidRPr="005C0B90" w:rsidRDefault="005C0B90" w:rsidP="005C0B90">
            <w:pPr>
              <w:pStyle w:val="HTMLPreformatted"/>
              <w:shd w:val="clear" w:color="auto" w:fill="FFFFFF"/>
              <w:wordWrap w:val="0"/>
              <w:spacing w:line="225" w:lineRule="atLeast"/>
              <w:rPr>
                <w:sz w:val="22"/>
                <w:lang w:val="id-ID"/>
              </w:rPr>
            </w:pPr>
          </w:p>
          <w:p w14:paraId="44ACA203"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Evaluation on training data (176 cases):</w:t>
            </w:r>
          </w:p>
          <w:p w14:paraId="2DD024AF" w14:textId="77777777" w:rsidR="005C0B90" w:rsidRPr="005C0B90" w:rsidRDefault="005C0B90" w:rsidP="005C0B90">
            <w:pPr>
              <w:pStyle w:val="HTMLPreformatted"/>
              <w:shd w:val="clear" w:color="auto" w:fill="FFFFFF"/>
              <w:wordWrap w:val="0"/>
              <w:spacing w:line="225" w:lineRule="atLeast"/>
              <w:rPr>
                <w:sz w:val="22"/>
                <w:lang w:val="id-ID"/>
              </w:rPr>
            </w:pPr>
          </w:p>
          <w:p w14:paraId="251C0E04"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 xml:space="preserve">    Decision Tree   </w:t>
            </w:r>
          </w:p>
          <w:p w14:paraId="40526B05"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 xml:space="preserve">  ----------------  </w:t>
            </w:r>
          </w:p>
          <w:p w14:paraId="34E0882B"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 xml:space="preserve">  Size      Errors  </w:t>
            </w:r>
          </w:p>
          <w:p w14:paraId="0B6EF027"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 xml:space="preserve">     4    1( 0.6%)   &lt;&lt;</w:t>
            </w:r>
          </w:p>
          <w:p w14:paraId="39FFB0DB" w14:textId="77777777" w:rsidR="005C0B90" w:rsidRPr="005C0B90" w:rsidRDefault="005C0B90" w:rsidP="005C0B90">
            <w:pPr>
              <w:pStyle w:val="HTMLPreformatted"/>
              <w:shd w:val="clear" w:color="auto" w:fill="FFFFFF"/>
              <w:wordWrap w:val="0"/>
              <w:spacing w:line="225" w:lineRule="atLeast"/>
              <w:rPr>
                <w:sz w:val="22"/>
                <w:lang w:val="id-ID"/>
              </w:rPr>
            </w:pPr>
          </w:p>
          <w:p w14:paraId="5EA7222B"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 xml:space="preserve">   (a)   (b)    &lt;-classified as</w:t>
            </w:r>
          </w:p>
          <w:p w14:paraId="4CD6B0A0"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 xml:space="preserve">  ----  ----</w:t>
            </w:r>
          </w:p>
          <w:p w14:paraId="6342BE45"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 xml:space="preserve">   117          (a): class nonrisiko</w:t>
            </w:r>
          </w:p>
          <w:p w14:paraId="128A363C"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 xml:space="preserve">     1    58    (b): class risiko</w:t>
            </w:r>
          </w:p>
          <w:p w14:paraId="0D813804" w14:textId="77777777" w:rsidR="005C0B90" w:rsidRPr="005C0B90" w:rsidRDefault="005C0B90" w:rsidP="005C0B90">
            <w:pPr>
              <w:pStyle w:val="HTMLPreformatted"/>
              <w:shd w:val="clear" w:color="auto" w:fill="FFFFFF"/>
              <w:wordWrap w:val="0"/>
              <w:spacing w:line="225" w:lineRule="atLeast"/>
              <w:rPr>
                <w:sz w:val="22"/>
                <w:lang w:val="id-ID"/>
              </w:rPr>
            </w:pPr>
          </w:p>
          <w:p w14:paraId="314EBC4F"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Attribute usage:</w:t>
            </w:r>
          </w:p>
          <w:p w14:paraId="35BACFA1"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100.00%</w:t>
            </w:r>
            <w:r w:rsidRPr="005C0B90">
              <w:rPr>
                <w:sz w:val="22"/>
                <w:lang w:val="id-ID"/>
              </w:rPr>
              <w:tab/>
              <w:t>damage</w:t>
            </w:r>
          </w:p>
          <w:p w14:paraId="5ABC2383"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 xml:space="preserve"> 81.25%</w:t>
            </w:r>
            <w:r w:rsidRPr="005C0B90">
              <w:rPr>
                <w:sz w:val="22"/>
                <w:lang w:val="id-ID"/>
              </w:rPr>
              <w:tab/>
              <w:t>Mag</w:t>
            </w:r>
          </w:p>
          <w:p w14:paraId="7EAB3220" w14:textId="77777777" w:rsidR="005C0B90" w:rsidRPr="005C0B90" w:rsidRDefault="005C0B90" w:rsidP="005C0B90">
            <w:pPr>
              <w:pStyle w:val="HTMLPreformatted"/>
              <w:shd w:val="clear" w:color="auto" w:fill="FFFFFF"/>
              <w:wordWrap w:val="0"/>
              <w:spacing w:line="225" w:lineRule="atLeast"/>
              <w:rPr>
                <w:sz w:val="22"/>
                <w:lang w:val="id-ID"/>
              </w:rPr>
            </w:pPr>
            <w:r w:rsidRPr="005C0B90">
              <w:rPr>
                <w:sz w:val="22"/>
                <w:lang w:val="id-ID"/>
              </w:rPr>
              <w:tab/>
              <w:t xml:space="preserve"> 15.91%</w:t>
            </w:r>
            <w:r w:rsidRPr="005C0B90">
              <w:rPr>
                <w:sz w:val="22"/>
                <w:lang w:val="id-ID"/>
              </w:rPr>
              <w:tab/>
              <w:t>areaClass</w:t>
            </w:r>
          </w:p>
          <w:p w14:paraId="3B72B3D4" w14:textId="77777777" w:rsidR="005C0B90" w:rsidRPr="005C0B90" w:rsidRDefault="005C0B90" w:rsidP="005C0B90">
            <w:pPr>
              <w:pStyle w:val="HTMLPreformatted"/>
              <w:shd w:val="clear" w:color="auto" w:fill="FFFFFF"/>
              <w:wordWrap w:val="0"/>
              <w:spacing w:line="225" w:lineRule="atLeast"/>
              <w:rPr>
                <w:sz w:val="22"/>
                <w:lang w:val="id-ID"/>
              </w:rPr>
            </w:pPr>
          </w:p>
          <w:p w14:paraId="6E5B5F96" w14:textId="3A69A6AE" w:rsidR="00A746C3" w:rsidRPr="00A136BA" w:rsidRDefault="005C0B90" w:rsidP="005C0B90">
            <w:pPr>
              <w:pStyle w:val="HTMLPreformatted"/>
              <w:shd w:val="clear" w:color="auto" w:fill="FFFFFF"/>
              <w:wordWrap w:val="0"/>
              <w:spacing w:line="225" w:lineRule="atLeast"/>
              <w:rPr>
                <w:sz w:val="22"/>
                <w:lang w:val="id-ID"/>
              </w:rPr>
            </w:pPr>
            <w:r w:rsidRPr="005C0B90">
              <w:rPr>
                <w:sz w:val="22"/>
                <w:lang w:val="id-ID"/>
              </w:rPr>
              <w:t>Time: 0.0 secs</w:t>
            </w:r>
          </w:p>
        </w:tc>
      </w:tr>
    </w:tbl>
    <w:p w14:paraId="7EF56CD7" w14:textId="77777777" w:rsidR="008D13CE" w:rsidRPr="00A136BA" w:rsidRDefault="00C11AFB" w:rsidP="00C11AFB">
      <w:pPr>
        <w:pStyle w:val="Caption"/>
        <w:jc w:val="center"/>
        <w:rPr>
          <w:lang w:val="id-ID"/>
        </w:rPr>
      </w:pPr>
      <w:bookmarkStart w:id="77" w:name="_Ref504602763"/>
      <w:r w:rsidRPr="00A136BA">
        <w:rPr>
          <w:lang w:val="id-ID"/>
        </w:rPr>
        <w:t xml:space="preserve">Gambar </w:t>
      </w:r>
      <w:r w:rsidR="00E23154" w:rsidRPr="00A136BA">
        <w:rPr>
          <w:lang w:val="id-ID"/>
        </w:rPr>
        <w:fldChar w:fldCharType="begin"/>
      </w:r>
      <w:r w:rsidR="00E23154" w:rsidRPr="00A136BA">
        <w:rPr>
          <w:lang w:val="id-ID"/>
        </w:rPr>
        <w:instrText xml:space="preserve"> SEQ Gambar \* ARABIC </w:instrText>
      </w:r>
      <w:r w:rsidR="00E23154" w:rsidRPr="00A136BA">
        <w:rPr>
          <w:lang w:val="id-ID"/>
        </w:rPr>
        <w:fldChar w:fldCharType="separate"/>
      </w:r>
      <w:r w:rsidR="009D5A64">
        <w:rPr>
          <w:noProof/>
          <w:lang w:val="id-ID"/>
        </w:rPr>
        <w:t>8</w:t>
      </w:r>
      <w:r w:rsidR="00E23154" w:rsidRPr="00A136BA">
        <w:rPr>
          <w:noProof/>
          <w:lang w:val="id-ID"/>
        </w:rPr>
        <w:fldChar w:fldCharType="end"/>
      </w:r>
      <w:bookmarkEnd w:id="77"/>
      <w:r w:rsidRPr="00A136BA">
        <w:rPr>
          <w:lang w:val="id-ID"/>
        </w:rPr>
        <w:t xml:space="preserve"> </w:t>
      </w:r>
      <w:bookmarkStart w:id="78" w:name="_Toc525038599"/>
      <w:r w:rsidRPr="00A136BA">
        <w:rPr>
          <w:lang w:val="id-ID"/>
        </w:rPr>
        <w:t>Ringkasan hasil pemodelan C5.0</w:t>
      </w:r>
      <w:bookmarkEnd w:id="78"/>
    </w:p>
    <w:p w14:paraId="2260E22D" w14:textId="3080533A" w:rsidR="00C11AFB" w:rsidRPr="00A136BA" w:rsidRDefault="00CB161E" w:rsidP="00C4538D">
      <w:pPr>
        <w:spacing w:after="240"/>
        <w:rPr>
          <w:lang w:val="id-ID"/>
        </w:rPr>
      </w:pPr>
      <w:r w:rsidRPr="00A136BA">
        <w:rPr>
          <w:lang w:val="id-ID"/>
        </w:rPr>
        <w:t>Hasil</w:t>
      </w:r>
      <w:r w:rsidR="00097034" w:rsidRPr="00A136BA">
        <w:rPr>
          <w:lang w:val="id-ID"/>
        </w:rPr>
        <w:t xml:space="preserve"> ringkasan menunjukkan</w:t>
      </w:r>
      <w:r w:rsidR="002C061F" w:rsidRPr="00A136BA">
        <w:rPr>
          <w:lang w:val="id-ID"/>
        </w:rPr>
        <w:t xml:space="preserve"> </w:t>
      </w:r>
      <w:r w:rsidR="005C0B90">
        <w:t>damage</w:t>
      </w:r>
      <w:r w:rsidR="002C061F" w:rsidRPr="00A136BA">
        <w:rPr>
          <w:lang w:val="id-ID"/>
        </w:rPr>
        <w:t xml:space="preserve"> dijadikan acuan pertama untuk memisahkan kelas gempa, diikut variabel lain yaitu </w:t>
      </w:r>
      <w:r w:rsidR="005C0B90">
        <w:t>mag</w:t>
      </w:r>
      <w:r w:rsidR="002C061F" w:rsidRPr="00A136BA">
        <w:rPr>
          <w:lang w:val="id-ID"/>
        </w:rPr>
        <w:t xml:space="preserve">, dan </w:t>
      </w:r>
      <w:r w:rsidR="005C0B90">
        <w:t>areaClass</w:t>
      </w:r>
      <w:r w:rsidR="002C061F" w:rsidRPr="00A136BA">
        <w:rPr>
          <w:lang w:val="id-ID"/>
        </w:rPr>
        <w:t>.</w:t>
      </w:r>
      <w:r w:rsidR="00461579" w:rsidRPr="00A136BA">
        <w:rPr>
          <w:lang w:val="id-ID"/>
        </w:rPr>
        <w:t xml:space="preserve"> </w:t>
      </w:r>
    </w:p>
    <w:p w14:paraId="0EA81C93" w14:textId="43ABF9B7" w:rsidR="00C4538D" w:rsidRPr="00A136BA" w:rsidRDefault="005C0B90" w:rsidP="00C11AFB">
      <w:pPr>
        <w:keepNext/>
        <w:ind w:firstLine="0"/>
        <w:jc w:val="center"/>
        <w:rPr>
          <w:lang w:val="id-ID"/>
        </w:rPr>
      </w:pPr>
      <w:r>
        <w:rPr>
          <w:noProof/>
          <w:lang w:val="en-ID" w:eastAsia="en-ID"/>
        </w:rPr>
        <w:lastRenderedPageBreak/>
        <w:drawing>
          <wp:inline distT="0" distB="0" distL="0" distR="0" wp14:anchorId="7EB4105A" wp14:editId="312D6284">
            <wp:extent cx="5040630" cy="4302125"/>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4302125"/>
                    </a:xfrm>
                    <a:prstGeom prst="rect">
                      <a:avLst/>
                    </a:prstGeom>
                  </pic:spPr>
                </pic:pic>
              </a:graphicData>
            </a:graphic>
          </wp:inline>
        </w:drawing>
      </w:r>
    </w:p>
    <w:p w14:paraId="10F19F61" w14:textId="41D6C882" w:rsidR="0057773D" w:rsidRPr="00A136BA" w:rsidRDefault="00C11AFB" w:rsidP="00C4538D">
      <w:pPr>
        <w:pStyle w:val="Caption"/>
        <w:jc w:val="center"/>
        <w:rPr>
          <w:lang w:val="id-ID"/>
        </w:rPr>
      </w:pPr>
      <w:bookmarkStart w:id="79" w:name="_Ref504602792"/>
      <w:r w:rsidRPr="00A136BA">
        <w:rPr>
          <w:lang w:val="id-ID"/>
        </w:rPr>
        <w:t xml:space="preserve">Gambar </w:t>
      </w:r>
      <w:r w:rsidR="00E23154" w:rsidRPr="00A136BA">
        <w:rPr>
          <w:lang w:val="id-ID"/>
        </w:rPr>
        <w:fldChar w:fldCharType="begin"/>
      </w:r>
      <w:r w:rsidR="00E23154" w:rsidRPr="00A136BA">
        <w:rPr>
          <w:lang w:val="id-ID"/>
        </w:rPr>
        <w:instrText xml:space="preserve"> SEQ Gambar \* ARABIC </w:instrText>
      </w:r>
      <w:r w:rsidR="00E23154" w:rsidRPr="00A136BA">
        <w:rPr>
          <w:lang w:val="id-ID"/>
        </w:rPr>
        <w:fldChar w:fldCharType="separate"/>
      </w:r>
      <w:r w:rsidR="009D5A64">
        <w:rPr>
          <w:noProof/>
          <w:lang w:val="id-ID"/>
        </w:rPr>
        <w:t>9</w:t>
      </w:r>
      <w:r w:rsidR="00E23154" w:rsidRPr="00A136BA">
        <w:rPr>
          <w:noProof/>
          <w:lang w:val="id-ID"/>
        </w:rPr>
        <w:fldChar w:fldCharType="end"/>
      </w:r>
      <w:bookmarkEnd w:id="79"/>
      <w:r w:rsidRPr="00A136BA">
        <w:rPr>
          <w:lang w:val="id-ID"/>
        </w:rPr>
        <w:t xml:space="preserve"> </w:t>
      </w:r>
      <w:bookmarkStart w:id="80" w:name="_Toc525038600"/>
      <w:r w:rsidRPr="00A136BA">
        <w:rPr>
          <w:lang w:val="id-ID"/>
        </w:rPr>
        <w:t>Pohon keputusan hasil pemodelan</w:t>
      </w:r>
      <w:bookmarkEnd w:id="80"/>
    </w:p>
    <w:p w14:paraId="718B067A" w14:textId="3D30EE2D" w:rsidR="007804E9" w:rsidRPr="00AE14B8" w:rsidRDefault="00A57CF3" w:rsidP="00AE14B8">
      <w:pPr>
        <w:pStyle w:val="ListParagraph"/>
        <w:numPr>
          <w:ilvl w:val="0"/>
          <w:numId w:val="9"/>
        </w:numPr>
        <w:ind w:left="567" w:hanging="567"/>
        <w:rPr>
          <w:lang w:val="id-ID"/>
        </w:rPr>
      </w:pPr>
      <w:r w:rsidRPr="00A136BA">
        <w:rPr>
          <w:lang w:val="id-ID"/>
        </w:rPr>
        <w:t>Melakukan klasifikasi data uji dengan model yang dihasilkan</w:t>
      </w:r>
    </w:p>
    <w:tbl>
      <w:tblPr>
        <w:tblStyle w:val="TableGrid"/>
        <w:tblW w:w="0" w:type="auto"/>
        <w:tblLook w:val="04A0" w:firstRow="1" w:lastRow="0" w:firstColumn="1" w:lastColumn="0" w:noHBand="0" w:noVBand="1"/>
      </w:tblPr>
      <w:tblGrid>
        <w:gridCol w:w="7928"/>
      </w:tblGrid>
      <w:tr w:rsidR="005419E5" w14:paraId="2D86A9DC" w14:textId="77777777" w:rsidTr="005419E5">
        <w:tc>
          <w:tcPr>
            <w:tcW w:w="7928" w:type="dxa"/>
          </w:tcPr>
          <w:p w14:paraId="57322FC2" w14:textId="77777777" w:rsidR="005419E5" w:rsidRPr="00406D6B" w:rsidRDefault="005419E5" w:rsidP="00541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szCs w:val="20"/>
                <w:lang w:eastAsia="ko-KR"/>
              </w:rPr>
            </w:pPr>
            <w:r w:rsidRPr="00DC7C0F">
              <w:rPr>
                <w:rFonts w:ascii="Courier New" w:eastAsia="Times New Roman" w:hAnsi="Courier New" w:cs="Courier New"/>
                <w:sz w:val="22"/>
                <w:szCs w:val="20"/>
                <w:lang w:eastAsia="ko-KR"/>
              </w:rPr>
              <w:t xml:space="preserve">&gt; </w:t>
            </w:r>
            <w:r w:rsidRPr="00406D6B">
              <w:rPr>
                <w:rFonts w:ascii="Courier New" w:eastAsia="Times New Roman" w:hAnsi="Courier New" w:cs="Courier New"/>
                <w:sz w:val="22"/>
                <w:szCs w:val="20"/>
                <w:lang w:eastAsia="ko-KR"/>
              </w:rPr>
              <w:t>p &lt;- predict.C5.0(model, testX)</w:t>
            </w:r>
          </w:p>
          <w:p w14:paraId="3B5F192B" w14:textId="77777777" w:rsidR="005419E5" w:rsidRDefault="005419E5" w:rsidP="00541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szCs w:val="20"/>
                <w:lang w:eastAsia="ko-KR"/>
              </w:rPr>
            </w:pPr>
            <w:r>
              <w:rPr>
                <w:rFonts w:ascii="Courier New" w:eastAsia="Times New Roman" w:hAnsi="Courier New" w:cs="Courier New"/>
                <w:sz w:val="22"/>
                <w:szCs w:val="20"/>
                <w:lang w:eastAsia="ko-KR"/>
              </w:rPr>
              <w:t>&gt;</w:t>
            </w:r>
            <w:r w:rsidRPr="00406D6B">
              <w:rPr>
                <w:rFonts w:ascii="Courier New" w:eastAsia="Times New Roman" w:hAnsi="Courier New" w:cs="Courier New"/>
                <w:sz w:val="22"/>
                <w:szCs w:val="20"/>
                <w:lang w:eastAsia="ko-KR"/>
              </w:rPr>
              <w:t xml:space="preserve"> p_all[[k]] &lt;- summary(p)</w:t>
            </w:r>
          </w:p>
          <w:p w14:paraId="44C3FB26" w14:textId="331CC345" w:rsidR="005419E5" w:rsidRPr="005419E5" w:rsidRDefault="005419E5" w:rsidP="00541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szCs w:val="20"/>
                <w:lang w:eastAsia="ko-KR"/>
              </w:rPr>
            </w:pPr>
            <w:r w:rsidRPr="001C1D9C">
              <w:rPr>
                <w:rFonts w:ascii="Courier New" w:eastAsia="Times New Roman" w:hAnsi="Courier New" w:cs="Courier New"/>
                <w:sz w:val="22"/>
                <w:szCs w:val="20"/>
                <w:lang w:eastAsia="ko-KR"/>
              </w:rPr>
              <w:t xml:space="preserve">&gt; </w:t>
            </w:r>
            <w:r w:rsidRPr="00406D6B">
              <w:rPr>
                <w:rFonts w:ascii="Courier New" w:eastAsia="Times New Roman" w:hAnsi="Courier New" w:cs="Courier New"/>
                <w:sz w:val="22"/>
                <w:szCs w:val="20"/>
                <w:lang w:eastAsia="ko-KR"/>
              </w:rPr>
              <w:t xml:space="preserve">p_all </w:t>
            </w:r>
          </w:p>
        </w:tc>
      </w:tr>
    </w:tbl>
    <w:p w14:paraId="7D84752C" w14:textId="77777777" w:rsidR="00EC521A" w:rsidRPr="00A136BA" w:rsidRDefault="007804E9" w:rsidP="007804E9">
      <w:pPr>
        <w:pStyle w:val="Caption"/>
        <w:jc w:val="center"/>
        <w:rPr>
          <w:lang w:val="id-ID"/>
        </w:rPr>
      </w:pPr>
      <w:r w:rsidRPr="00A136BA">
        <w:rPr>
          <w:lang w:val="id-ID"/>
        </w:rPr>
        <w:t xml:space="preserve">Gambar </w:t>
      </w:r>
      <w:r w:rsidR="00E23154" w:rsidRPr="00A136BA">
        <w:rPr>
          <w:lang w:val="id-ID"/>
        </w:rPr>
        <w:fldChar w:fldCharType="begin"/>
      </w:r>
      <w:r w:rsidR="00E23154" w:rsidRPr="00A136BA">
        <w:rPr>
          <w:lang w:val="id-ID"/>
        </w:rPr>
        <w:instrText xml:space="preserve"> SEQ Gambar \* ARABIC </w:instrText>
      </w:r>
      <w:r w:rsidR="00E23154" w:rsidRPr="00A136BA">
        <w:rPr>
          <w:lang w:val="id-ID"/>
        </w:rPr>
        <w:fldChar w:fldCharType="separate"/>
      </w:r>
      <w:r w:rsidR="009D5A64">
        <w:rPr>
          <w:noProof/>
          <w:lang w:val="id-ID"/>
        </w:rPr>
        <w:t>10</w:t>
      </w:r>
      <w:r w:rsidR="00E23154" w:rsidRPr="00A136BA">
        <w:rPr>
          <w:noProof/>
          <w:lang w:val="id-ID"/>
        </w:rPr>
        <w:fldChar w:fldCharType="end"/>
      </w:r>
      <w:r w:rsidRPr="00A136BA">
        <w:rPr>
          <w:lang w:val="id-ID"/>
        </w:rPr>
        <w:t xml:space="preserve"> </w:t>
      </w:r>
      <w:bookmarkStart w:id="81" w:name="_Toc525038601"/>
      <w:r w:rsidRPr="00A136BA">
        <w:rPr>
          <w:lang w:val="id-ID"/>
        </w:rPr>
        <w:t>Potongan kode klasifikasi C5.0</w:t>
      </w:r>
      <w:bookmarkEnd w:id="81"/>
    </w:p>
    <w:p w14:paraId="5D9006C1" w14:textId="7DDFD5D8" w:rsidR="005B3C27" w:rsidRPr="00A136BA" w:rsidRDefault="005B3C27" w:rsidP="00ED5F51">
      <w:pPr>
        <w:spacing w:after="240"/>
        <w:rPr>
          <w:lang w:val="id-ID"/>
        </w:rPr>
      </w:pPr>
      <w:r w:rsidRPr="00A136BA">
        <w:rPr>
          <w:lang w:val="id-ID"/>
        </w:rPr>
        <w:t xml:space="preserve">Setelah dilakukan pemodelan, data uji diklasifikasi menggunakan hasil pemodelan tersebut. </w:t>
      </w:r>
      <w:r w:rsidR="002513C1" w:rsidRPr="00A136BA">
        <w:rPr>
          <w:lang w:val="id-ID"/>
        </w:rPr>
        <w:t xml:space="preserve">Ringkasan hasil klasifikasi pada </w:t>
      </w:r>
      <w:r w:rsidR="002513C1" w:rsidRPr="00B47C2A">
        <w:rPr>
          <w:i/>
          <w:lang w:val="id-ID"/>
        </w:rPr>
        <w:t>fold</w:t>
      </w:r>
      <w:r w:rsidR="002513C1" w:rsidRPr="00A136BA">
        <w:rPr>
          <w:lang w:val="id-ID"/>
        </w:rPr>
        <w:t xml:space="preserve"> ke-</w:t>
      </w:r>
      <w:r w:rsidR="005419E5">
        <w:t>7</w:t>
      </w:r>
      <w:r w:rsidR="002513C1" w:rsidRPr="00A136BA">
        <w:rPr>
          <w:lang w:val="id-ID"/>
        </w:rPr>
        <w:t xml:space="preserve"> </w:t>
      </w:r>
      <w:r w:rsidRPr="00A136BA">
        <w:rPr>
          <w:lang w:val="id-ID"/>
        </w:rPr>
        <w:t xml:space="preserve">dapat dilihat pada </w:t>
      </w:r>
      <w:r w:rsidR="00563118" w:rsidRPr="00A136BA">
        <w:rPr>
          <w:lang w:val="id-ID"/>
        </w:rPr>
        <w:fldChar w:fldCharType="begin"/>
      </w:r>
      <w:r w:rsidR="00563118" w:rsidRPr="00A136BA">
        <w:rPr>
          <w:lang w:val="id-ID"/>
        </w:rPr>
        <w:instrText xml:space="preserve"> REF _Ref504607308 \h </w:instrText>
      </w:r>
      <w:r w:rsidR="00563118" w:rsidRPr="00A136BA">
        <w:rPr>
          <w:lang w:val="id-ID"/>
        </w:rPr>
      </w:r>
      <w:r w:rsidR="00563118" w:rsidRPr="00A136BA">
        <w:rPr>
          <w:lang w:val="id-ID"/>
        </w:rPr>
        <w:fldChar w:fldCharType="separate"/>
      </w:r>
      <w:r w:rsidR="009D5A64" w:rsidRPr="00A136BA">
        <w:rPr>
          <w:lang w:val="id-ID"/>
        </w:rPr>
        <w:t xml:space="preserve">Gambar </w:t>
      </w:r>
      <w:r w:rsidR="009D5A64">
        <w:rPr>
          <w:noProof/>
          <w:lang w:val="id-ID"/>
        </w:rPr>
        <w:t>11</w:t>
      </w:r>
      <w:r w:rsidR="00563118" w:rsidRPr="00A136BA">
        <w:rPr>
          <w:lang w:val="id-ID"/>
        </w:rPr>
        <w:fldChar w:fldCharType="end"/>
      </w:r>
      <w:r w:rsidR="00563118" w:rsidRPr="00A136BA">
        <w:rPr>
          <w:lang w:val="id-ID"/>
        </w:rPr>
        <w:t>.</w:t>
      </w:r>
    </w:p>
    <w:tbl>
      <w:tblPr>
        <w:tblStyle w:val="TableGrid"/>
        <w:tblW w:w="0" w:type="auto"/>
        <w:tblLook w:val="04A0" w:firstRow="1" w:lastRow="0" w:firstColumn="1" w:lastColumn="0" w:noHBand="0" w:noVBand="1"/>
      </w:tblPr>
      <w:tblGrid>
        <w:gridCol w:w="7928"/>
      </w:tblGrid>
      <w:tr w:rsidR="00ED5F51" w:rsidRPr="00A136BA" w14:paraId="1C9E487B" w14:textId="77777777" w:rsidTr="00ED5F51">
        <w:tc>
          <w:tcPr>
            <w:tcW w:w="7928" w:type="dxa"/>
          </w:tcPr>
          <w:p w14:paraId="2CC355FC" w14:textId="042E94E8" w:rsidR="009A48B3" w:rsidRPr="00A136BA" w:rsidRDefault="009A48B3" w:rsidP="009A48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szCs w:val="20"/>
                <w:lang w:val="id-ID" w:eastAsia="ko-KR"/>
              </w:rPr>
            </w:pPr>
            <w:r w:rsidRPr="00A136BA">
              <w:rPr>
                <w:rFonts w:ascii="Courier New" w:eastAsia="Times New Roman" w:hAnsi="Courier New" w:cs="Courier New"/>
                <w:sz w:val="22"/>
                <w:szCs w:val="20"/>
                <w:lang w:val="id-ID" w:eastAsia="ko-KR"/>
              </w:rPr>
              <w:t>&gt; p_all[</w:t>
            </w:r>
            <w:r w:rsidR="00435C45">
              <w:rPr>
                <w:rFonts w:ascii="Courier New" w:eastAsia="Times New Roman" w:hAnsi="Courier New" w:cs="Courier New"/>
                <w:sz w:val="22"/>
                <w:szCs w:val="20"/>
                <w:lang w:eastAsia="ko-KR"/>
              </w:rPr>
              <w:t>7</w:t>
            </w:r>
            <w:r w:rsidRPr="00A136BA">
              <w:rPr>
                <w:rFonts w:ascii="Courier New" w:eastAsia="Times New Roman" w:hAnsi="Courier New" w:cs="Courier New"/>
                <w:sz w:val="22"/>
                <w:szCs w:val="20"/>
                <w:lang w:val="id-ID" w:eastAsia="ko-KR"/>
              </w:rPr>
              <w:t>]</w:t>
            </w:r>
          </w:p>
          <w:p w14:paraId="03A24149" w14:textId="77777777" w:rsidR="005419E5" w:rsidRDefault="005419E5" w:rsidP="005419E5">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nonrisiko    risiko </w:t>
            </w:r>
          </w:p>
          <w:p w14:paraId="0ECAFED1" w14:textId="515A831C" w:rsidR="00ED5F51" w:rsidRPr="005419E5" w:rsidRDefault="005419E5" w:rsidP="005419E5">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 xml:space="preserve">       13         6 </w:t>
            </w:r>
          </w:p>
        </w:tc>
      </w:tr>
    </w:tbl>
    <w:p w14:paraId="71B9E253" w14:textId="77777777" w:rsidR="005B3C27" w:rsidRPr="00A136BA" w:rsidRDefault="005B3C27" w:rsidP="005B3C27">
      <w:pPr>
        <w:pStyle w:val="Caption"/>
        <w:jc w:val="center"/>
        <w:rPr>
          <w:lang w:val="id-ID"/>
        </w:rPr>
      </w:pPr>
      <w:bookmarkStart w:id="82" w:name="_Ref504607308"/>
      <w:r w:rsidRPr="00A136BA">
        <w:rPr>
          <w:lang w:val="id-ID"/>
        </w:rPr>
        <w:t xml:space="preserve">Gambar </w:t>
      </w:r>
      <w:r w:rsidR="00E23154" w:rsidRPr="00A136BA">
        <w:rPr>
          <w:lang w:val="id-ID"/>
        </w:rPr>
        <w:fldChar w:fldCharType="begin"/>
      </w:r>
      <w:r w:rsidR="00E23154" w:rsidRPr="00A136BA">
        <w:rPr>
          <w:lang w:val="id-ID"/>
        </w:rPr>
        <w:instrText xml:space="preserve"> SEQ Gambar \* ARABIC </w:instrText>
      </w:r>
      <w:r w:rsidR="00E23154" w:rsidRPr="00A136BA">
        <w:rPr>
          <w:lang w:val="id-ID"/>
        </w:rPr>
        <w:fldChar w:fldCharType="separate"/>
      </w:r>
      <w:r w:rsidR="009D5A64">
        <w:rPr>
          <w:noProof/>
          <w:lang w:val="id-ID"/>
        </w:rPr>
        <w:t>11</w:t>
      </w:r>
      <w:r w:rsidR="00E23154" w:rsidRPr="00A136BA">
        <w:rPr>
          <w:noProof/>
          <w:lang w:val="id-ID"/>
        </w:rPr>
        <w:fldChar w:fldCharType="end"/>
      </w:r>
      <w:bookmarkEnd w:id="82"/>
      <w:r w:rsidRPr="00A136BA">
        <w:rPr>
          <w:lang w:val="id-ID"/>
        </w:rPr>
        <w:t xml:space="preserve"> </w:t>
      </w:r>
      <w:bookmarkStart w:id="83" w:name="_Toc525038602"/>
      <w:r w:rsidRPr="00A136BA">
        <w:rPr>
          <w:lang w:val="id-ID"/>
        </w:rPr>
        <w:t>Hasil klasifikasi C5.0 pada data uji</w:t>
      </w:r>
      <w:bookmarkEnd w:id="83"/>
    </w:p>
    <w:p w14:paraId="032C918D" w14:textId="61678A70" w:rsidR="00A57CF3" w:rsidRPr="00A136BA" w:rsidRDefault="00A57CF3" w:rsidP="00AD054C">
      <w:pPr>
        <w:pStyle w:val="ListParagraph"/>
        <w:numPr>
          <w:ilvl w:val="0"/>
          <w:numId w:val="9"/>
        </w:numPr>
        <w:ind w:left="567" w:hanging="567"/>
        <w:rPr>
          <w:lang w:val="id-ID"/>
        </w:rPr>
      </w:pPr>
      <w:r w:rsidRPr="00A136BA">
        <w:rPr>
          <w:lang w:val="id-ID"/>
        </w:rPr>
        <w:t xml:space="preserve">Melakukan evaluasi hasil pemodelan dengan </w:t>
      </w:r>
      <w:r w:rsidRPr="00B47C2A">
        <w:rPr>
          <w:i/>
          <w:lang w:val="id-ID"/>
        </w:rPr>
        <w:t>confusion matrix</w:t>
      </w:r>
    </w:p>
    <w:tbl>
      <w:tblPr>
        <w:tblStyle w:val="TableGrid"/>
        <w:tblW w:w="0" w:type="auto"/>
        <w:tblLook w:val="04A0" w:firstRow="1" w:lastRow="0" w:firstColumn="1" w:lastColumn="0" w:noHBand="0" w:noVBand="1"/>
      </w:tblPr>
      <w:tblGrid>
        <w:gridCol w:w="7928"/>
      </w:tblGrid>
      <w:tr w:rsidR="00E7777E" w:rsidRPr="00A136BA" w14:paraId="6294DB30" w14:textId="77777777" w:rsidTr="00E7777E">
        <w:tc>
          <w:tcPr>
            <w:tcW w:w="7928" w:type="dxa"/>
          </w:tcPr>
          <w:p w14:paraId="111A76D6" w14:textId="77777777" w:rsidR="00E7777E" w:rsidRPr="00A136BA" w:rsidRDefault="00E7777E" w:rsidP="00A87DCB">
            <w:pPr>
              <w:pStyle w:val="ListParagraph"/>
              <w:keepNext/>
              <w:ind w:left="0" w:firstLine="0"/>
              <w:jc w:val="left"/>
              <w:rPr>
                <w:rFonts w:ascii="Courier New" w:eastAsia="Times New Roman" w:hAnsi="Courier New" w:cs="Courier New"/>
                <w:sz w:val="22"/>
                <w:szCs w:val="20"/>
                <w:lang w:val="id-ID" w:eastAsia="ko-KR"/>
              </w:rPr>
            </w:pPr>
            <w:r w:rsidRPr="00A136BA">
              <w:rPr>
                <w:rFonts w:ascii="Courier New" w:eastAsia="Times New Roman" w:hAnsi="Courier New" w:cs="Courier New"/>
                <w:sz w:val="22"/>
                <w:szCs w:val="20"/>
                <w:lang w:val="id-ID" w:eastAsia="ko-KR"/>
              </w:rPr>
              <w:t>&gt; akurasi&lt;- sum( p == testY ) / length( p )</w:t>
            </w:r>
          </w:p>
          <w:p w14:paraId="241E621F" w14:textId="77777777" w:rsidR="00E7777E" w:rsidRPr="00A136BA" w:rsidRDefault="00E7777E" w:rsidP="00A87DCB">
            <w:pPr>
              <w:keepNext/>
              <w:ind w:firstLine="0"/>
              <w:jc w:val="left"/>
              <w:rPr>
                <w:rFonts w:ascii="Courier New" w:eastAsia="Times New Roman" w:hAnsi="Courier New" w:cs="Courier New"/>
                <w:sz w:val="22"/>
                <w:szCs w:val="20"/>
                <w:lang w:val="id-ID" w:eastAsia="ko-KR"/>
              </w:rPr>
            </w:pPr>
            <w:r w:rsidRPr="00A136BA">
              <w:rPr>
                <w:rFonts w:ascii="Courier New" w:eastAsia="Times New Roman" w:hAnsi="Courier New" w:cs="Courier New"/>
                <w:sz w:val="22"/>
                <w:szCs w:val="20"/>
                <w:lang w:val="id-ID" w:eastAsia="ko-KR"/>
              </w:rPr>
              <w:t>&gt; akurasi_all[k] &lt;- akurasi</w:t>
            </w:r>
          </w:p>
          <w:p w14:paraId="77FB6EF9" w14:textId="6F69E3E9" w:rsidR="00E7777E" w:rsidRPr="00A136BA" w:rsidRDefault="00E7777E" w:rsidP="00A87DCB">
            <w:pPr>
              <w:keepNext/>
              <w:ind w:firstLine="0"/>
              <w:jc w:val="left"/>
              <w:rPr>
                <w:rFonts w:ascii="Courier New" w:eastAsia="Times New Roman" w:hAnsi="Courier New" w:cs="Courier New"/>
                <w:sz w:val="22"/>
                <w:szCs w:val="20"/>
                <w:lang w:val="id-ID" w:eastAsia="ko-KR"/>
              </w:rPr>
            </w:pPr>
            <w:r w:rsidRPr="00A136BA">
              <w:rPr>
                <w:rFonts w:ascii="Courier New" w:eastAsia="Times New Roman" w:hAnsi="Courier New" w:cs="Courier New"/>
                <w:sz w:val="22"/>
                <w:szCs w:val="20"/>
                <w:lang w:val="id-ID" w:eastAsia="ko-KR"/>
              </w:rPr>
              <w:t>&gt; conf_mat_all[[k]] &lt;- confusionMatrix(p, reference = testY)</w:t>
            </w:r>
          </w:p>
          <w:p w14:paraId="3730B4CD" w14:textId="2EC0D00F" w:rsidR="00E7777E" w:rsidRPr="00A136BA" w:rsidRDefault="00E7777E" w:rsidP="00A87DCB">
            <w:pPr>
              <w:keepNext/>
              <w:ind w:firstLine="0"/>
              <w:jc w:val="left"/>
              <w:rPr>
                <w:rFonts w:ascii="Courier New" w:eastAsia="Times New Roman" w:hAnsi="Courier New" w:cs="Courier New"/>
                <w:sz w:val="22"/>
                <w:szCs w:val="20"/>
                <w:lang w:val="id-ID" w:eastAsia="ko-KR"/>
              </w:rPr>
            </w:pPr>
            <w:r w:rsidRPr="00A136BA">
              <w:rPr>
                <w:rFonts w:ascii="Courier New" w:eastAsia="Times New Roman" w:hAnsi="Courier New" w:cs="Courier New"/>
                <w:sz w:val="22"/>
                <w:szCs w:val="20"/>
                <w:lang w:val="id-ID" w:eastAsia="ko-KR"/>
              </w:rPr>
              <w:t>&gt; conf_mat_all</w:t>
            </w:r>
          </w:p>
        </w:tc>
      </w:tr>
    </w:tbl>
    <w:p w14:paraId="1141F2B4" w14:textId="77777777" w:rsidR="00EC521A" w:rsidRPr="00A136BA" w:rsidRDefault="007804E9" w:rsidP="007804E9">
      <w:pPr>
        <w:pStyle w:val="Caption"/>
        <w:jc w:val="center"/>
        <w:rPr>
          <w:lang w:val="id-ID"/>
        </w:rPr>
      </w:pPr>
      <w:r w:rsidRPr="00A136BA">
        <w:rPr>
          <w:lang w:val="id-ID"/>
        </w:rPr>
        <w:t xml:space="preserve">Gambar </w:t>
      </w:r>
      <w:r w:rsidR="00E23154" w:rsidRPr="00A136BA">
        <w:rPr>
          <w:lang w:val="id-ID"/>
        </w:rPr>
        <w:fldChar w:fldCharType="begin"/>
      </w:r>
      <w:r w:rsidR="00E23154" w:rsidRPr="00A136BA">
        <w:rPr>
          <w:lang w:val="id-ID"/>
        </w:rPr>
        <w:instrText xml:space="preserve"> SEQ Gambar \* ARABIC </w:instrText>
      </w:r>
      <w:r w:rsidR="00E23154" w:rsidRPr="00A136BA">
        <w:rPr>
          <w:lang w:val="id-ID"/>
        </w:rPr>
        <w:fldChar w:fldCharType="separate"/>
      </w:r>
      <w:r w:rsidR="009D5A64">
        <w:rPr>
          <w:noProof/>
          <w:lang w:val="id-ID"/>
        </w:rPr>
        <w:t>12</w:t>
      </w:r>
      <w:r w:rsidR="00E23154" w:rsidRPr="00A136BA">
        <w:rPr>
          <w:noProof/>
          <w:lang w:val="id-ID"/>
        </w:rPr>
        <w:fldChar w:fldCharType="end"/>
      </w:r>
      <w:r w:rsidRPr="00A136BA">
        <w:rPr>
          <w:lang w:val="id-ID"/>
        </w:rPr>
        <w:t xml:space="preserve"> </w:t>
      </w:r>
      <w:bookmarkStart w:id="84" w:name="_Toc525038603"/>
      <w:r w:rsidRPr="00A136BA">
        <w:rPr>
          <w:lang w:val="id-ID"/>
        </w:rPr>
        <w:t>Potongan kode evaluasi hasil pemodelan dan klasifikasi</w:t>
      </w:r>
      <w:bookmarkEnd w:id="84"/>
    </w:p>
    <w:p w14:paraId="2A089BBD" w14:textId="278F111E" w:rsidR="00563118" w:rsidRPr="00A136BA" w:rsidRDefault="00563118" w:rsidP="00563118">
      <w:pPr>
        <w:rPr>
          <w:lang w:val="id-ID"/>
        </w:rPr>
      </w:pPr>
      <w:r w:rsidRPr="00A136BA">
        <w:rPr>
          <w:lang w:val="id-ID"/>
        </w:rPr>
        <w:lastRenderedPageBreak/>
        <w:t xml:space="preserve">Evaluasi dilakukan terhadap hasil pemodelan dan klasifikasi yang dilakukan menggunakan </w:t>
      </w:r>
      <w:r w:rsidRPr="00B47C2A">
        <w:rPr>
          <w:i/>
          <w:lang w:val="id-ID"/>
        </w:rPr>
        <w:t>confusion matrix</w:t>
      </w:r>
      <w:r w:rsidRPr="00A136BA">
        <w:rPr>
          <w:lang w:val="id-ID"/>
        </w:rPr>
        <w:t>. Hasil evaluasi pemodelan</w:t>
      </w:r>
      <w:r w:rsidR="009A48B3" w:rsidRPr="00A136BA">
        <w:rPr>
          <w:lang w:val="id-ID"/>
        </w:rPr>
        <w:t xml:space="preserve"> pada </w:t>
      </w:r>
      <w:r w:rsidR="009A48B3" w:rsidRPr="00B47C2A">
        <w:rPr>
          <w:i/>
          <w:lang w:val="id-ID"/>
        </w:rPr>
        <w:t>fold</w:t>
      </w:r>
      <w:r w:rsidR="009A48B3" w:rsidRPr="00A136BA">
        <w:rPr>
          <w:lang w:val="id-ID"/>
        </w:rPr>
        <w:t xml:space="preserve"> ke-</w:t>
      </w:r>
      <w:r w:rsidR="00196987">
        <w:t>7</w:t>
      </w:r>
      <w:r w:rsidRPr="00A136BA">
        <w:rPr>
          <w:lang w:val="id-ID"/>
        </w:rPr>
        <w:t xml:space="preserve"> dapat dilihat pada </w:t>
      </w:r>
      <w:r w:rsidR="00671F32" w:rsidRPr="00A136BA">
        <w:rPr>
          <w:lang w:val="id-ID"/>
        </w:rPr>
        <w:fldChar w:fldCharType="begin"/>
      </w:r>
      <w:r w:rsidR="00671F32" w:rsidRPr="00A136BA">
        <w:rPr>
          <w:lang w:val="id-ID"/>
        </w:rPr>
        <w:instrText xml:space="preserve"> REF _Ref504607949 \h </w:instrText>
      </w:r>
      <w:r w:rsidR="00671F32" w:rsidRPr="00A136BA">
        <w:rPr>
          <w:lang w:val="id-ID"/>
        </w:rPr>
      </w:r>
      <w:r w:rsidR="00671F32" w:rsidRPr="00A136BA">
        <w:rPr>
          <w:lang w:val="id-ID"/>
        </w:rPr>
        <w:fldChar w:fldCharType="separate"/>
      </w:r>
      <w:r w:rsidR="009D5A64" w:rsidRPr="00A136BA">
        <w:rPr>
          <w:lang w:val="id-ID"/>
        </w:rPr>
        <w:t xml:space="preserve">Gambar </w:t>
      </w:r>
      <w:r w:rsidR="009D5A64">
        <w:rPr>
          <w:noProof/>
          <w:lang w:val="id-ID"/>
        </w:rPr>
        <w:t>13</w:t>
      </w:r>
      <w:r w:rsidR="00671F32" w:rsidRPr="00A136BA">
        <w:rPr>
          <w:lang w:val="id-ID"/>
        </w:rPr>
        <w:fldChar w:fldCharType="end"/>
      </w:r>
      <w:r w:rsidR="00671F32" w:rsidRPr="00A136BA">
        <w:rPr>
          <w:lang w:val="id-ID"/>
        </w:rPr>
        <w:t>.</w:t>
      </w:r>
    </w:p>
    <w:tbl>
      <w:tblPr>
        <w:tblStyle w:val="TableGrid"/>
        <w:tblW w:w="8077" w:type="dxa"/>
        <w:tblLook w:val="04A0" w:firstRow="1" w:lastRow="0" w:firstColumn="1" w:lastColumn="0" w:noHBand="0" w:noVBand="1"/>
      </w:tblPr>
      <w:tblGrid>
        <w:gridCol w:w="8077"/>
      </w:tblGrid>
      <w:tr w:rsidR="00A87DCB" w:rsidRPr="00A136BA" w14:paraId="14B6D11F" w14:textId="77777777" w:rsidTr="00E33DA4">
        <w:trPr>
          <w:trHeight w:val="7692"/>
        </w:trPr>
        <w:tc>
          <w:tcPr>
            <w:tcW w:w="8077" w:type="dxa"/>
          </w:tcPr>
          <w:p w14:paraId="53C18FF6"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&gt; akurasi_all[7]</w:t>
            </w:r>
          </w:p>
          <w:p w14:paraId="43BCA38A"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[[1]]</w:t>
            </w:r>
          </w:p>
          <w:p w14:paraId="013BD40D" w14:textId="36DAB070" w:rsidR="009A48B3"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[1] 0.8947368</w:t>
            </w:r>
          </w:p>
          <w:p w14:paraId="7EAF8137" w14:textId="77777777" w:rsidR="00196987" w:rsidRPr="00A136BA" w:rsidRDefault="00196987" w:rsidP="00196987">
            <w:pPr>
              <w:keepNext/>
              <w:ind w:firstLine="0"/>
              <w:jc w:val="left"/>
              <w:rPr>
                <w:rFonts w:ascii="Courier New" w:eastAsia="Times New Roman" w:hAnsi="Courier New" w:cs="Courier New"/>
                <w:sz w:val="22"/>
                <w:szCs w:val="20"/>
                <w:lang w:val="id-ID" w:eastAsia="ko-KR"/>
              </w:rPr>
            </w:pPr>
          </w:p>
          <w:p w14:paraId="04C68F49"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&gt; conf_mat_all[7]</w:t>
            </w:r>
          </w:p>
          <w:p w14:paraId="5073A681"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[[1]]</w:t>
            </w:r>
          </w:p>
          <w:p w14:paraId="7FC78B89"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Confusion Matrix and Statistics</w:t>
            </w:r>
          </w:p>
          <w:p w14:paraId="2540FD75"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p>
          <w:p w14:paraId="4948408E"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Reference</w:t>
            </w:r>
          </w:p>
          <w:p w14:paraId="73E15343"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Prediction  nonrisiko risiko</w:t>
            </w:r>
          </w:p>
          <w:p w14:paraId="26441CB7"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nonrisiko        12      1</w:t>
            </w:r>
          </w:p>
          <w:p w14:paraId="1E0E5733"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risiko            1      5</w:t>
            </w:r>
          </w:p>
          <w:p w14:paraId="2733F447"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w:t>
            </w:r>
          </w:p>
          <w:p w14:paraId="0F2F1CD7"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Accuracy : 0.8947         </w:t>
            </w:r>
          </w:p>
          <w:p w14:paraId="1D721DCD"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95% CI : (0.6686, 0.987)</w:t>
            </w:r>
          </w:p>
          <w:p w14:paraId="3DEE1611"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No Information Rate : 0.6842         </w:t>
            </w:r>
          </w:p>
          <w:p w14:paraId="71D166C9"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P-Value [Acc &gt; NIR] : 0.03414        </w:t>
            </w:r>
          </w:p>
          <w:p w14:paraId="09611A58"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w:t>
            </w:r>
          </w:p>
          <w:p w14:paraId="6D3C560B"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Kappa : 0.7564         </w:t>
            </w:r>
          </w:p>
          <w:p w14:paraId="3EBDC70D"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Mcnemar's Test P-Value : 1.00000        </w:t>
            </w:r>
          </w:p>
          <w:p w14:paraId="118A1CA9"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w:t>
            </w:r>
          </w:p>
          <w:p w14:paraId="7A7A3830"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Sensitivity : 0.9231         </w:t>
            </w:r>
          </w:p>
          <w:p w14:paraId="3DCA7D80"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Specificity : 0.8333         </w:t>
            </w:r>
          </w:p>
          <w:p w14:paraId="1C3D7F47"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Pos Pred Value : 0.9231         </w:t>
            </w:r>
          </w:p>
          <w:p w14:paraId="7E489038"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Neg Pred Value : 0.8333         </w:t>
            </w:r>
          </w:p>
          <w:p w14:paraId="40D1B4D9"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Prevalence : 0.6842         </w:t>
            </w:r>
          </w:p>
          <w:p w14:paraId="4813B017"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Detection Rate : 0.6316         </w:t>
            </w:r>
          </w:p>
          <w:p w14:paraId="3657323B"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Detection Prevalence : 0.6842         </w:t>
            </w:r>
          </w:p>
          <w:p w14:paraId="4A2ECD09"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Balanced Accuracy : 0.8782         </w:t>
            </w:r>
          </w:p>
          <w:p w14:paraId="007CB6AD" w14:textId="77777777" w:rsidR="00196987" w:rsidRPr="00196987"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w:t>
            </w:r>
          </w:p>
          <w:p w14:paraId="4DAA2E16" w14:textId="4B78CD9C" w:rsidR="00A87DCB" w:rsidRPr="00A136BA" w:rsidRDefault="00196987" w:rsidP="00196987">
            <w:pPr>
              <w:keepNext/>
              <w:ind w:firstLine="0"/>
              <w:jc w:val="left"/>
              <w:rPr>
                <w:rFonts w:ascii="Courier New" w:eastAsia="Times New Roman" w:hAnsi="Courier New" w:cs="Courier New"/>
                <w:sz w:val="22"/>
                <w:szCs w:val="20"/>
                <w:lang w:val="id-ID" w:eastAsia="ko-KR"/>
              </w:rPr>
            </w:pPr>
            <w:r w:rsidRPr="00196987">
              <w:rPr>
                <w:rFonts w:ascii="Courier New" w:eastAsia="Times New Roman" w:hAnsi="Courier New" w:cs="Courier New"/>
                <w:sz w:val="22"/>
                <w:szCs w:val="20"/>
                <w:lang w:val="id-ID" w:eastAsia="ko-KR"/>
              </w:rPr>
              <w:t xml:space="preserve">       'Positive' Class : nonrisiko   </w:t>
            </w:r>
          </w:p>
        </w:tc>
      </w:tr>
    </w:tbl>
    <w:p w14:paraId="1377CA13" w14:textId="4F8B9B16" w:rsidR="00671F32" w:rsidRDefault="00671F32" w:rsidP="00671F32">
      <w:pPr>
        <w:pStyle w:val="Caption"/>
        <w:jc w:val="center"/>
        <w:rPr>
          <w:lang w:val="id-ID"/>
        </w:rPr>
      </w:pPr>
      <w:bookmarkStart w:id="85" w:name="_Ref504607949"/>
      <w:r w:rsidRPr="00A136BA">
        <w:rPr>
          <w:lang w:val="id-ID"/>
        </w:rPr>
        <w:t xml:space="preserve">Gambar </w:t>
      </w:r>
      <w:r w:rsidR="00E23154" w:rsidRPr="00A136BA">
        <w:rPr>
          <w:lang w:val="id-ID"/>
        </w:rPr>
        <w:fldChar w:fldCharType="begin"/>
      </w:r>
      <w:r w:rsidR="00E23154" w:rsidRPr="00A136BA">
        <w:rPr>
          <w:lang w:val="id-ID"/>
        </w:rPr>
        <w:instrText xml:space="preserve"> SEQ Gambar \* ARABIC </w:instrText>
      </w:r>
      <w:r w:rsidR="00E23154" w:rsidRPr="00A136BA">
        <w:rPr>
          <w:lang w:val="id-ID"/>
        </w:rPr>
        <w:fldChar w:fldCharType="separate"/>
      </w:r>
      <w:r w:rsidR="009D5A64">
        <w:rPr>
          <w:noProof/>
          <w:lang w:val="id-ID"/>
        </w:rPr>
        <w:t>13</w:t>
      </w:r>
      <w:r w:rsidR="00E23154" w:rsidRPr="00A136BA">
        <w:rPr>
          <w:noProof/>
          <w:lang w:val="id-ID"/>
        </w:rPr>
        <w:fldChar w:fldCharType="end"/>
      </w:r>
      <w:bookmarkEnd w:id="85"/>
      <w:r w:rsidRPr="00A136BA">
        <w:rPr>
          <w:lang w:val="id-ID"/>
        </w:rPr>
        <w:t xml:space="preserve"> </w:t>
      </w:r>
      <w:bookmarkStart w:id="86" w:name="_Toc525038604"/>
      <w:r w:rsidRPr="00A136BA">
        <w:rPr>
          <w:lang w:val="id-ID"/>
        </w:rPr>
        <w:t>Hasil evaluasi pemodelan dan klasifikasi</w:t>
      </w:r>
      <w:bookmarkEnd w:id="86"/>
      <w:r w:rsidRPr="00A136BA">
        <w:rPr>
          <w:lang w:val="id-ID"/>
        </w:rPr>
        <w:t xml:space="preserve"> </w:t>
      </w:r>
    </w:p>
    <w:p w14:paraId="359C261D" w14:textId="28C0098D" w:rsidR="00301F08" w:rsidRDefault="00301F08" w:rsidP="00301F08">
      <w:pPr>
        <w:spacing w:after="240"/>
      </w:pPr>
      <w:r>
        <w:t xml:space="preserve">Setelah itu, klasifikasi dengan menggunakan SVM juga dilakukan untuk membandingkan hasil akurasinya dengan algoritme C5.0. Potongan kode dan hasil klasifikasi </w:t>
      </w:r>
      <w:r w:rsidR="00D47E4F">
        <w:t xml:space="preserve">serta akurasi </w:t>
      </w:r>
      <w:r>
        <w:t xml:space="preserve">SVM yang dibuat dapat dilihat pada </w:t>
      </w:r>
      <w:r w:rsidR="009C269E">
        <w:fldChar w:fldCharType="begin"/>
      </w:r>
      <w:r w:rsidR="009C269E">
        <w:instrText xml:space="preserve"> REF _Ref525036300 \h </w:instrText>
      </w:r>
      <w:r w:rsidR="009C269E">
        <w:fldChar w:fldCharType="separate"/>
      </w:r>
      <w:r w:rsidR="009D5A64">
        <w:t xml:space="preserve">Gambar </w:t>
      </w:r>
      <w:r w:rsidR="009D5A64">
        <w:rPr>
          <w:noProof/>
        </w:rPr>
        <w:t>14</w:t>
      </w:r>
      <w:r w:rsidR="009C269E">
        <w:fldChar w:fldCharType="end"/>
      </w:r>
      <w:r w:rsidR="009C269E">
        <w:t>.</w:t>
      </w:r>
    </w:p>
    <w:tbl>
      <w:tblPr>
        <w:tblStyle w:val="TableGrid"/>
        <w:tblW w:w="0" w:type="auto"/>
        <w:tblLook w:val="04A0" w:firstRow="1" w:lastRow="0" w:firstColumn="1" w:lastColumn="0" w:noHBand="0" w:noVBand="1"/>
      </w:tblPr>
      <w:tblGrid>
        <w:gridCol w:w="7928"/>
      </w:tblGrid>
      <w:tr w:rsidR="00301F08" w14:paraId="1B2605CA" w14:textId="77777777" w:rsidTr="00301F08">
        <w:tc>
          <w:tcPr>
            <w:tcW w:w="7928" w:type="dxa"/>
          </w:tcPr>
          <w:p w14:paraId="37155EEB" w14:textId="77777777" w:rsidR="00301F08" w:rsidRPr="006D2951" w:rsidRDefault="006D2951" w:rsidP="006D2951">
            <w:pPr>
              <w:pStyle w:val="ListParagraph"/>
              <w:numPr>
                <w:ilvl w:val="0"/>
                <w:numId w:val="18"/>
              </w:numPr>
              <w:ind w:left="313" w:hanging="284"/>
              <w:rPr>
                <w:rFonts w:ascii="Courier New" w:eastAsia="Times New Roman" w:hAnsi="Courier New" w:cs="Courier New"/>
                <w:sz w:val="22"/>
                <w:szCs w:val="20"/>
                <w:lang w:val="id-ID" w:eastAsia="ko-KR"/>
              </w:rPr>
            </w:pPr>
            <w:r w:rsidRPr="006D2951">
              <w:rPr>
                <w:rFonts w:ascii="Courier New" w:eastAsia="Times New Roman" w:hAnsi="Courier New" w:cs="Courier New"/>
                <w:sz w:val="22"/>
                <w:szCs w:val="20"/>
                <w:lang w:val="id-ID" w:eastAsia="ko-KR"/>
              </w:rPr>
              <w:t>library(e1071)</w:t>
            </w:r>
          </w:p>
          <w:p w14:paraId="191217BD" w14:textId="2C40866A" w:rsidR="006D2951" w:rsidRPr="006D2951" w:rsidRDefault="006D2951" w:rsidP="006D2951">
            <w:pPr>
              <w:pStyle w:val="ListParagraph"/>
              <w:numPr>
                <w:ilvl w:val="0"/>
                <w:numId w:val="18"/>
              </w:numPr>
              <w:ind w:left="313" w:hanging="284"/>
              <w:rPr>
                <w:rFonts w:ascii="Courier New" w:eastAsia="Times New Roman" w:hAnsi="Courier New" w:cs="Courier New"/>
                <w:sz w:val="22"/>
                <w:szCs w:val="20"/>
                <w:lang w:val="id-ID" w:eastAsia="ko-KR"/>
              </w:rPr>
            </w:pPr>
            <w:r w:rsidRPr="006D2951">
              <w:rPr>
                <w:rFonts w:ascii="Courier New" w:eastAsia="Times New Roman" w:hAnsi="Courier New" w:cs="Courier New"/>
                <w:sz w:val="22"/>
                <w:szCs w:val="20"/>
                <w:lang w:val="id-ID" w:eastAsia="ko-KR"/>
              </w:rPr>
              <w:t>model.svm &lt;- svm(class.svm ~ ., data = train.svm)</w:t>
            </w:r>
          </w:p>
          <w:p w14:paraId="4498FB8A" w14:textId="3BF6BD44" w:rsidR="006D2951" w:rsidRPr="006D2951" w:rsidRDefault="006D2951" w:rsidP="006D2951">
            <w:pPr>
              <w:pStyle w:val="ListParagraph"/>
              <w:numPr>
                <w:ilvl w:val="0"/>
                <w:numId w:val="18"/>
              </w:numPr>
              <w:ind w:left="313" w:hanging="284"/>
              <w:rPr>
                <w:rFonts w:ascii="Courier New" w:eastAsia="Times New Roman" w:hAnsi="Courier New" w:cs="Courier New"/>
                <w:sz w:val="22"/>
                <w:szCs w:val="20"/>
                <w:lang w:val="id-ID" w:eastAsia="ko-KR"/>
              </w:rPr>
            </w:pPr>
            <w:r w:rsidRPr="006D2951">
              <w:rPr>
                <w:rFonts w:ascii="Courier New" w:eastAsia="Times New Roman" w:hAnsi="Courier New" w:cs="Courier New"/>
                <w:sz w:val="22"/>
                <w:szCs w:val="20"/>
                <w:lang w:val="id-ID" w:eastAsia="ko-KR"/>
              </w:rPr>
              <w:t>predict.svm &lt;- predict(model.svm, data.test)</w:t>
            </w:r>
          </w:p>
          <w:p w14:paraId="6648C45F" w14:textId="0F07A3B0" w:rsidR="006D2951" w:rsidRPr="006D2951" w:rsidRDefault="006D2951" w:rsidP="006D2951">
            <w:pPr>
              <w:pStyle w:val="ListParagraph"/>
              <w:numPr>
                <w:ilvl w:val="0"/>
                <w:numId w:val="18"/>
              </w:numPr>
              <w:ind w:left="313" w:hanging="284"/>
              <w:rPr>
                <w:rFonts w:ascii="Courier New" w:eastAsia="Times New Roman" w:hAnsi="Courier New" w:cs="Courier New"/>
                <w:sz w:val="22"/>
                <w:szCs w:val="20"/>
                <w:lang w:val="id-ID" w:eastAsia="ko-KR"/>
              </w:rPr>
            </w:pPr>
            <w:r w:rsidRPr="006D2951">
              <w:rPr>
                <w:rFonts w:ascii="Courier New" w:eastAsia="Times New Roman" w:hAnsi="Courier New" w:cs="Courier New"/>
                <w:sz w:val="22"/>
                <w:szCs w:val="20"/>
                <w:lang w:val="id-ID" w:eastAsia="ko-KR"/>
              </w:rPr>
              <w:t>akurasiS&lt;- sum( predict.svm == testY ) / length( predict.svm )</w:t>
            </w:r>
          </w:p>
          <w:p w14:paraId="10A2560B" w14:textId="51E11CE7" w:rsidR="006D2951" w:rsidRPr="006D2951" w:rsidRDefault="006D2951" w:rsidP="006D2951">
            <w:pPr>
              <w:pStyle w:val="ListParagraph"/>
              <w:numPr>
                <w:ilvl w:val="0"/>
                <w:numId w:val="18"/>
              </w:numPr>
              <w:ind w:left="313" w:hanging="284"/>
              <w:rPr>
                <w:rFonts w:ascii="Courier New" w:eastAsia="Times New Roman" w:hAnsi="Courier New" w:cs="Courier New"/>
                <w:sz w:val="22"/>
                <w:szCs w:val="20"/>
                <w:lang w:val="id-ID" w:eastAsia="ko-KR"/>
              </w:rPr>
            </w:pPr>
            <w:r w:rsidRPr="006D2951">
              <w:rPr>
                <w:rFonts w:ascii="Courier New" w:eastAsia="Times New Roman" w:hAnsi="Courier New" w:cs="Courier New"/>
                <w:sz w:val="22"/>
                <w:szCs w:val="20"/>
                <w:lang w:val="id-ID" w:eastAsia="ko-KR"/>
              </w:rPr>
              <w:t>model_allS[[k]] &lt;- summary(model.svm)</w:t>
            </w:r>
          </w:p>
          <w:p w14:paraId="3ECB9C31" w14:textId="75401A00" w:rsidR="006D2951" w:rsidRPr="006D2951" w:rsidRDefault="006D2951" w:rsidP="006D2951">
            <w:pPr>
              <w:pStyle w:val="ListParagraph"/>
              <w:numPr>
                <w:ilvl w:val="0"/>
                <w:numId w:val="18"/>
              </w:numPr>
              <w:ind w:left="313" w:hanging="284"/>
              <w:rPr>
                <w:rFonts w:ascii="Courier New" w:eastAsia="Times New Roman" w:hAnsi="Courier New" w:cs="Courier New"/>
                <w:sz w:val="22"/>
                <w:szCs w:val="20"/>
                <w:lang w:val="id-ID" w:eastAsia="ko-KR"/>
              </w:rPr>
            </w:pPr>
            <w:r>
              <w:rPr>
                <w:rFonts w:ascii="Courier New" w:eastAsia="Times New Roman" w:hAnsi="Courier New" w:cs="Courier New"/>
                <w:sz w:val="22"/>
                <w:szCs w:val="20"/>
                <w:lang w:eastAsia="ko-KR"/>
              </w:rPr>
              <w:t>p</w:t>
            </w:r>
            <w:r w:rsidRPr="006D2951">
              <w:rPr>
                <w:rFonts w:ascii="Courier New" w:eastAsia="Times New Roman" w:hAnsi="Courier New" w:cs="Courier New"/>
                <w:sz w:val="22"/>
                <w:szCs w:val="20"/>
                <w:lang w:val="id-ID" w:eastAsia="ko-KR"/>
              </w:rPr>
              <w:t>_allS[[k]] &lt;- summary(predict.svm)</w:t>
            </w:r>
          </w:p>
          <w:p w14:paraId="2433E67C" w14:textId="2348DE2D" w:rsidR="006D2951" w:rsidRPr="006D2951" w:rsidRDefault="006D2951" w:rsidP="006D2951">
            <w:pPr>
              <w:pStyle w:val="ListParagraph"/>
              <w:numPr>
                <w:ilvl w:val="0"/>
                <w:numId w:val="18"/>
              </w:numPr>
              <w:ind w:left="313" w:hanging="284"/>
              <w:rPr>
                <w:rFonts w:ascii="Courier New" w:eastAsia="Times New Roman" w:hAnsi="Courier New" w:cs="Courier New"/>
                <w:sz w:val="22"/>
                <w:szCs w:val="20"/>
                <w:lang w:val="id-ID" w:eastAsia="ko-KR"/>
              </w:rPr>
            </w:pPr>
            <w:r w:rsidRPr="006D2951">
              <w:rPr>
                <w:rFonts w:ascii="Courier New" w:eastAsia="Times New Roman" w:hAnsi="Courier New" w:cs="Courier New"/>
                <w:sz w:val="22"/>
                <w:szCs w:val="20"/>
                <w:lang w:val="id-ID" w:eastAsia="ko-KR"/>
              </w:rPr>
              <w:t>akurasi_allS[k] &lt;- akurasiS</w:t>
            </w:r>
          </w:p>
          <w:p w14:paraId="7932B5F6" w14:textId="77777777" w:rsidR="006D2951" w:rsidRDefault="006D2951" w:rsidP="006D2951">
            <w:pPr>
              <w:pStyle w:val="ListParagraph"/>
              <w:numPr>
                <w:ilvl w:val="0"/>
                <w:numId w:val="18"/>
              </w:numPr>
              <w:ind w:left="313" w:hanging="284"/>
              <w:rPr>
                <w:rFonts w:ascii="Courier New" w:eastAsia="Times New Roman" w:hAnsi="Courier New" w:cs="Courier New"/>
                <w:sz w:val="22"/>
                <w:szCs w:val="20"/>
                <w:lang w:val="id-ID" w:eastAsia="ko-KR"/>
              </w:rPr>
            </w:pPr>
            <w:r w:rsidRPr="006D2951">
              <w:rPr>
                <w:rFonts w:ascii="Courier New" w:eastAsia="Times New Roman" w:hAnsi="Courier New" w:cs="Courier New"/>
                <w:sz w:val="22"/>
                <w:szCs w:val="20"/>
                <w:lang w:val="id-ID" w:eastAsia="ko-KR"/>
              </w:rPr>
              <w:t>conf_mat_allS[[k]] &lt;- confusionMatrix(predict.svm, reference = testY)</w:t>
            </w:r>
          </w:p>
          <w:p w14:paraId="5DAD63B4" w14:textId="77777777" w:rsidR="00D47E4F" w:rsidRPr="00D47E4F" w:rsidRDefault="00D47E4F" w:rsidP="00D47E4F">
            <w:pPr>
              <w:pStyle w:val="ListParagraph"/>
              <w:numPr>
                <w:ilvl w:val="0"/>
                <w:numId w:val="18"/>
              </w:numPr>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&gt; p_alls</w:t>
            </w:r>
          </w:p>
          <w:p w14:paraId="5FD6E2CE"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w:t>
            </w:r>
          </w:p>
          <w:p w14:paraId="51C7E0B0"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lastRenderedPageBreak/>
              <w:t xml:space="preserve">nonrisiko    risiko </w:t>
            </w:r>
          </w:p>
          <w:p w14:paraId="7C039055"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       15         5 </w:t>
            </w:r>
          </w:p>
          <w:p w14:paraId="2FC50943" w14:textId="77777777" w:rsidR="00D47E4F" w:rsidRPr="00D47E4F" w:rsidRDefault="00D47E4F" w:rsidP="00D47E4F">
            <w:pPr>
              <w:ind w:firstLine="0"/>
              <w:rPr>
                <w:rFonts w:ascii="Courier New" w:eastAsia="Times New Roman" w:hAnsi="Courier New" w:cs="Courier New"/>
                <w:sz w:val="22"/>
                <w:szCs w:val="20"/>
                <w:lang w:val="id-ID" w:eastAsia="ko-KR"/>
              </w:rPr>
            </w:pPr>
          </w:p>
          <w:p w14:paraId="350116E6"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[[2]]</w:t>
            </w:r>
          </w:p>
          <w:p w14:paraId="05D83AF1"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nonrisiko    risiko </w:t>
            </w:r>
          </w:p>
          <w:p w14:paraId="5359EAAB"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       14         6 </w:t>
            </w:r>
          </w:p>
          <w:p w14:paraId="3B8C8806" w14:textId="77777777" w:rsidR="00D47E4F" w:rsidRPr="00D47E4F" w:rsidRDefault="00D47E4F" w:rsidP="00D47E4F">
            <w:pPr>
              <w:ind w:firstLine="0"/>
              <w:rPr>
                <w:rFonts w:ascii="Courier New" w:eastAsia="Times New Roman" w:hAnsi="Courier New" w:cs="Courier New"/>
                <w:sz w:val="22"/>
                <w:szCs w:val="20"/>
                <w:lang w:val="id-ID" w:eastAsia="ko-KR"/>
              </w:rPr>
            </w:pPr>
          </w:p>
          <w:p w14:paraId="194B2938"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[[3]]</w:t>
            </w:r>
          </w:p>
          <w:p w14:paraId="7379176B"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nonrisiko    risiko </w:t>
            </w:r>
          </w:p>
          <w:p w14:paraId="0784480E"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       14         6 </w:t>
            </w:r>
          </w:p>
          <w:p w14:paraId="78CCEF04" w14:textId="77777777" w:rsidR="00D47E4F" w:rsidRPr="00D47E4F" w:rsidRDefault="00D47E4F" w:rsidP="00D47E4F">
            <w:pPr>
              <w:ind w:firstLine="0"/>
              <w:rPr>
                <w:rFonts w:ascii="Courier New" w:eastAsia="Times New Roman" w:hAnsi="Courier New" w:cs="Courier New"/>
                <w:sz w:val="22"/>
                <w:szCs w:val="20"/>
                <w:lang w:val="id-ID" w:eastAsia="ko-KR"/>
              </w:rPr>
            </w:pPr>
          </w:p>
          <w:p w14:paraId="68FA538D"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[[4]]</w:t>
            </w:r>
          </w:p>
          <w:p w14:paraId="66644606"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nonrisiko    risiko </w:t>
            </w:r>
          </w:p>
          <w:p w14:paraId="2FDF5369"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       12         8 </w:t>
            </w:r>
          </w:p>
          <w:p w14:paraId="258FA6F5" w14:textId="77777777" w:rsidR="00D47E4F" w:rsidRPr="00D47E4F" w:rsidRDefault="00D47E4F" w:rsidP="00D47E4F">
            <w:pPr>
              <w:ind w:firstLine="0"/>
              <w:rPr>
                <w:rFonts w:ascii="Courier New" w:eastAsia="Times New Roman" w:hAnsi="Courier New" w:cs="Courier New"/>
                <w:sz w:val="22"/>
                <w:szCs w:val="20"/>
                <w:lang w:val="id-ID" w:eastAsia="ko-KR"/>
              </w:rPr>
            </w:pPr>
          </w:p>
          <w:p w14:paraId="1304C73E"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[[5]]</w:t>
            </w:r>
          </w:p>
          <w:p w14:paraId="395C5EE1"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nonrisiko    risiko </w:t>
            </w:r>
          </w:p>
          <w:p w14:paraId="27B0B0E9"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       13         7 </w:t>
            </w:r>
          </w:p>
          <w:p w14:paraId="407FA5F3" w14:textId="77777777" w:rsidR="00D47E4F" w:rsidRPr="00D47E4F" w:rsidRDefault="00D47E4F" w:rsidP="00D47E4F">
            <w:pPr>
              <w:ind w:firstLine="0"/>
              <w:rPr>
                <w:rFonts w:ascii="Courier New" w:eastAsia="Times New Roman" w:hAnsi="Courier New" w:cs="Courier New"/>
                <w:sz w:val="22"/>
                <w:szCs w:val="20"/>
                <w:lang w:val="id-ID" w:eastAsia="ko-KR"/>
              </w:rPr>
            </w:pPr>
          </w:p>
          <w:p w14:paraId="7C0E23CE"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[[6]]</w:t>
            </w:r>
          </w:p>
          <w:p w14:paraId="45808F72"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nonrisiko    risiko </w:t>
            </w:r>
          </w:p>
          <w:p w14:paraId="700BDAC2"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       12         7 </w:t>
            </w:r>
          </w:p>
          <w:p w14:paraId="11D43639" w14:textId="77777777" w:rsidR="00D47E4F" w:rsidRPr="00D47E4F" w:rsidRDefault="00D47E4F" w:rsidP="00D47E4F">
            <w:pPr>
              <w:ind w:firstLine="0"/>
              <w:rPr>
                <w:rFonts w:ascii="Courier New" w:eastAsia="Times New Roman" w:hAnsi="Courier New" w:cs="Courier New"/>
                <w:sz w:val="22"/>
                <w:szCs w:val="20"/>
                <w:lang w:val="id-ID" w:eastAsia="ko-KR"/>
              </w:rPr>
            </w:pPr>
          </w:p>
          <w:p w14:paraId="1530D1FF"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[[7]]</w:t>
            </w:r>
          </w:p>
          <w:p w14:paraId="0CF4DA56"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nonrisiko    risiko </w:t>
            </w:r>
          </w:p>
          <w:p w14:paraId="2868DFA6"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       13         6 </w:t>
            </w:r>
          </w:p>
          <w:p w14:paraId="5A58A4F1" w14:textId="77777777" w:rsidR="00D47E4F" w:rsidRPr="00D47E4F" w:rsidRDefault="00D47E4F" w:rsidP="00D47E4F">
            <w:pPr>
              <w:ind w:firstLine="0"/>
              <w:rPr>
                <w:rFonts w:ascii="Courier New" w:eastAsia="Times New Roman" w:hAnsi="Courier New" w:cs="Courier New"/>
                <w:sz w:val="22"/>
                <w:szCs w:val="20"/>
                <w:lang w:val="id-ID" w:eastAsia="ko-KR"/>
              </w:rPr>
            </w:pPr>
          </w:p>
          <w:p w14:paraId="15BC8FE3"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[[8]]</w:t>
            </w:r>
          </w:p>
          <w:p w14:paraId="7DE8C53D"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nonrisiko    risiko </w:t>
            </w:r>
          </w:p>
          <w:p w14:paraId="65E3A3D4"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       11         8 </w:t>
            </w:r>
          </w:p>
          <w:p w14:paraId="6910E0CB" w14:textId="77777777" w:rsidR="00D47E4F" w:rsidRPr="00D47E4F" w:rsidRDefault="00D47E4F" w:rsidP="00D47E4F">
            <w:pPr>
              <w:ind w:firstLine="0"/>
              <w:rPr>
                <w:rFonts w:ascii="Courier New" w:eastAsia="Times New Roman" w:hAnsi="Courier New" w:cs="Courier New"/>
                <w:sz w:val="22"/>
                <w:szCs w:val="20"/>
                <w:lang w:val="id-ID" w:eastAsia="ko-KR"/>
              </w:rPr>
            </w:pPr>
          </w:p>
          <w:p w14:paraId="478CB159"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[[9]]</w:t>
            </w:r>
          </w:p>
          <w:p w14:paraId="7B7C88DB"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nonrisiko    risiko </w:t>
            </w:r>
          </w:p>
          <w:p w14:paraId="739B3E7B"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       13         6 </w:t>
            </w:r>
          </w:p>
          <w:p w14:paraId="25B8D784" w14:textId="77777777" w:rsidR="00D47E4F" w:rsidRPr="00D47E4F" w:rsidRDefault="00D47E4F" w:rsidP="00D47E4F">
            <w:pPr>
              <w:ind w:firstLine="0"/>
              <w:rPr>
                <w:rFonts w:ascii="Courier New" w:eastAsia="Times New Roman" w:hAnsi="Courier New" w:cs="Courier New"/>
                <w:sz w:val="22"/>
                <w:szCs w:val="20"/>
                <w:lang w:val="id-ID" w:eastAsia="ko-KR"/>
              </w:rPr>
            </w:pPr>
          </w:p>
          <w:p w14:paraId="3F30ACE8"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[[10]]</w:t>
            </w:r>
          </w:p>
          <w:p w14:paraId="496624D6"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nonrisiko    risiko </w:t>
            </w:r>
          </w:p>
          <w:p w14:paraId="033CCCD5" w14:textId="77777777" w:rsid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 xml:space="preserve">       13         6</w:t>
            </w:r>
          </w:p>
          <w:p w14:paraId="4A89C816"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&gt; akurasi_alls</w:t>
            </w:r>
          </w:p>
          <w:p w14:paraId="22CDD447"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w:t>
            </w:r>
          </w:p>
          <w:p w14:paraId="4D556AEE"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 0.9</w:t>
            </w:r>
          </w:p>
          <w:p w14:paraId="60F3FCB5" w14:textId="77777777" w:rsidR="00D47E4F" w:rsidRPr="00D47E4F" w:rsidRDefault="00D47E4F" w:rsidP="00D47E4F">
            <w:pPr>
              <w:ind w:firstLine="0"/>
              <w:rPr>
                <w:rFonts w:ascii="Courier New" w:eastAsia="Times New Roman" w:hAnsi="Courier New" w:cs="Courier New"/>
                <w:sz w:val="22"/>
                <w:szCs w:val="20"/>
                <w:lang w:val="id-ID" w:eastAsia="ko-KR"/>
              </w:rPr>
            </w:pPr>
          </w:p>
          <w:p w14:paraId="0B329A34"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[[2]]</w:t>
            </w:r>
          </w:p>
          <w:p w14:paraId="2F526654"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 0.95</w:t>
            </w:r>
          </w:p>
          <w:p w14:paraId="072C6927" w14:textId="77777777" w:rsidR="00D47E4F" w:rsidRPr="00D47E4F" w:rsidRDefault="00D47E4F" w:rsidP="00D47E4F">
            <w:pPr>
              <w:ind w:firstLine="0"/>
              <w:rPr>
                <w:rFonts w:ascii="Courier New" w:eastAsia="Times New Roman" w:hAnsi="Courier New" w:cs="Courier New"/>
                <w:sz w:val="22"/>
                <w:szCs w:val="20"/>
                <w:lang w:val="id-ID" w:eastAsia="ko-KR"/>
              </w:rPr>
            </w:pPr>
          </w:p>
          <w:p w14:paraId="4DCABF54"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[[3]]</w:t>
            </w:r>
          </w:p>
          <w:p w14:paraId="761AE243"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 1</w:t>
            </w:r>
          </w:p>
          <w:p w14:paraId="00672200" w14:textId="77777777" w:rsidR="00D47E4F" w:rsidRPr="00D47E4F" w:rsidRDefault="00D47E4F" w:rsidP="00D47E4F">
            <w:pPr>
              <w:ind w:firstLine="0"/>
              <w:rPr>
                <w:rFonts w:ascii="Courier New" w:eastAsia="Times New Roman" w:hAnsi="Courier New" w:cs="Courier New"/>
                <w:sz w:val="22"/>
                <w:szCs w:val="20"/>
                <w:lang w:val="id-ID" w:eastAsia="ko-KR"/>
              </w:rPr>
            </w:pPr>
          </w:p>
          <w:p w14:paraId="0F8FFEA5"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[[4]]</w:t>
            </w:r>
          </w:p>
          <w:p w14:paraId="2228AC9A"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 1</w:t>
            </w:r>
          </w:p>
          <w:p w14:paraId="0D725BAF" w14:textId="77777777" w:rsidR="00D47E4F" w:rsidRPr="00D47E4F" w:rsidRDefault="00D47E4F" w:rsidP="00D47E4F">
            <w:pPr>
              <w:ind w:firstLine="0"/>
              <w:rPr>
                <w:rFonts w:ascii="Courier New" w:eastAsia="Times New Roman" w:hAnsi="Courier New" w:cs="Courier New"/>
                <w:sz w:val="22"/>
                <w:szCs w:val="20"/>
                <w:lang w:val="id-ID" w:eastAsia="ko-KR"/>
              </w:rPr>
            </w:pPr>
          </w:p>
          <w:p w14:paraId="7733F60D"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[[5]]</w:t>
            </w:r>
          </w:p>
          <w:p w14:paraId="1F735ABE"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 1</w:t>
            </w:r>
          </w:p>
          <w:p w14:paraId="276CF4FB" w14:textId="77777777" w:rsidR="00D47E4F" w:rsidRPr="00D47E4F" w:rsidRDefault="00D47E4F" w:rsidP="00D47E4F">
            <w:pPr>
              <w:ind w:firstLine="0"/>
              <w:rPr>
                <w:rFonts w:ascii="Courier New" w:eastAsia="Times New Roman" w:hAnsi="Courier New" w:cs="Courier New"/>
                <w:sz w:val="22"/>
                <w:szCs w:val="20"/>
                <w:lang w:val="id-ID" w:eastAsia="ko-KR"/>
              </w:rPr>
            </w:pPr>
          </w:p>
          <w:p w14:paraId="19FEFF60"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[[6]]</w:t>
            </w:r>
          </w:p>
          <w:p w14:paraId="6697D692"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 0.9473684</w:t>
            </w:r>
          </w:p>
          <w:p w14:paraId="6A0F90EE" w14:textId="77777777" w:rsidR="00D47E4F" w:rsidRPr="00D47E4F" w:rsidRDefault="00D47E4F" w:rsidP="00D47E4F">
            <w:pPr>
              <w:ind w:firstLine="0"/>
              <w:rPr>
                <w:rFonts w:ascii="Courier New" w:eastAsia="Times New Roman" w:hAnsi="Courier New" w:cs="Courier New"/>
                <w:sz w:val="22"/>
                <w:szCs w:val="20"/>
                <w:lang w:val="id-ID" w:eastAsia="ko-KR"/>
              </w:rPr>
            </w:pPr>
          </w:p>
          <w:p w14:paraId="7237D7E5"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[[7]]</w:t>
            </w:r>
          </w:p>
          <w:p w14:paraId="6362596F"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 1</w:t>
            </w:r>
          </w:p>
          <w:p w14:paraId="4F0DF13B" w14:textId="77777777" w:rsidR="00D47E4F" w:rsidRPr="00D47E4F" w:rsidRDefault="00D47E4F" w:rsidP="00D47E4F">
            <w:pPr>
              <w:ind w:firstLine="0"/>
              <w:rPr>
                <w:rFonts w:ascii="Courier New" w:eastAsia="Times New Roman" w:hAnsi="Courier New" w:cs="Courier New"/>
                <w:sz w:val="22"/>
                <w:szCs w:val="20"/>
                <w:lang w:val="id-ID" w:eastAsia="ko-KR"/>
              </w:rPr>
            </w:pPr>
          </w:p>
          <w:p w14:paraId="64EC5294"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[[8]]</w:t>
            </w:r>
          </w:p>
          <w:p w14:paraId="5928D20E"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 1</w:t>
            </w:r>
          </w:p>
          <w:p w14:paraId="0E0F3835" w14:textId="77777777" w:rsidR="00D47E4F" w:rsidRPr="00D47E4F" w:rsidRDefault="00D47E4F" w:rsidP="00D47E4F">
            <w:pPr>
              <w:ind w:firstLine="0"/>
              <w:rPr>
                <w:rFonts w:ascii="Courier New" w:eastAsia="Times New Roman" w:hAnsi="Courier New" w:cs="Courier New"/>
                <w:sz w:val="22"/>
                <w:szCs w:val="20"/>
                <w:lang w:val="id-ID" w:eastAsia="ko-KR"/>
              </w:rPr>
            </w:pPr>
          </w:p>
          <w:p w14:paraId="78EC09EA"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[[9]]</w:t>
            </w:r>
          </w:p>
          <w:p w14:paraId="12454CD9"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 1</w:t>
            </w:r>
          </w:p>
          <w:p w14:paraId="07A1D79C" w14:textId="77777777" w:rsidR="00D47E4F" w:rsidRPr="00D47E4F" w:rsidRDefault="00D47E4F" w:rsidP="00D47E4F">
            <w:pPr>
              <w:ind w:firstLine="0"/>
              <w:rPr>
                <w:rFonts w:ascii="Courier New" w:eastAsia="Times New Roman" w:hAnsi="Courier New" w:cs="Courier New"/>
                <w:sz w:val="22"/>
                <w:szCs w:val="20"/>
                <w:lang w:val="id-ID" w:eastAsia="ko-KR"/>
              </w:rPr>
            </w:pPr>
          </w:p>
          <w:p w14:paraId="66D926AE" w14:textId="77777777"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[[10]]</w:t>
            </w:r>
          </w:p>
          <w:p w14:paraId="40DA8B7D" w14:textId="652FC915" w:rsidR="00D47E4F" w:rsidRPr="00D47E4F" w:rsidRDefault="00D47E4F" w:rsidP="00D47E4F">
            <w:pPr>
              <w:ind w:firstLine="0"/>
              <w:rPr>
                <w:rFonts w:ascii="Courier New" w:eastAsia="Times New Roman" w:hAnsi="Courier New" w:cs="Courier New"/>
                <w:sz w:val="22"/>
                <w:szCs w:val="20"/>
                <w:lang w:val="id-ID" w:eastAsia="ko-KR"/>
              </w:rPr>
            </w:pPr>
            <w:r w:rsidRPr="00D47E4F">
              <w:rPr>
                <w:rFonts w:ascii="Courier New" w:eastAsia="Times New Roman" w:hAnsi="Courier New" w:cs="Courier New"/>
                <w:sz w:val="22"/>
                <w:szCs w:val="20"/>
                <w:lang w:val="id-ID" w:eastAsia="ko-KR"/>
              </w:rPr>
              <w:t>[1] 0.8947368</w:t>
            </w:r>
          </w:p>
        </w:tc>
      </w:tr>
    </w:tbl>
    <w:p w14:paraId="2496458D" w14:textId="3ABD9F4B" w:rsidR="00301F08" w:rsidRPr="00301F08" w:rsidRDefault="00301F08" w:rsidP="00301F08">
      <w:pPr>
        <w:pStyle w:val="Caption"/>
        <w:jc w:val="center"/>
      </w:pPr>
      <w:bookmarkStart w:id="87" w:name="_Ref525036300"/>
      <w:r>
        <w:lastRenderedPageBreak/>
        <w:t xml:space="preserve">Gambar </w:t>
      </w:r>
      <w:fldSimple w:instr=" SEQ Gambar \* ARABIC ">
        <w:r w:rsidR="009D5A64">
          <w:rPr>
            <w:noProof/>
          </w:rPr>
          <w:t>14</w:t>
        </w:r>
      </w:fldSimple>
      <w:bookmarkEnd w:id="87"/>
      <w:r>
        <w:t xml:space="preserve"> </w:t>
      </w:r>
      <w:bookmarkStart w:id="88" w:name="_Toc525038605"/>
      <w:r>
        <w:t>Potongan kode dan hasil SVM</w:t>
      </w:r>
      <w:bookmarkEnd w:id="88"/>
    </w:p>
    <w:p w14:paraId="60F5A572" w14:textId="77777777" w:rsidR="005319ED" w:rsidRPr="00A136BA" w:rsidRDefault="005319ED" w:rsidP="006C4334">
      <w:pPr>
        <w:pStyle w:val="Heading2"/>
        <w:rPr>
          <w:lang w:val="id-ID"/>
        </w:rPr>
      </w:pPr>
      <w:bookmarkStart w:id="89" w:name="_Toc525039999"/>
      <w:r w:rsidRPr="00A136BA">
        <w:rPr>
          <w:lang w:val="id-ID"/>
        </w:rPr>
        <w:t>Visualisasi dan Analisis Hasil Pemodelan</w:t>
      </w:r>
      <w:bookmarkEnd w:id="89"/>
    </w:p>
    <w:p w14:paraId="4AD8EDF7" w14:textId="77777777" w:rsidR="005319ED" w:rsidRPr="00A136BA" w:rsidRDefault="00CB0364" w:rsidP="00EC0262">
      <w:pPr>
        <w:spacing w:after="240"/>
        <w:rPr>
          <w:lang w:val="id-ID"/>
        </w:rPr>
      </w:pPr>
      <w:r w:rsidRPr="00A136BA">
        <w:rPr>
          <w:lang w:val="id-ID"/>
        </w:rPr>
        <w:t xml:space="preserve">Visualisasi dilakukan untuk pemetaan titik-titik hasil klasifikasi gempa terhadap data uji. Visualisasi dibuat menggunakan </w:t>
      </w:r>
      <w:r w:rsidRPr="00B47C2A">
        <w:rPr>
          <w:i/>
          <w:lang w:val="id-ID"/>
        </w:rPr>
        <w:t>library</w:t>
      </w:r>
      <w:r w:rsidRPr="00A136BA">
        <w:rPr>
          <w:lang w:val="id-ID"/>
        </w:rPr>
        <w:t xml:space="preserve"> Leaflet pada </w:t>
      </w:r>
      <w:r w:rsidRPr="00B47C2A">
        <w:rPr>
          <w:i/>
          <w:lang w:val="id-ID"/>
        </w:rPr>
        <w:t>framework</w:t>
      </w:r>
      <w:r w:rsidRPr="00A136BA">
        <w:rPr>
          <w:lang w:val="id-ID"/>
        </w:rPr>
        <w:t xml:space="preserve"> Shiny menggunakan bahasa pemrograman R. </w:t>
      </w:r>
      <w:r w:rsidR="00A84C9C" w:rsidRPr="00A136BA">
        <w:rPr>
          <w:lang w:val="id-ID"/>
        </w:rPr>
        <w:t xml:space="preserve">Potongan kode visualisasi dapat dilihat pada </w:t>
      </w:r>
      <w:r w:rsidR="00EC0262" w:rsidRPr="00A136BA">
        <w:rPr>
          <w:lang w:val="id-ID"/>
        </w:rPr>
        <w:fldChar w:fldCharType="begin"/>
      </w:r>
      <w:r w:rsidR="00EC0262" w:rsidRPr="00A136BA">
        <w:rPr>
          <w:lang w:val="id-ID"/>
        </w:rPr>
        <w:instrText xml:space="preserve"> REF _Ref504941265 \h </w:instrText>
      </w:r>
      <w:r w:rsidR="00EC0262" w:rsidRPr="00A136BA">
        <w:rPr>
          <w:lang w:val="id-ID"/>
        </w:rPr>
      </w:r>
      <w:r w:rsidR="00EC0262" w:rsidRPr="00A136BA">
        <w:rPr>
          <w:lang w:val="id-ID"/>
        </w:rPr>
        <w:fldChar w:fldCharType="separate"/>
      </w:r>
      <w:r w:rsidR="009D5A64" w:rsidRPr="00A136BA">
        <w:rPr>
          <w:lang w:val="id-ID"/>
        </w:rPr>
        <w:t xml:space="preserve">Gambar </w:t>
      </w:r>
      <w:r w:rsidR="009D5A64">
        <w:rPr>
          <w:noProof/>
          <w:lang w:val="id-ID"/>
        </w:rPr>
        <w:t>15</w:t>
      </w:r>
      <w:r w:rsidR="00EC0262" w:rsidRPr="00A136BA">
        <w:rPr>
          <w:lang w:val="id-ID"/>
        </w:rPr>
        <w:fldChar w:fldCharType="end"/>
      </w:r>
      <w:r w:rsidR="00A84C9C" w:rsidRPr="00A136BA">
        <w:rPr>
          <w:lang w:val="id-ID"/>
        </w:rPr>
        <w:t xml:space="preserve"> dan h</w:t>
      </w:r>
      <w:r w:rsidRPr="00A136BA">
        <w:rPr>
          <w:lang w:val="id-ID"/>
        </w:rPr>
        <w:t xml:space="preserve">asil visualisasi data uji dapat dilihat pada </w:t>
      </w:r>
      <w:r w:rsidRPr="00A136BA">
        <w:rPr>
          <w:lang w:val="id-ID"/>
        </w:rPr>
        <w:fldChar w:fldCharType="begin"/>
      </w:r>
      <w:r w:rsidRPr="00A136BA">
        <w:rPr>
          <w:lang w:val="id-ID"/>
        </w:rPr>
        <w:instrText xml:space="preserve"> REF _Ref504937132 \h </w:instrText>
      </w:r>
      <w:r w:rsidRPr="00A136BA">
        <w:rPr>
          <w:lang w:val="id-ID"/>
        </w:rPr>
      </w:r>
      <w:r w:rsidRPr="00A136BA">
        <w:rPr>
          <w:lang w:val="id-ID"/>
        </w:rPr>
        <w:fldChar w:fldCharType="separate"/>
      </w:r>
      <w:r w:rsidR="009D5A64" w:rsidRPr="00A136BA">
        <w:rPr>
          <w:lang w:val="id-ID"/>
        </w:rPr>
        <w:t xml:space="preserve">Gambar </w:t>
      </w:r>
      <w:r w:rsidR="009D5A64">
        <w:rPr>
          <w:noProof/>
          <w:lang w:val="id-ID"/>
        </w:rPr>
        <w:t>16</w:t>
      </w:r>
      <w:r w:rsidRPr="00A136BA">
        <w:rPr>
          <w:lang w:val="id-ID"/>
        </w:rPr>
        <w:fldChar w:fldCharType="end"/>
      </w:r>
      <w:r w:rsidRPr="00A136BA">
        <w:rPr>
          <w:lang w:val="id-ID"/>
        </w:rPr>
        <w:t>.</w:t>
      </w:r>
    </w:p>
    <w:tbl>
      <w:tblPr>
        <w:tblStyle w:val="TableGrid"/>
        <w:tblW w:w="0" w:type="auto"/>
        <w:tblLook w:val="04A0" w:firstRow="1" w:lastRow="0" w:firstColumn="1" w:lastColumn="0" w:noHBand="0" w:noVBand="1"/>
      </w:tblPr>
      <w:tblGrid>
        <w:gridCol w:w="7928"/>
      </w:tblGrid>
      <w:tr w:rsidR="00A84C9C" w:rsidRPr="00A136BA" w14:paraId="11757DD1" w14:textId="77777777" w:rsidTr="00B6454C">
        <w:tc>
          <w:tcPr>
            <w:tcW w:w="7928" w:type="dxa"/>
          </w:tcPr>
          <w:p w14:paraId="3CABFCD1" w14:textId="77777777" w:rsidR="00B6454C" w:rsidRPr="00A136BA" w:rsidRDefault="00B6454C" w:rsidP="00B6454C">
            <w:pPr>
              <w:ind w:firstLine="0"/>
              <w:jc w:val="left"/>
              <w:rPr>
                <w:rFonts w:ascii="Courier New" w:hAnsi="Courier New" w:cs="Courier New"/>
                <w:sz w:val="22"/>
                <w:lang w:val="id-ID"/>
              </w:rPr>
            </w:pPr>
            <w:r w:rsidRPr="00A136BA">
              <w:rPr>
                <w:rFonts w:ascii="Courier New" w:hAnsi="Courier New" w:cs="Courier New"/>
                <w:sz w:val="22"/>
                <w:lang w:val="id-ID"/>
              </w:rPr>
              <w:t>library(shiny)</w:t>
            </w:r>
          </w:p>
          <w:p w14:paraId="2D0EAD0D" w14:textId="77777777" w:rsidR="00B6454C" w:rsidRPr="00A136BA" w:rsidRDefault="00B6454C" w:rsidP="00B6454C">
            <w:pPr>
              <w:ind w:firstLine="0"/>
              <w:jc w:val="left"/>
              <w:rPr>
                <w:rFonts w:ascii="Courier New" w:hAnsi="Courier New" w:cs="Courier New"/>
                <w:sz w:val="22"/>
                <w:lang w:val="id-ID"/>
              </w:rPr>
            </w:pPr>
            <w:r w:rsidRPr="00A136BA">
              <w:rPr>
                <w:rFonts w:ascii="Courier New" w:hAnsi="Courier New" w:cs="Courier New"/>
                <w:sz w:val="22"/>
                <w:lang w:val="id-ID"/>
              </w:rPr>
              <w:t>library(leaflet)</w:t>
            </w:r>
          </w:p>
          <w:p w14:paraId="27119E5F" w14:textId="77777777" w:rsidR="00B6454C" w:rsidRPr="00A136BA" w:rsidRDefault="00B6454C" w:rsidP="00B6454C">
            <w:pPr>
              <w:ind w:firstLine="0"/>
              <w:jc w:val="left"/>
              <w:rPr>
                <w:rFonts w:ascii="Courier New" w:hAnsi="Courier New" w:cs="Courier New"/>
                <w:sz w:val="22"/>
                <w:lang w:val="id-ID"/>
              </w:rPr>
            </w:pPr>
          </w:p>
          <w:p w14:paraId="58CBE96E"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ui &lt;- bootstrapPage(</w:t>
            </w:r>
          </w:p>
          <w:p w14:paraId="21C70E35"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tags$style(type = "text/css", "html, body {width:100%;height:100%}"),</w:t>
            </w:r>
          </w:p>
          <w:p w14:paraId="6C78DAA6"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leafletOutput("mymap", width = "100%", height = "100%"),</w:t>
            </w:r>
          </w:p>
          <w:p w14:paraId="7368F283"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absolutePanel(top = 10, right = 10,</w:t>
            </w:r>
          </w:p>
          <w:p w14:paraId="1C2C6E20"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sliderInput("range", "Magnitudo", min(gempaUjiVis$Mag), max(gempaUjiVis$Mag),</w:t>
            </w:r>
          </w:p>
          <w:p w14:paraId="6F896FB4"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value = range(gempaUjiVis$Mag), step = 0.1</w:t>
            </w:r>
          </w:p>
          <w:p w14:paraId="068F416F"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40CDE84F"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checkboxInput("legend", "Legend", TRUE)</w:t>
            </w:r>
          </w:p>
          <w:p w14:paraId="36560640"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1D3AA024"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w:t>
            </w:r>
          </w:p>
          <w:p w14:paraId="6D1E4537" w14:textId="77777777" w:rsidR="00457D66" w:rsidRPr="00457D66" w:rsidRDefault="00457D66" w:rsidP="00457D66">
            <w:pPr>
              <w:ind w:firstLine="0"/>
              <w:jc w:val="left"/>
              <w:rPr>
                <w:rFonts w:ascii="Courier New" w:hAnsi="Courier New" w:cs="Courier New"/>
                <w:sz w:val="22"/>
                <w:lang w:val="id-ID"/>
              </w:rPr>
            </w:pPr>
          </w:p>
          <w:p w14:paraId="3D523B67"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server &lt;- function(input, output, session) {</w:t>
            </w:r>
          </w:p>
          <w:p w14:paraId="16BDB1F7"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filteredData &lt;- reactive({</w:t>
            </w:r>
          </w:p>
          <w:p w14:paraId="06611884"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gempaUjiVis[(gempaUjiVis$Mag &gt;= input$range[1] &amp; gempaUjiVis$Mag &lt;= input$range[2]),]</w:t>
            </w:r>
          </w:p>
          <w:p w14:paraId="55F633E1"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613113DB"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32D39F96"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output$mymap &lt;- renderLeaflet({</w:t>
            </w:r>
          </w:p>
          <w:p w14:paraId="7B9E0DF6"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pal &lt;- colorFactor(c("green", "red"), domain = c("nonrisiko","risiko"))</w:t>
            </w:r>
          </w:p>
          <w:p w14:paraId="798A99B7"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5537EB5A"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x &lt;- 1</w:t>
            </w:r>
          </w:p>
          <w:p w14:paraId="5D4CCEDC"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lastRenderedPageBreak/>
              <w:t xml:space="preserve">    y &lt;- 310</w:t>
            </w:r>
          </w:p>
          <w:p w14:paraId="66A8AEBA"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7044097B"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m &lt;- leaflet(gempaUjiVis[,]) %&gt;% fitBounds(90.79, -15.69, 143.00 ,10.40)</w:t>
            </w:r>
          </w:p>
          <w:p w14:paraId="7D2CB3CF"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m %&gt;% addTiles() %&gt;% addScaleBar(position = "bottomleft", options = scaleBarOptions(maxWidth = 100, metric = TRUE)) </w:t>
            </w:r>
          </w:p>
          <w:p w14:paraId="36FAFD6B"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55D8B707"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75F27A7B"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observe({</w:t>
            </w:r>
          </w:p>
          <w:p w14:paraId="5AC177FC" w14:textId="77777777" w:rsid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pal &lt;- colorFactor(c("green", "red"), do</w:t>
            </w:r>
            <w:r>
              <w:rPr>
                <w:rFonts w:ascii="Courier New" w:hAnsi="Courier New" w:cs="Courier New"/>
                <w:sz w:val="22"/>
                <w:lang w:val="id-ID"/>
              </w:rPr>
              <w:t>main = c("nonrisiko","risiko"))</w:t>
            </w:r>
          </w:p>
          <w:p w14:paraId="6CB4FC9A" w14:textId="4B24F3E2"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764B8313"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leafletProxy("mymap", data = filteredData()) %&gt;%</w:t>
            </w:r>
          </w:p>
          <w:p w14:paraId="49F055BB"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clearShapes() %&gt;%</w:t>
            </w:r>
          </w:p>
          <w:p w14:paraId="2415BB15"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addCircles(lng = ~Longitude, lat = ~Latitude, weight = ~(smaj*0.2), color = ~pal(gempaUjiVis$Class), popup = </w:t>
            </w:r>
          </w:p>
          <w:p w14:paraId="70B6C76D"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paste("Tanggal Kejadian : ",gempaUjiVis$Date,"-",gempaUjiVis$Month,"-",gempaUjiVis$Year</w:t>
            </w:r>
          </w:p>
          <w:p w14:paraId="2F0DA6A5"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,"&lt;br/&gt;Magnitudo : ", gempaUjiVis$Mag, " sR"</w:t>
            </w:r>
          </w:p>
          <w:p w14:paraId="39BEE022"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,"&lt;br/&gt;Kedalaman : ", gempaUjiVis$Depth, " km"</w:t>
            </w:r>
          </w:p>
          <w:p w14:paraId="6AA94A2C"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,"&lt;br/&gt;Tingkat Resiko : ", gempaUjiVis$Class</w:t>
            </w:r>
          </w:p>
          <w:p w14:paraId="7B8F614F"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,"&lt;br/&gt;Lokasi (Longitude;Latitude) : ", gempaUjiVis$Longitude,"; ", gempaUjiVis$Latitude</w:t>
            </w:r>
          </w:p>
          <w:p w14:paraId="4695000C"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5D2F9902" w14:textId="77777777" w:rsidR="00457D66" w:rsidRPr="00457D66" w:rsidRDefault="00457D66" w:rsidP="00457D66">
            <w:pPr>
              <w:ind w:firstLine="0"/>
              <w:jc w:val="left"/>
              <w:rPr>
                <w:rFonts w:ascii="Courier New" w:hAnsi="Courier New" w:cs="Courier New"/>
                <w:sz w:val="22"/>
                <w:lang w:val="id-ID"/>
              </w:rPr>
            </w:pPr>
            <w:r w:rsidRPr="00457D66">
              <w:rPr>
                <w:rFonts w:ascii="Courier New" w:hAnsi="Courier New" w:cs="Courier New"/>
                <w:sz w:val="22"/>
                <w:lang w:val="id-ID"/>
              </w:rPr>
              <w:t xml:space="preserve">      )</w:t>
            </w:r>
          </w:p>
          <w:p w14:paraId="4995C363" w14:textId="060DDAF7" w:rsidR="00A84C9C" w:rsidRPr="00A136BA" w:rsidRDefault="00457D66" w:rsidP="00457D66">
            <w:pPr>
              <w:keepNext/>
              <w:ind w:firstLine="0"/>
              <w:jc w:val="left"/>
              <w:rPr>
                <w:rFonts w:ascii="Courier New" w:hAnsi="Courier New" w:cs="Courier New"/>
                <w:sz w:val="22"/>
                <w:lang w:val="id-ID"/>
              </w:rPr>
            </w:pPr>
            <w:r w:rsidRPr="00457D66">
              <w:rPr>
                <w:rFonts w:ascii="Courier New" w:hAnsi="Courier New" w:cs="Courier New"/>
                <w:sz w:val="22"/>
                <w:lang w:val="id-ID"/>
              </w:rPr>
              <w:t xml:space="preserve">  })</w:t>
            </w:r>
          </w:p>
        </w:tc>
      </w:tr>
    </w:tbl>
    <w:p w14:paraId="63686E06" w14:textId="77777777" w:rsidR="00216054" w:rsidRPr="00A136BA" w:rsidRDefault="00EC0262" w:rsidP="00216054">
      <w:pPr>
        <w:pStyle w:val="Caption"/>
        <w:jc w:val="center"/>
        <w:rPr>
          <w:lang w:val="id-ID"/>
        </w:rPr>
      </w:pPr>
      <w:bookmarkStart w:id="90" w:name="_Ref504941265"/>
      <w:r w:rsidRPr="00A136BA">
        <w:rPr>
          <w:lang w:val="id-ID"/>
        </w:rPr>
        <w:lastRenderedPageBreak/>
        <w:t xml:space="preserve">Gambar </w:t>
      </w:r>
      <w:r w:rsidRPr="00A136BA">
        <w:rPr>
          <w:lang w:val="id-ID"/>
        </w:rPr>
        <w:fldChar w:fldCharType="begin"/>
      </w:r>
      <w:r w:rsidRPr="00A136BA">
        <w:rPr>
          <w:lang w:val="id-ID"/>
        </w:rPr>
        <w:instrText xml:space="preserve"> SEQ Gambar \* ARABIC </w:instrText>
      </w:r>
      <w:r w:rsidRPr="00A136BA">
        <w:rPr>
          <w:lang w:val="id-ID"/>
        </w:rPr>
        <w:fldChar w:fldCharType="separate"/>
      </w:r>
      <w:r w:rsidR="009D5A64">
        <w:rPr>
          <w:noProof/>
          <w:lang w:val="id-ID"/>
        </w:rPr>
        <w:t>15</w:t>
      </w:r>
      <w:r w:rsidRPr="00A136BA">
        <w:rPr>
          <w:lang w:val="id-ID"/>
        </w:rPr>
        <w:fldChar w:fldCharType="end"/>
      </w:r>
      <w:bookmarkEnd w:id="90"/>
      <w:r w:rsidRPr="00A136BA">
        <w:rPr>
          <w:lang w:val="id-ID"/>
        </w:rPr>
        <w:t xml:space="preserve"> </w:t>
      </w:r>
      <w:bookmarkStart w:id="91" w:name="_Toc525038606"/>
      <w:r w:rsidRPr="00A136BA">
        <w:rPr>
          <w:lang w:val="id-ID"/>
        </w:rPr>
        <w:t>Kode visualisasi hasil klasifikasi data uji</w:t>
      </w:r>
      <w:bookmarkEnd w:id="91"/>
    </w:p>
    <w:p w14:paraId="0DBE2111" w14:textId="507665BA" w:rsidR="00F0309C" w:rsidRDefault="00F0309C" w:rsidP="00CB0364">
      <w:pPr>
        <w:keepNext/>
        <w:ind w:firstLine="0"/>
        <w:rPr>
          <w:lang w:val="id-ID"/>
        </w:rPr>
      </w:pPr>
    </w:p>
    <w:p w14:paraId="69297C64" w14:textId="77777777" w:rsidR="00F0309C" w:rsidRDefault="00F0309C" w:rsidP="00CB0364">
      <w:pPr>
        <w:keepNext/>
        <w:ind w:firstLine="0"/>
        <w:rPr>
          <w:lang w:val="id-ID"/>
        </w:rPr>
      </w:pPr>
      <w:r>
        <w:rPr>
          <w:noProof/>
          <w:lang w:val="en-ID" w:eastAsia="en-ID"/>
        </w:rPr>
        <w:drawing>
          <wp:inline distT="0" distB="0" distL="0" distR="0" wp14:anchorId="25CBBDBE" wp14:editId="71226B2C">
            <wp:extent cx="5040630" cy="27133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F09EC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630" cy="2713355"/>
                    </a:xfrm>
                    <a:prstGeom prst="rect">
                      <a:avLst/>
                    </a:prstGeom>
                  </pic:spPr>
                </pic:pic>
              </a:graphicData>
            </a:graphic>
          </wp:inline>
        </w:drawing>
      </w:r>
    </w:p>
    <w:p w14:paraId="3851D7BD" w14:textId="567CC7D9" w:rsidR="00BB3DEB" w:rsidRPr="00A136BA" w:rsidRDefault="00F0309C" w:rsidP="00CB0364">
      <w:pPr>
        <w:keepNext/>
        <w:ind w:firstLine="0"/>
        <w:rPr>
          <w:lang w:val="id-ID"/>
        </w:rPr>
      </w:pPr>
      <w:r>
        <w:rPr>
          <w:noProof/>
          <w:lang w:val="en-ID" w:eastAsia="en-ID"/>
        </w:rPr>
        <w:drawing>
          <wp:inline distT="0" distB="0" distL="0" distR="0" wp14:anchorId="356135DA" wp14:editId="57E3BAA9">
            <wp:extent cx="5040630" cy="271335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02F57.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630" cy="2713355"/>
                    </a:xfrm>
                    <a:prstGeom prst="rect">
                      <a:avLst/>
                    </a:prstGeom>
                  </pic:spPr>
                </pic:pic>
              </a:graphicData>
            </a:graphic>
          </wp:inline>
        </w:drawing>
      </w:r>
    </w:p>
    <w:p w14:paraId="36CE354B" w14:textId="77777777" w:rsidR="00CB0364" w:rsidRPr="00A136BA" w:rsidRDefault="00CB0364" w:rsidP="00EC0262">
      <w:pPr>
        <w:pStyle w:val="Caption"/>
        <w:jc w:val="center"/>
        <w:rPr>
          <w:lang w:val="id-ID"/>
        </w:rPr>
      </w:pPr>
      <w:bookmarkStart w:id="92" w:name="_Ref504937132"/>
      <w:r w:rsidRPr="00A136BA">
        <w:rPr>
          <w:lang w:val="id-ID"/>
        </w:rPr>
        <w:t xml:space="preserve">Gambar </w:t>
      </w:r>
      <w:r w:rsidRPr="00A136BA">
        <w:rPr>
          <w:lang w:val="id-ID"/>
        </w:rPr>
        <w:fldChar w:fldCharType="begin"/>
      </w:r>
      <w:r w:rsidRPr="00A136BA">
        <w:rPr>
          <w:lang w:val="id-ID"/>
        </w:rPr>
        <w:instrText xml:space="preserve"> SEQ Gambar \* ARABIC </w:instrText>
      </w:r>
      <w:r w:rsidRPr="00A136BA">
        <w:rPr>
          <w:lang w:val="id-ID"/>
        </w:rPr>
        <w:fldChar w:fldCharType="separate"/>
      </w:r>
      <w:r w:rsidR="009D5A64">
        <w:rPr>
          <w:noProof/>
          <w:lang w:val="id-ID"/>
        </w:rPr>
        <w:t>16</w:t>
      </w:r>
      <w:r w:rsidRPr="00A136BA">
        <w:rPr>
          <w:lang w:val="id-ID"/>
        </w:rPr>
        <w:fldChar w:fldCharType="end"/>
      </w:r>
      <w:bookmarkEnd w:id="92"/>
      <w:r w:rsidRPr="00A136BA">
        <w:rPr>
          <w:noProof/>
          <w:lang w:val="id-ID"/>
        </w:rPr>
        <w:t xml:space="preserve"> </w:t>
      </w:r>
      <w:bookmarkStart w:id="93" w:name="_Toc525038607"/>
      <w:r w:rsidRPr="00A136BA">
        <w:rPr>
          <w:noProof/>
          <w:lang w:val="id-ID"/>
        </w:rPr>
        <w:t>Hasil visualisasi data uji.</w:t>
      </w:r>
      <w:bookmarkEnd w:id="93"/>
    </w:p>
    <w:p w14:paraId="1FDF4A9A" w14:textId="77777777" w:rsidR="00CE73A7" w:rsidRPr="00A136BA" w:rsidRDefault="00516924" w:rsidP="003866EB">
      <w:pPr>
        <w:pStyle w:val="Heading1"/>
        <w:spacing w:before="480"/>
        <w:rPr>
          <w:lang w:val="id-ID"/>
        </w:rPr>
      </w:pPr>
      <w:bookmarkStart w:id="94" w:name="_Toc330964715"/>
      <w:bookmarkStart w:id="95" w:name="_Toc525040000"/>
      <w:r w:rsidRPr="00A136BA">
        <w:rPr>
          <w:lang w:val="id-ID"/>
        </w:rPr>
        <w:t>SIMPULAN</w:t>
      </w:r>
      <w:r w:rsidR="00CC10C4" w:rsidRPr="00A136BA">
        <w:rPr>
          <w:lang w:val="id-ID"/>
        </w:rPr>
        <w:t xml:space="preserve"> DAN SARAN</w:t>
      </w:r>
      <w:bookmarkEnd w:id="94"/>
      <w:bookmarkEnd w:id="95"/>
    </w:p>
    <w:p w14:paraId="543DACF1" w14:textId="77777777" w:rsidR="00CC10C4" w:rsidRPr="00A136BA" w:rsidRDefault="00CC10C4" w:rsidP="00CC10C4">
      <w:pPr>
        <w:pStyle w:val="Heading2"/>
        <w:rPr>
          <w:lang w:val="id-ID"/>
        </w:rPr>
      </w:pPr>
      <w:bookmarkStart w:id="96" w:name="_Toc330964716"/>
      <w:bookmarkStart w:id="97" w:name="_Toc525040001"/>
      <w:r w:rsidRPr="00A136BA">
        <w:rPr>
          <w:lang w:val="id-ID"/>
        </w:rPr>
        <w:t>Simpulan</w:t>
      </w:r>
      <w:bookmarkEnd w:id="96"/>
      <w:bookmarkEnd w:id="97"/>
    </w:p>
    <w:p w14:paraId="5D207FD4" w14:textId="26616EA1" w:rsidR="00CC10C4" w:rsidRDefault="00271BC1" w:rsidP="00353AD5">
      <w:pPr>
        <w:spacing w:after="240"/>
        <w:rPr>
          <w:szCs w:val="24"/>
          <w:lang w:val="id-ID"/>
        </w:rPr>
      </w:pPr>
      <w:r w:rsidRPr="00A136BA">
        <w:rPr>
          <w:szCs w:val="24"/>
          <w:lang w:val="id-ID"/>
        </w:rPr>
        <w:t xml:space="preserve">Hasil klasifikasi skala gempa bumi berdasarkan algoritme Pohon Keputusan C5.0 telah dilakukan menggunakan </w:t>
      </w:r>
      <w:r w:rsidRPr="00B47C2A">
        <w:rPr>
          <w:i/>
          <w:szCs w:val="24"/>
          <w:lang w:val="id-ID"/>
        </w:rPr>
        <w:t>library</w:t>
      </w:r>
      <w:r w:rsidRPr="00A136BA">
        <w:rPr>
          <w:szCs w:val="24"/>
          <w:lang w:val="id-ID"/>
        </w:rPr>
        <w:t xml:space="preserve"> C5.0 pada bahasa pemrograman R</w:t>
      </w:r>
      <w:r w:rsidR="007A1F87" w:rsidRPr="00A136BA">
        <w:rPr>
          <w:szCs w:val="24"/>
          <w:lang w:val="id-ID"/>
        </w:rPr>
        <w:t xml:space="preserve"> dengan </w:t>
      </w:r>
      <w:r w:rsidR="00416D8A" w:rsidRPr="00A136BA">
        <w:rPr>
          <w:szCs w:val="24"/>
          <w:lang w:val="id-ID"/>
        </w:rPr>
        <w:t>akurasi</w:t>
      </w:r>
      <w:r w:rsidR="007A1F87" w:rsidRPr="00A136BA">
        <w:rPr>
          <w:szCs w:val="24"/>
          <w:lang w:val="id-ID"/>
        </w:rPr>
        <w:t xml:space="preserve"> </w:t>
      </w:r>
      <w:r w:rsidR="0001164F" w:rsidRPr="00495B83">
        <w:rPr>
          <w:szCs w:val="24"/>
          <w:lang w:val="id-ID"/>
        </w:rPr>
        <w:t xml:space="preserve">89 </w:t>
      </w:r>
      <w:r w:rsidR="009F3A96" w:rsidRPr="00A136BA">
        <w:rPr>
          <w:szCs w:val="24"/>
          <w:lang w:val="id-ID"/>
        </w:rPr>
        <w:t>hingga 100</w:t>
      </w:r>
      <w:r w:rsidR="007A1F87" w:rsidRPr="00A136BA">
        <w:rPr>
          <w:szCs w:val="24"/>
          <w:lang w:val="id-ID"/>
        </w:rPr>
        <w:t xml:space="preserve"> persen</w:t>
      </w:r>
      <w:r w:rsidR="00495B83">
        <w:rPr>
          <w:szCs w:val="24"/>
        </w:rPr>
        <w:t xml:space="preserve">. </w:t>
      </w:r>
      <w:r w:rsidR="007A1F87" w:rsidRPr="00A136BA">
        <w:rPr>
          <w:szCs w:val="24"/>
          <w:lang w:val="id-ID"/>
        </w:rPr>
        <w:t>Hasil k</w:t>
      </w:r>
      <w:r w:rsidRPr="00A136BA">
        <w:rPr>
          <w:szCs w:val="24"/>
          <w:lang w:val="id-ID"/>
        </w:rPr>
        <w:t xml:space="preserve">lasifikasi skala intensitas risiko gempa dibagi dalam </w:t>
      </w:r>
      <w:r w:rsidR="002F27A4" w:rsidRPr="00A136BA">
        <w:rPr>
          <w:szCs w:val="24"/>
          <w:lang w:val="id-ID"/>
        </w:rPr>
        <w:t>dua</w:t>
      </w:r>
      <w:r w:rsidRPr="00A136BA">
        <w:rPr>
          <w:szCs w:val="24"/>
          <w:lang w:val="id-ID"/>
        </w:rPr>
        <w:t xml:space="preserve"> kelas yaitu kelas 1 (</w:t>
      </w:r>
      <w:r w:rsidR="002F27A4" w:rsidRPr="00A136BA">
        <w:rPr>
          <w:lang w:val="id-ID"/>
        </w:rPr>
        <w:t>Gempa yang memiliki risiko terjadinya kerusakan/korban</w:t>
      </w:r>
      <w:r w:rsidRPr="00A136BA">
        <w:rPr>
          <w:szCs w:val="24"/>
          <w:lang w:val="id-ID"/>
        </w:rPr>
        <w:t>)</w:t>
      </w:r>
      <w:r w:rsidR="007A1F87" w:rsidRPr="00A136BA">
        <w:rPr>
          <w:szCs w:val="24"/>
          <w:lang w:val="id-ID"/>
        </w:rPr>
        <w:t xml:space="preserve"> </w:t>
      </w:r>
      <w:r w:rsidR="002F27A4" w:rsidRPr="00A136BA">
        <w:rPr>
          <w:szCs w:val="24"/>
          <w:lang w:val="id-ID"/>
        </w:rPr>
        <w:t>dan 0 (gempa nonrisiko) d</w:t>
      </w:r>
      <w:r w:rsidR="00B47C2A">
        <w:rPr>
          <w:szCs w:val="24"/>
          <w:lang w:val="id-ID"/>
        </w:rPr>
        <w:t>engan jumlah yang bervariasi di</w:t>
      </w:r>
      <w:r w:rsidR="002F27A4" w:rsidRPr="00A136BA">
        <w:rPr>
          <w:szCs w:val="24"/>
          <w:lang w:val="id-ID"/>
        </w:rPr>
        <w:t xml:space="preserve">tiap </w:t>
      </w:r>
      <w:r w:rsidR="002F27A4" w:rsidRPr="00B47C2A">
        <w:rPr>
          <w:i/>
          <w:szCs w:val="24"/>
          <w:lang w:val="id-ID"/>
        </w:rPr>
        <w:t>fold</w:t>
      </w:r>
      <w:r w:rsidR="002F27A4" w:rsidRPr="00A136BA">
        <w:rPr>
          <w:szCs w:val="24"/>
          <w:lang w:val="id-ID"/>
        </w:rPr>
        <w:t>-nya</w:t>
      </w:r>
      <w:r w:rsidRPr="00A136BA">
        <w:rPr>
          <w:szCs w:val="24"/>
          <w:lang w:val="id-ID"/>
        </w:rPr>
        <w:t>.</w:t>
      </w:r>
      <w:r w:rsidR="001A3906" w:rsidRPr="00A136BA">
        <w:rPr>
          <w:szCs w:val="24"/>
          <w:lang w:val="id-ID"/>
        </w:rPr>
        <w:t xml:space="preserve"> Hasil klasifikasi kebanyakan dibagi oleh variabel </w:t>
      </w:r>
      <w:r w:rsidR="00E92A29">
        <w:rPr>
          <w:szCs w:val="24"/>
        </w:rPr>
        <w:t>damage</w:t>
      </w:r>
      <w:r w:rsidR="001A3906" w:rsidRPr="00A136BA">
        <w:rPr>
          <w:szCs w:val="24"/>
          <w:lang w:val="id-ID"/>
        </w:rPr>
        <w:t xml:space="preserve"> diawal dan di</w:t>
      </w:r>
      <w:r w:rsidR="00E92A29">
        <w:rPr>
          <w:szCs w:val="24"/>
          <w:lang w:val="id-ID"/>
        </w:rPr>
        <w:t>pengaruhi variabel lain seperti</w:t>
      </w:r>
      <w:r w:rsidR="001A3906" w:rsidRPr="00A136BA">
        <w:rPr>
          <w:szCs w:val="24"/>
          <w:lang w:val="id-ID"/>
        </w:rPr>
        <w:t xml:space="preserve"> </w:t>
      </w:r>
      <w:r w:rsidR="00E92A29">
        <w:rPr>
          <w:szCs w:val="24"/>
        </w:rPr>
        <w:t>mag, smaj, areaClass, dan depth</w:t>
      </w:r>
      <w:r w:rsidR="00192A05" w:rsidRPr="00A136BA">
        <w:rPr>
          <w:szCs w:val="24"/>
          <w:lang w:val="id-ID"/>
        </w:rPr>
        <w:t>.</w:t>
      </w:r>
      <w:r w:rsidR="00A07703" w:rsidRPr="00A136BA">
        <w:rPr>
          <w:szCs w:val="24"/>
          <w:lang w:val="id-ID"/>
        </w:rPr>
        <w:t xml:space="preserve"> </w:t>
      </w:r>
      <w:r w:rsidR="008D1532" w:rsidRPr="00A136BA">
        <w:rPr>
          <w:szCs w:val="24"/>
          <w:lang w:val="id-ID"/>
        </w:rPr>
        <w:t xml:space="preserve">Hasil pemetaan menggunakan OpenStreetMaps API terhadap titik-titik terjadinya gempa telah dilakukan dengan </w:t>
      </w:r>
      <w:r w:rsidR="008D1532" w:rsidRPr="00B47C2A">
        <w:rPr>
          <w:i/>
          <w:szCs w:val="24"/>
          <w:lang w:val="id-ID"/>
        </w:rPr>
        <w:t>library</w:t>
      </w:r>
      <w:r w:rsidR="008D1532" w:rsidRPr="00A136BA">
        <w:rPr>
          <w:szCs w:val="24"/>
          <w:lang w:val="id-ID"/>
        </w:rPr>
        <w:t xml:space="preserve"> Leaflet pada </w:t>
      </w:r>
      <w:r w:rsidR="008D1532" w:rsidRPr="00B47C2A">
        <w:rPr>
          <w:i/>
          <w:szCs w:val="24"/>
          <w:lang w:val="id-ID"/>
        </w:rPr>
        <w:t>framework</w:t>
      </w:r>
      <w:r w:rsidR="008D1532" w:rsidRPr="00A136BA">
        <w:rPr>
          <w:szCs w:val="24"/>
          <w:lang w:val="id-ID"/>
        </w:rPr>
        <w:t xml:space="preserve"> Shiny. </w:t>
      </w:r>
      <w:r w:rsidR="008D1532" w:rsidRPr="00A136BA">
        <w:rPr>
          <w:szCs w:val="24"/>
          <w:lang w:val="id-ID"/>
        </w:rPr>
        <w:lastRenderedPageBreak/>
        <w:t>Hasil visualisasi menggambarkan skala intensitas risiko tiap kejadian gempa dengan radius wilayah hingga st</w:t>
      </w:r>
      <w:r w:rsidR="00495B83">
        <w:rPr>
          <w:szCs w:val="24"/>
          <w:lang w:val="id-ID"/>
        </w:rPr>
        <w:t>asiun pengukuran terjauh (smaj)</w:t>
      </w:r>
      <w:r w:rsidR="00495B83" w:rsidRPr="00A136BA">
        <w:rPr>
          <w:szCs w:val="24"/>
          <w:lang w:val="id-ID"/>
        </w:rPr>
        <w:t xml:space="preserve">. </w:t>
      </w:r>
      <w:r w:rsidR="00495B83" w:rsidRPr="00261F6D">
        <w:rPr>
          <w:szCs w:val="24"/>
          <w:lang w:val="id-ID"/>
        </w:rPr>
        <w:t>Perbandingan akurasi antara algoritme C5.</w:t>
      </w:r>
      <w:r w:rsidR="00495B83">
        <w:rPr>
          <w:szCs w:val="24"/>
          <w:lang w:val="id-ID"/>
        </w:rPr>
        <w:t>0 dengan SVM dapat dilihat pada</w:t>
      </w:r>
      <w:r w:rsidR="00495B83">
        <w:rPr>
          <w:szCs w:val="24"/>
        </w:rPr>
        <w:t xml:space="preserve"> </w:t>
      </w:r>
      <w:r w:rsidR="00495B83">
        <w:rPr>
          <w:szCs w:val="24"/>
        </w:rPr>
        <w:fldChar w:fldCharType="begin"/>
      </w:r>
      <w:r w:rsidR="00495B83">
        <w:rPr>
          <w:szCs w:val="24"/>
        </w:rPr>
        <w:instrText xml:space="preserve"> REF _Ref525038458 \h </w:instrText>
      </w:r>
      <w:r w:rsidR="00495B83">
        <w:rPr>
          <w:szCs w:val="24"/>
        </w:rPr>
      </w:r>
      <w:r w:rsidR="00495B83">
        <w:rPr>
          <w:szCs w:val="24"/>
        </w:rPr>
        <w:fldChar w:fldCharType="separate"/>
      </w:r>
      <w:r w:rsidR="00495B83">
        <w:t xml:space="preserve">Tabel </w:t>
      </w:r>
      <w:r w:rsidR="00495B83">
        <w:rPr>
          <w:noProof/>
        </w:rPr>
        <w:t>3</w:t>
      </w:r>
      <w:r w:rsidR="00495B83">
        <w:rPr>
          <w:szCs w:val="24"/>
        </w:rPr>
        <w:fldChar w:fldCharType="end"/>
      </w:r>
      <w:r w:rsidR="00495B83">
        <w:rPr>
          <w:szCs w:val="24"/>
        </w:rPr>
        <w:t>.</w:t>
      </w:r>
      <w:r w:rsidR="0029551E">
        <w:rPr>
          <w:szCs w:val="24"/>
        </w:rPr>
        <w:t xml:space="preserve"> Rataan akurasi klasifikasi data antara C5.0 dengan SVM tidak berbeda jauh.</w:t>
      </w:r>
    </w:p>
    <w:p w14:paraId="1DDE7AFA" w14:textId="6CBC9248" w:rsidR="004864E2" w:rsidRDefault="004864E2" w:rsidP="004864E2">
      <w:pPr>
        <w:pStyle w:val="Caption"/>
        <w:keepNext/>
      </w:pPr>
      <w:bookmarkStart w:id="98" w:name="_Ref525038458"/>
      <w:r>
        <w:t xml:space="preserve">Tabel </w:t>
      </w:r>
      <w:fldSimple w:instr=" SEQ Tabel \* ARABIC ">
        <w:r w:rsidR="009D5A64">
          <w:rPr>
            <w:noProof/>
          </w:rPr>
          <w:t>3</w:t>
        </w:r>
      </w:fldSimple>
      <w:bookmarkEnd w:id="98"/>
      <w:r>
        <w:t xml:space="preserve"> </w:t>
      </w:r>
      <w:bookmarkStart w:id="99" w:name="_Toc525040137"/>
      <w:r w:rsidRPr="00151CF2">
        <w:t>Perbandingan akurasi algoritme C5.0 dengan SVM.</w:t>
      </w:r>
      <w:bookmarkEnd w:id="99"/>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261F6D" w14:paraId="2A425AB3" w14:textId="77777777" w:rsidTr="00261F6D">
        <w:trPr>
          <w:tblHeader/>
        </w:trPr>
        <w:tc>
          <w:tcPr>
            <w:tcW w:w="2642" w:type="dxa"/>
            <w:tcBorders>
              <w:top w:val="single" w:sz="4" w:space="0" w:color="auto"/>
              <w:bottom w:val="single" w:sz="4" w:space="0" w:color="auto"/>
            </w:tcBorders>
          </w:tcPr>
          <w:p w14:paraId="57109D1A" w14:textId="344A4268" w:rsidR="00261F6D" w:rsidRPr="00261F6D" w:rsidRDefault="00261F6D" w:rsidP="00353AD5">
            <w:pPr>
              <w:ind w:firstLine="0"/>
              <w:jc w:val="center"/>
              <w:rPr>
                <w:i/>
                <w:szCs w:val="24"/>
              </w:rPr>
            </w:pPr>
            <w:r>
              <w:rPr>
                <w:i/>
                <w:szCs w:val="24"/>
              </w:rPr>
              <w:t>fold</w:t>
            </w:r>
          </w:p>
        </w:tc>
        <w:tc>
          <w:tcPr>
            <w:tcW w:w="2643" w:type="dxa"/>
            <w:tcBorders>
              <w:top w:val="single" w:sz="4" w:space="0" w:color="auto"/>
              <w:bottom w:val="single" w:sz="4" w:space="0" w:color="auto"/>
            </w:tcBorders>
          </w:tcPr>
          <w:p w14:paraId="3367D912" w14:textId="1FE262A7" w:rsidR="00261F6D" w:rsidRPr="00261F6D" w:rsidRDefault="00261F6D" w:rsidP="00353AD5">
            <w:pPr>
              <w:ind w:firstLine="0"/>
              <w:jc w:val="center"/>
              <w:rPr>
                <w:szCs w:val="24"/>
              </w:rPr>
            </w:pPr>
            <w:r>
              <w:rPr>
                <w:szCs w:val="24"/>
              </w:rPr>
              <w:t>C5.0</w:t>
            </w:r>
          </w:p>
        </w:tc>
        <w:tc>
          <w:tcPr>
            <w:tcW w:w="2643" w:type="dxa"/>
            <w:tcBorders>
              <w:top w:val="single" w:sz="4" w:space="0" w:color="auto"/>
              <w:bottom w:val="single" w:sz="4" w:space="0" w:color="auto"/>
            </w:tcBorders>
          </w:tcPr>
          <w:p w14:paraId="31FF4D39" w14:textId="4AEF7676" w:rsidR="00261F6D" w:rsidRPr="00261F6D" w:rsidRDefault="00261F6D" w:rsidP="00353AD5">
            <w:pPr>
              <w:ind w:firstLine="0"/>
              <w:jc w:val="center"/>
              <w:rPr>
                <w:szCs w:val="24"/>
              </w:rPr>
            </w:pPr>
            <w:r>
              <w:rPr>
                <w:szCs w:val="24"/>
              </w:rPr>
              <w:t>SVM</w:t>
            </w:r>
          </w:p>
        </w:tc>
      </w:tr>
      <w:tr w:rsidR="00261F6D" w14:paraId="2A2BD299" w14:textId="77777777" w:rsidTr="00261F6D">
        <w:tc>
          <w:tcPr>
            <w:tcW w:w="2642" w:type="dxa"/>
            <w:tcBorders>
              <w:top w:val="single" w:sz="4" w:space="0" w:color="auto"/>
            </w:tcBorders>
          </w:tcPr>
          <w:p w14:paraId="5A3DFEA3" w14:textId="5FA065E1" w:rsidR="00261F6D" w:rsidRPr="00261F6D" w:rsidRDefault="00261F6D" w:rsidP="003866EB">
            <w:pPr>
              <w:ind w:firstLine="0"/>
              <w:rPr>
                <w:szCs w:val="24"/>
              </w:rPr>
            </w:pPr>
            <w:r>
              <w:rPr>
                <w:szCs w:val="24"/>
              </w:rPr>
              <w:t>1</w:t>
            </w:r>
          </w:p>
        </w:tc>
        <w:tc>
          <w:tcPr>
            <w:tcW w:w="2643" w:type="dxa"/>
            <w:tcBorders>
              <w:top w:val="single" w:sz="4" w:space="0" w:color="auto"/>
            </w:tcBorders>
          </w:tcPr>
          <w:p w14:paraId="175E8663" w14:textId="0B78070D" w:rsidR="00261F6D" w:rsidRPr="00261F6D" w:rsidRDefault="00261F6D" w:rsidP="003866EB">
            <w:pPr>
              <w:ind w:firstLine="0"/>
              <w:rPr>
                <w:szCs w:val="24"/>
              </w:rPr>
            </w:pPr>
            <w:r>
              <w:rPr>
                <w:szCs w:val="24"/>
              </w:rPr>
              <w:t>0.9</w:t>
            </w:r>
          </w:p>
        </w:tc>
        <w:tc>
          <w:tcPr>
            <w:tcW w:w="2643" w:type="dxa"/>
            <w:tcBorders>
              <w:top w:val="single" w:sz="4" w:space="0" w:color="auto"/>
            </w:tcBorders>
          </w:tcPr>
          <w:p w14:paraId="20564F45" w14:textId="46594A3D" w:rsidR="00261F6D" w:rsidRPr="00261F6D" w:rsidRDefault="00261F6D" w:rsidP="003866EB">
            <w:pPr>
              <w:ind w:firstLine="0"/>
              <w:rPr>
                <w:szCs w:val="24"/>
              </w:rPr>
            </w:pPr>
            <w:r>
              <w:rPr>
                <w:szCs w:val="24"/>
              </w:rPr>
              <w:t>0.9</w:t>
            </w:r>
          </w:p>
        </w:tc>
      </w:tr>
      <w:tr w:rsidR="00261F6D" w14:paraId="48FDFCE2" w14:textId="77777777" w:rsidTr="00261F6D">
        <w:tc>
          <w:tcPr>
            <w:tcW w:w="2642" w:type="dxa"/>
          </w:tcPr>
          <w:p w14:paraId="6CBF209B" w14:textId="277160DA" w:rsidR="00261F6D" w:rsidRPr="00261F6D" w:rsidRDefault="00261F6D" w:rsidP="003866EB">
            <w:pPr>
              <w:ind w:firstLine="0"/>
              <w:rPr>
                <w:szCs w:val="24"/>
              </w:rPr>
            </w:pPr>
            <w:r>
              <w:rPr>
                <w:szCs w:val="24"/>
              </w:rPr>
              <w:t>2</w:t>
            </w:r>
          </w:p>
        </w:tc>
        <w:tc>
          <w:tcPr>
            <w:tcW w:w="2643" w:type="dxa"/>
          </w:tcPr>
          <w:p w14:paraId="7B52C72D" w14:textId="16B3225E" w:rsidR="00261F6D" w:rsidRPr="00261F6D" w:rsidRDefault="00261F6D" w:rsidP="003866EB">
            <w:pPr>
              <w:ind w:firstLine="0"/>
              <w:rPr>
                <w:szCs w:val="24"/>
              </w:rPr>
            </w:pPr>
            <w:r>
              <w:rPr>
                <w:szCs w:val="24"/>
              </w:rPr>
              <w:t>1</w:t>
            </w:r>
          </w:p>
        </w:tc>
        <w:tc>
          <w:tcPr>
            <w:tcW w:w="2643" w:type="dxa"/>
          </w:tcPr>
          <w:p w14:paraId="31B006B4" w14:textId="6A81DFEC" w:rsidR="00261F6D" w:rsidRPr="00261F6D" w:rsidRDefault="00261F6D" w:rsidP="003866EB">
            <w:pPr>
              <w:ind w:firstLine="0"/>
              <w:rPr>
                <w:szCs w:val="24"/>
              </w:rPr>
            </w:pPr>
            <w:r>
              <w:rPr>
                <w:szCs w:val="24"/>
              </w:rPr>
              <w:t>0.95</w:t>
            </w:r>
          </w:p>
        </w:tc>
      </w:tr>
      <w:tr w:rsidR="00261F6D" w14:paraId="481A4EB5" w14:textId="77777777" w:rsidTr="00261F6D">
        <w:tc>
          <w:tcPr>
            <w:tcW w:w="2642" w:type="dxa"/>
          </w:tcPr>
          <w:p w14:paraId="36A14177" w14:textId="439D4531" w:rsidR="00261F6D" w:rsidRPr="00261F6D" w:rsidRDefault="00261F6D" w:rsidP="003866EB">
            <w:pPr>
              <w:ind w:firstLine="0"/>
              <w:rPr>
                <w:szCs w:val="24"/>
              </w:rPr>
            </w:pPr>
            <w:r>
              <w:rPr>
                <w:szCs w:val="24"/>
              </w:rPr>
              <w:t>3</w:t>
            </w:r>
          </w:p>
        </w:tc>
        <w:tc>
          <w:tcPr>
            <w:tcW w:w="2643" w:type="dxa"/>
          </w:tcPr>
          <w:p w14:paraId="6359440D" w14:textId="713A1CCE" w:rsidR="00261F6D" w:rsidRPr="00261F6D" w:rsidRDefault="00261F6D" w:rsidP="003866EB">
            <w:pPr>
              <w:ind w:firstLine="0"/>
              <w:rPr>
                <w:szCs w:val="24"/>
              </w:rPr>
            </w:pPr>
            <w:r>
              <w:rPr>
                <w:szCs w:val="24"/>
              </w:rPr>
              <w:t>1</w:t>
            </w:r>
          </w:p>
        </w:tc>
        <w:tc>
          <w:tcPr>
            <w:tcW w:w="2643" w:type="dxa"/>
          </w:tcPr>
          <w:p w14:paraId="72948E0C" w14:textId="137851CE" w:rsidR="00261F6D" w:rsidRPr="00261F6D" w:rsidRDefault="00261F6D" w:rsidP="003866EB">
            <w:pPr>
              <w:ind w:firstLine="0"/>
              <w:rPr>
                <w:szCs w:val="24"/>
              </w:rPr>
            </w:pPr>
            <w:r>
              <w:rPr>
                <w:szCs w:val="24"/>
              </w:rPr>
              <w:t>1</w:t>
            </w:r>
          </w:p>
        </w:tc>
      </w:tr>
      <w:tr w:rsidR="00261F6D" w14:paraId="6FC609F8" w14:textId="77777777" w:rsidTr="00261F6D">
        <w:tc>
          <w:tcPr>
            <w:tcW w:w="2642" w:type="dxa"/>
          </w:tcPr>
          <w:p w14:paraId="4E9E5A72" w14:textId="037432E9" w:rsidR="00261F6D" w:rsidRPr="00261F6D" w:rsidRDefault="00261F6D" w:rsidP="003866EB">
            <w:pPr>
              <w:ind w:firstLine="0"/>
              <w:rPr>
                <w:szCs w:val="24"/>
              </w:rPr>
            </w:pPr>
            <w:r>
              <w:rPr>
                <w:szCs w:val="24"/>
              </w:rPr>
              <w:t>4</w:t>
            </w:r>
          </w:p>
        </w:tc>
        <w:tc>
          <w:tcPr>
            <w:tcW w:w="2643" w:type="dxa"/>
          </w:tcPr>
          <w:p w14:paraId="2C00A3F4" w14:textId="5D6FEE90" w:rsidR="00261F6D" w:rsidRPr="00261F6D" w:rsidRDefault="00261F6D" w:rsidP="003866EB">
            <w:pPr>
              <w:ind w:firstLine="0"/>
              <w:rPr>
                <w:szCs w:val="24"/>
              </w:rPr>
            </w:pPr>
            <w:r>
              <w:rPr>
                <w:szCs w:val="24"/>
              </w:rPr>
              <w:t>1</w:t>
            </w:r>
          </w:p>
        </w:tc>
        <w:tc>
          <w:tcPr>
            <w:tcW w:w="2643" w:type="dxa"/>
          </w:tcPr>
          <w:p w14:paraId="2F9E87A1" w14:textId="09E702FD" w:rsidR="00261F6D" w:rsidRPr="00261F6D" w:rsidRDefault="00261F6D" w:rsidP="003866EB">
            <w:pPr>
              <w:ind w:firstLine="0"/>
              <w:rPr>
                <w:szCs w:val="24"/>
              </w:rPr>
            </w:pPr>
            <w:r>
              <w:rPr>
                <w:szCs w:val="24"/>
              </w:rPr>
              <w:t>1</w:t>
            </w:r>
          </w:p>
        </w:tc>
      </w:tr>
      <w:tr w:rsidR="00261F6D" w14:paraId="5C979D27" w14:textId="77777777" w:rsidTr="00261F6D">
        <w:tc>
          <w:tcPr>
            <w:tcW w:w="2642" w:type="dxa"/>
          </w:tcPr>
          <w:p w14:paraId="1B79712C" w14:textId="1BD1BA69" w:rsidR="00261F6D" w:rsidRPr="00261F6D" w:rsidRDefault="00261F6D" w:rsidP="003866EB">
            <w:pPr>
              <w:ind w:firstLine="0"/>
              <w:rPr>
                <w:szCs w:val="24"/>
              </w:rPr>
            </w:pPr>
            <w:r>
              <w:rPr>
                <w:szCs w:val="24"/>
              </w:rPr>
              <w:t>5</w:t>
            </w:r>
          </w:p>
        </w:tc>
        <w:tc>
          <w:tcPr>
            <w:tcW w:w="2643" w:type="dxa"/>
          </w:tcPr>
          <w:p w14:paraId="1CF7650D" w14:textId="2A200186" w:rsidR="00261F6D" w:rsidRPr="00261F6D" w:rsidRDefault="00261F6D" w:rsidP="003866EB">
            <w:pPr>
              <w:ind w:firstLine="0"/>
              <w:rPr>
                <w:szCs w:val="24"/>
              </w:rPr>
            </w:pPr>
            <w:r>
              <w:rPr>
                <w:szCs w:val="24"/>
              </w:rPr>
              <w:t>1</w:t>
            </w:r>
          </w:p>
        </w:tc>
        <w:tc>
          <w:tcPr>
            <w:tcW w:w="2643" w:type="dxa"/>
          </w:tcPr>
          <w:p w14:paraId="59EC62D0" w14:textId="7E6A4B65" w:rsidR="00261F6D" w:rsidRPr="00261F6D" w:rsidRDefault="00261F6D" w:rsidP="003866EB">
            <w:pPr>
              <w:ind w:firstLine="0"/>
              <w:rPr>
                <w:szCs w:val="24"/>
              </w:rPr>
            </w:pPr>
            <w:r>
              <w:rPr>
                <w:szCs w:val="24"/>
              </w:rPr>
              <w:t>1</w:t>
            </w:r>
          </w:p>
        </w:tc>
      </w:tr>
      <w:tr w:rsidR="00261F6D" w14:paraId="3AC6A5DE" w14:textId="77777777" w:rsidTr="00261F6D">
        <w:tc>
          <w:tcPr>
            <w:tcW w:w="2642" w:type="dxa"/>
          </w:tcPr>
          <w:p w14:paraId="3F74C7F8" w14:textId="57E91699" w:rsidR="00261F6D" w:rsidRPr="00261F6D" w:rsidRDefault="00261F6D" w:rsidP="003866EB">
            <w:pPr>
              <w:ind w:firstLine="0"/>
              <w:rPr>
                <w:szCs w:val="24"/>
              </w:rPr>
            </w:pPr>
            <w:r>
              <w:rPr>
                <w:szCs w:val="24"/>
              </w:rPr>
              <w:t>6</w:t>
            </w:r>
          </w:p>
        </w:tc>
        <w:tc>
          <w:tcPr>
            <w:tcW w:w="2643" w:type="dxa"/>
          </w:tcPr>
          <w:p w14:paraId="7E285706" w14:textId="28E74B25" w:rsidR="00261F6D" w:rsidRPr="00261F6D" w:rsidRDefault="00261F6D" w:rsidP="003866EB">
            <w:pPr>
              <w:ind w:firstLine="0"/>
              <w:rPr>
                <w:szCs w:val="24"/>
              </w:rPr>
            </w:pPr>
            <w:r>
              <w:rPr>
                <w:szCs w:val="24"/>
              </w:rPr>
              <w:t>0.9473684</w:t>
            </w:r>
          </w:p>
        </w:tc>
        <w:tc>
          <w:tcPr>
            <w:tcW w:w="2643" w:type="dxa"/>
          </w:tcPr>
          <w:p w14:paraId="6C9F6A87" w14:textId="4EDB5754" w:rsidR="00261F6D" w:rsidRPr="00261F6D" w:rsidRDefault="00261F6D" w:rsidP="003866EB">
            <w:pPr>
              <w:ind w:firstLine="0"/>
              <w:rPr>
                <w:szCs w:val="24"/>
              </w:rPr>
            </w:pPr>
            <w:r>
              <w:rPr>
                <w:szCs w:val="24"/>
              </w:rPr>
              <w:t>0.9473684</w:t>
            </w:r>
          </w:p>
        </w:tc>
      </w:tr>
      <w:tr w:rsidR="00261F6D" w14:paraId="3164BCF3" w14:textId="77777777" w:rsidTr="00261F6D">
        <w:tc>
          <w:tcPr>
            <w:tcW w:w="2642" w:type="dxa"/>
          </w:tcPr>
          <w:p w14:paraId="71D613FB" w14:textId="2414DE39" w:rsidR="00261F6D" w:rsidRPr="00261F6D" w:rsidRDefault="00261F6D" w:rsidP="003866EB">
            <w:pPr>
              <w:ind w:firstLine="0"/>
              <w:rPr>
                <w:szCs w:val="24"/>
              </w:rPr>
            </w:pPr>
            <w:r>
              <w:rPr>
                <w:szCs w:val="24"/>
              </w:rPr>
              <w:t>7</w:t>
            </w:r>
          </w:p>
        </w:tc>
        <w:tc>
          <w:tcPr>
            <w:tcW w:w="2643" w:type="dxa"/>
          </w:tcPr>
          <w:p w14:paraId="3CC97853" w14:textId="4C3A9FA2" w:rsidR="00261F6D" w:rsidRPr="00261F6D" w:rsidRDefault="00261F6D" w:rsidP="003866EB">
            <w:pPr>
              <w:ind w:firstLine="0"/>
              <w:rPr>
                <w:szCs w:val="24"/>
              </w:rPr>
            </w:pPr>
            <w:r>
              <w:rPr>
                <w:szCs w:val="24"/>
              </w:rPr>
              <w:t>0.8947368</w:t>
            </w:r>
          </w:p>
        </w:tc>
        <w:tc>
          <w:tcPr>
            <w:tcW w:w="2643" w:type="dxa"/>
          </w:tcPr>
          <w:p w14:paraId="1819D09C" w14:textId="4FB2123F" w:rsidR="00261F6D" w:rsidRPr="00261F6D" w:rsidRDefault="00261F6D" w:rsidP="003866EB">
            <w:pPr>
              <w:ind w:firstLine="0"/>
              <w:rPr>
                <w:szCs w:val="24"/>
              </w:rPr>
            </w:pPr>
            <w:r>
              <w:rPr>
                <w:szCs w:val="24"/>
              </w:rPr>
              <w:t>1</w:t>
            </w:r>
          </w:p>
        </w:tc>
      </w:tr>
      <w:tr w:rsidR="00261F6D" w14:paraId="2B401E53" w14:textId="77777777" w:rsidTr="00261F6D">
        <w:tc>
          <w:tcPr>
            <w:tcW w:w="2642" w:type="dxa"/>
          </w:tcPr>
          <w:p w14:paraId="00B18CAD" w14:textId="4F9E0719" w:rsidR="00261F6D" w:rsidRPr="00261F6D" w:rsidRDefault="00261F6D" w:rsidP="003866EB">
            <w:pPr>
              <w:ind w:firstLine="0"/>
              <w:rPr>
                <w:szCs w:val="24"/>
              </w:rPr>
            </w:pPr>
            <w:r>
              <w:rPr>
                <w:szCs w:val="24"/>
              </w:rPr>
              <w:t>8</w:t>
            </w:r>
          </w:p>
        </w:tc>
        <w:tc>
          <w:tcPr>
            <w:tcW w:w="2643" w:type="dxa"/>
          </w:tcPr>
          <w:p w14:paraId="366E6685" w14:textId="000AF7DA" w:rsidR="00261F6D" w:rsidRPr="00261F6D" w:rsidRDefault="00261F6D" w:rsidP="003866EB">
            <w:pPr>
              <w:ind w:firstLine="0"/>
              <w:rPr>
                <w:szCs w:val="24"/>
              </w:rPr>
            </w:pPr>
            <w:r>
              <w:rPr>
                <w:szCs w:val="24"/>
              </w:rPr>
              <w:t>0.9473684</w:t>
            </w:r>
          </w:p>
        </w:tc>
        <w:tc>
          <w:tcPr>
            <w:tcW w:w="2643" w:type="dxa"/>
          </w:tcPr>
          <w:p w14:paraId="445FD376" w14:textId="7D72E7D4" w:rsidR="00261F6D" w:rsidRPr="00261F6D" w:rsidRDefault="00261F6D" w:rsidP="003866EB">
            <w:pPr>
              <w:ind w:firstLine="0"/>
              <w:rPr>
                <w:szCs w:val="24"/>
              </w:rPr>
            </w:pPr>
            <w:r>
              <w:rPr>
                <w:szCs w:val="24"/>
              </w:rPr>
              <w:t>1</w:t>
            </w:r>
          </w:p>
        </w:tc>
      </w:tr>
      <w:tr w:rsidR="00261F6D" w14:paraId="0A49E6DD" w14:textId="77777777" w:rsidTr="00C85BE8">
        <w:tc>
          <w:tcPr>
            <w:tcW w:w="2642" w:type="dxa"/>
            <w:tcBorders>
              <w:bottom w:val="nil"/>
            </w:tcBorders>
          </w:tcPr>
          <w:p w14:paraId="55D8226E" w14:textId="7C83347A" w:rsidR="00261F6D" w:rsidRPr="00261F6D" w:rsidRDefault="00261F6D" w:rsidP="003866EB">
            <w:pPr>
              <w:ind w:firstLine="0"/>
              <w:rPr>
                <w:szCs w:val="24"/>
              </w:rPr>
            </w:pPr>
            <w:r>
              <w:rPr>
                <w:szCs w:val="24"/>
              </w:rPr>
              <w:t>9</w:t>
            </w:r>
          </w:p>
        </w:tc>
        <w:tc>
          <w:tcPr>
            <w:tcW w:w="2643" w:type="dxa"/>
            <w:tcBorders>
              <w:bottom w:val="nil"/>
            </w:tcBorders>
          </w:tcPr>
          <w:p w14:paraId="5FADAC5A" w14:textId="3FD30C2F" w:rsidR="00261F6D" w:rsidRPr="00261F6D" w:rsidRDefault="00261F6D" w:rsidP="003866EB">
            <w:pPr>
              <w:ind w:firstLine="0"/>
              <w:rPr>
                <w:szCs w:val="24"/>
              </w:rPr>
            </w:pPr>
            <w:r>
              <w:rPr>
                <w:szCs w:val="24"/>
              </w:rPr>
              <w:t>1</w:t>
            </w:r>
          </w:p>
        </w:tc>
        <w:tc>
          <w:tcPr>
            <w:tcW w:w="2643" w:type="dxa"/>
            <w:tcBorders>
              <w:bottom w:val="nil"/>
            </w:tcBorders>
          </w:tcPr>
          <w:p w14:paraId="24B9E318" w14:textId="3C34B444" w:rsidR="00261F6D" w:rsidRPr="00261F6D" w:rsidRDefault="00261F6D" w:rsidP="003866EB">
            <w:pPr>
              <w:ind w:firstLine="0"/>
              <w:rPr>
                <w:szCs w:val="24"/>
              </w:rPr>
            </w:pPr>
            <w:r>
              <w:rPr>
                <w:szCs w:val="24"/>
              </w:rPr>
              <w:t>1</w:t>
            </w:r>
          </w:p>
        </w:tc>
      </w:tr>
      <w:tr w:rsidR="00261F6D" w14:paraId="36663C29" w14:textId="77777777" w:rsidTr="00C85BE8">
        <w:tc>
          <w:tcPr>
            <w:tcW w:w="2642" w:type="dxa"/>
            <w:tcBorders>
              <w:top w:val="nil"/>
              <w:bottom w:val="single" w:sz="4" w:space="0" w:color="auto"/>
            </w:tcBorders>
          </w:tcPr>
          <w:p w14:paraId="502A6947" w14:textId="508129D3" w:rsidR="00261F6D" w:rsidRPr="00261F6D" w:rsidRDefault="00261F6D" w:rsidP="003866EB">
            <w:pPr>
              <w:ind w:firstLine="0"/>
              <w:rPr>
                <w:szCs w:val="24"/>
              </w:rPr>
            </w:pPr>
            <w:r>
              <w:rPr>
                <w:szCs w:val="24"/>
              </w:rPr>
              <w:t>10</w:t>
            </w:r>
          </w:p>
        </w:tc>
        <w:tc>
          <w:tcPr>
            <w:tcW w:w="2643" w:type="dxa"/>
            <w:tcBorders>
              <w:top w:val="nil"/>
              <w:bottom w:val="single" w:sz="4" w:space="0" w:color="auto"/>
            </w:tcBorders>
          </w:tcPr>
          <w:p w14:paraId="06159D17" w14:textId="1E874470" w:rsidR="00261F6D" w:rsidRPr="00261F6D" w:rsidRDefault="00261F6D" w:rsidP="003866EB">
            <w:pPr>
              <w:ind w:firstLine="0"/>
              <w:rPr>
                <w:szCs w:val="24"/>
              </w:rPr>
            </w:pPr>
            <w:r>
              <w:rPr>
                <w:szCs w:val="24"/>
              </w:rPr>
              <w:t>0.9473684</w:t>
            </w:r>
          </w:p>
        </w:tc>
        <w:tc>
          <w:tcPr>
            <w:tcW w:w="2643" w:type="dxa"/>
            <w:tcBorders>
              <w:top w:val="nil"/>
              <w:bottom w:val="single" w:sz="4" w:space="0" w:color="auto"/>
            </w:tcBorders>
          </w:tcPr>
          <w:p w14:paraId="06383C19" w14:textId="4CF45F1B" w:rsidR="00261F6D" w:rsidRPr="00261F6D" w:rsidRDefault="00261F6D" w:rsidP="00261F6D">
            <w:pPr>
              <w:keepNext/>
              <w:ind w:firstLine="0"/>
              <w:rPr>
                <w:szCs w:val="24"/>
              </w:rPr>
            </w:pPr>
            <w:r>
              <w:rPr>
                <w:szCs w:val="24"/>
              </w:rPr>
              <w:t>0.8947368</w:t>
            </w:r>
          </w:p>
        </w:tc>
      </w:tr>
      <w:tr w:rsidR="00C85BE8" w14:paraId="79A8A4D7" w14:textId="77777777" w:rsidTr="00C85BE8">
        <w:tc>
          <w:tcPr>
            <w:tcW w:w="2642" w:type="dxa"/>
            <w:tcBorders>
              <w:top w:val="single" w:sz="4" w:space="0" w:color="auto"/>
            </w:tcBorders>
          </w:tcPr>
          <w:p w14:paraId="69017359" w14:textId="55C8C68A" w:rsidR="00C85BE8" w:rsidRDefault="00C85BE8" w:rsidP="003866EB">
            <w:pPr>
              <w:ind w:firstLine="0"/>
              <w:rPr>
                <w:szCs w:val="24"/>
              </w:rPr>
            </w:pPr>
            <w:r>
              <w:rPr>
                <w:szCs w:val="24"/>
              </w:rPr>
              <w:t>Rataan</w:t>
            </w:r>
          </w:p>
        </w:tc>
        <w:tc>
          <w:tcPr>
            <w:tcW w:w="2643" w:type="dxa"/>
            <w:tcBorders>
              <w:top w:val="single" w:sz="4" w:space="0" w:color="auto"/>
            </w:tcBorders>
          </w:tcPr>
          <w:p w14:paraId="77B31D4E" w14:textId="6721D05D" w:rsidR="00C85BE8" w:rsidRDefault="003C0775" w:rsidP="003866EB">
            <w:pPr>
              <w:ind w:firstLine="0"/>
              <w:rPr>
                <w:szCs w:val="24"/>
              </w:rPr>
            </w:pPr>
            <w:r>
              <w:rPr>
                <w:szCs w:val="24"/>
              </w:rPr>
              <w:fldChar w:fldCharType="begin"/>
            </w:r>
            <w:r>
              <w:rPr>
                <w:szCs w:val="24"/>
              </w:rPr>
              <w:instrText xml:space="preserve"> =AVERAGE(ABOVE) </w:instrText>
            </w:r>
            <w:r>
              <w:rPr>
                <w:szCs w:val="24"/>
              </w:rPr>
              <w:fldChar w:fldCharType="separate"/>
            </w:r>
            <w:r>
              <w:rPr>
                <w:noProof/>
                <w:szCs w:val="24"/>
              </w:rPr>
              <w:t>0.9636842</w:t>
            </w:r>
            <w:r>
              <w:rPr>
                <w:szCs w:val="24"/>
              </w:rPr>
              <w:fldChar w:fldCharType="end"/>
            </w:r>
          </w:p>
        </w:tc>
        <w:tc>
          <w:tcPr>
            <w:tcW w:w="2643" w:type="dxa"/>
            <w:tcBorders>
              <w:top w:val="single" w:sz="4" w:space="0" w:color="auto"/>
            </w:tcBorders>
          </w:tcPr>
          <w:p w14:paraId="2D7842D5" w14:textId="5328940E" w:rsidR="00C85BE8" w:rsidRDefault="003C0775" w:rsidP="00261F6D">
            <w:pPr>
              <w:keepNext/>
              <w:ind w:firstLine="0"/>
              <w:rPr>
                <w:szCs w:val="24"/>
              </w:rPr>
            </w:pPr>
            <w:r>
              <w:rPr>
                <w:szCs w:val="24"/>
              </w:rPr>
              <w:fldChar w:fldCharType="begin"/>
            </w:r>
            <w:r>
              <w:rPr>
                <w:szCs w:val="24"/>
              </w:rPr>
              <w:instrText xml:space="preserve"> =AVERAGE(ABOVE) </w:instrText>
            </w:r>
            <w:r>
              <w:rPr>
                <w:szCs w:val="24"/>
              </w:rPr>
              <w:fldChar w:fldCharType="separate"/>
            </w:r>
            <w:r>
              <w:rPr>
                <w:noProof/>
                <w:szCs w:val="24"/>
              </w:rPr>
              <w:t>0.9692105</w:t>
            </w:r>
            <w:r>
              <w:rPr>
                <w:szCs w:val="24"/>
              </w:rPr>
              <w:fldChar w:fldCharType="end"/>
            </w:r>
          </w:p>
        </w:tc>
      </w:tr>
    </w:tbl>
    <w:p w14:paraId="42D4BF88" w14:textId="77777777" w:rsidR="00CC10C4" w:rsidRPr="00A136BA" w:rsidRDefault="00CC10C4" w:rsidP="00CC10C4">
      <w:pPr>
        <w:pStyle w:val="Heading2"/>
        <w:rPr>
          <w:lang w:val="id-ID"/>
        </w:rPr>
      </w:pPr>
      <w:bookmarkStart w:id="100" w:name="_Toc330964717"/>
      <w:bookmarkStart w:id="101" w:name="_Toc525040002"/>
      <w:r w:rsidRPr="00A136BA">
        <w:rPr>
          <w:lang w:val="id-ID"/>
        </w:rPr>
        <w:t>Saran</w:t>
      </w:r>
      <w:bookmarkEnd w:id="100"/>
      <w:bookmarkEnd w:id="101"/>
    </w:p>
    <w:p w14:paraId="76C4A43D" w14:textId="77777777" w:rsidR="004D7710" w:rsidRPr="00A136BA" w:rsidRDefault="005219CC" w:rsidP="00EC0262">
      <w:pPr>
        <w:pStyle w:val="Paragraf"/>
        <w:rPr>
          <w:szCs w:val="24"/>
        </w:rPr>
      </w:pPr>
      <w:r w:rsidRPr="00A136BA">
        <w:rPr>
          <w:szCs w:val="24"/>
        </w:rPr>
        <w:t>Penelitian selanjutnya diharapkan dapat menambahkan klasifikasi tingkat risiko terjadinya tsunami pada titik kejadian gempa berdasarkan data yang ada. Selain itu, visualisasi yang dilakukan dapat ditambahkan gradasi warna untuk menandakan kedalaman titik pusat gempa maupun magnitudonya.</w:t>
      </w:r>
      <w:r w:rsidR="00216054" w:rsidRPr="00A136BA">
        <w:rPr>
          <w:szCs w:val="24"/>
        </w:rPr>
        <w:t xml:space="preserve"> Penelitian selanjutnya juga diharapkan dapat menambahkan </w:t>
      </w:r>
      <w:r w:rsidR="00216054" w:rsidRPr="00B47C2A">
        <w:rPr>
          <w:i/>
          <w:szCs w:val="24"/>
        </w:rPr>
        <w:t>filter</w:t>
      </w:r>
      <w:r w:rsidR="00216054" w:rsidRPr="00A136BA">
        <w:rPr>
          <w:szCs w:val="24"/>
        </w:rPr>
        <w:t xml:space="preserve"> data untuk menyaring data berdasarkan kedalaman dan tanggal kejadian. Pengambilan data </w:t>
      </w:r>
      <w:r w:rsidR="00216054" w:rsidRPr="00A136BA">
        <w:rPr>
          <w:i/>
          <w:szCs w:val="24"/>
        </w:rPr>
        <w:t>real-time</w:t>
      </w:r>
      <w:r w:rsidR="00216054" w:rsidRPr="00A136BA">
        <w:rPr>
          <w:szCs w:val="24"/>
        </w:rPr>
        <w:t xml:space="preserve"> dari API BMKG juga dapat ditambahkan untuk penelitian selanjutnya.</w:t>
      </w:r>
      <w:r w:rsidR="00BB3D29" w:rsidRPr="00A136BA">
        <w:rPr>
          <w:szCs w:val="24"/>
        </w:rPr>
        <w:t xml:space="preserve"> Selain itu, prediksi kemungkinan terjadinya gempa </w:t>
      </w:r>
      <w:r w:rsidR="00E27CD8" w:rsidRPr="00A136BA">
        <w:rPr>
          <w:szCs w:val="24"/>
        </w:rPr>
        <w:t xml:space="preserve">mungkin </w:t>
      </w:r>
      <w:r w:rsidR="00BB3D29" w:rsidRPr="00A136BA">
        <w:rPr>
          <w:szCs w:val="24"/>
        </w:rPr>
        <w:t>dapat dilakukan melalui analisis pola kejadian</w:t>
      </w:r>
      <w:r w:rsidR="00A06F62" w:rsidRPr="00A136BA">
        <w:rPr>
          <w:szCs w:val="24"/>
        </w:rPr>
        <w:t xml:space="preserve"> dari data</w:t>
      </w:r>
      <w:r w:rsidR="00BB3D29" w:rsidRPr="00A136BA">
        <w:rPr>
          <w:szCs w:val="24"/>
        </w:rPr>
        <w:t xml:space="preserve"> gempa.</w:t>
      </w:r>
    </w:p>
    <w:p w14:paraId="70DD9E36" w14:textId="77777777" w:rsidR="00516924" w:rsidRPr="00A136BA" w:rsidRDefault="00516924" w:rsidP="00EC0262">
      <w:pPr>
        <w:pStyle w:val="Heading1"/>
        <w:spacing w:before="240"/>
        <w:rPr>
          <w:lang w:val="id-ID"/>
        </w:rPr>
      </w:pPr>
      <w:bookmarkStart w:id="102" w:name="_Toc330964718"/>
      <w:bookmarkStart w:id="103" w:name="_Toc525040003"/>
      <w:r w:rsidRPr="00A136BA">
        <w:rPr>
          <w:lang w:val="id-ID"/>
        </w:rPr>
        <w:t>DAFTAR PUSTAKA</w:t>
      </w:r>
      <w:bookmarkEnd w:id="102"/>
      <w:bookmarkEnd w:id="103"/>
    </w:p>
    <w:p w14:paraId="010B66BF" w14:textId="77777777" w:rsidR="00C3375D" w:rsidRPr="00A136BA" w:rsidRDefault="00C3375D" w:rsidP="00FC3DEA">
      <w:pPr>
        <w:pStyle w:val="DaftarPustaka"/>
        <w:rPr>
          <w:lang w:val="id-ID"/>
        </w:rPr>
      </w:pPr>
      <w:r w:rsidRPr="00A136BA">
        <w:rPr>
          <w:lang w:val="id-ID"/>
        </w:rPr>
        <w:t>Aprita D. 2016. Klasifikasi Kemunculan Titik Panas pada Lahan Gambut di Sumatera dan Kalimantan dengan Menggunakan Algoritme Pohon Keputusan C5.0 [Skripsi]. Bogor (ID): Fakultas Matematika dan Ilmu Pengetahuan Alam, Institut Pertanian Bogor.</w:t>
      </w:r>
    </w:p>
    <w:p w14:paraId="2D715ADF" w14:textId="17FD6F25" w:rsidR="00AB3648" w:rsidRPr="00A136BA" w:rsidRDefault="00AB3648" w:rsidP="00FC3DEA">
      <w:pPr>
        <w:pStyle w:val="DaftarPustaka"/>
        <w:rPr>
          <w:lang w:val="id-ID"/>
        </w:rPr>
      </w:pPr>
      <w:r w:rsidRPr="00A136BA">
        <w:rPr>
          <w:lang w:val="id-ID"/>
        </w:rPr>
        <w:t xml:space="preserve">Han J, Kamber M, Pei J. 2012. </w:t>
      </w:r>
      <w:r w:rsidRPr="00A136BA">
        <w:rPr>
          <w:i/>
          <w:lang w:val="id-ID"/>
        </w:rPr>
        <w:t xml:space="preserve">Data </w:t>
      </w:r>
      <w:r w:rsidR="0040449F" w:rsidRPr="00A136BA">
        <w:rPr>
          <w:i/>
          <w:lang w:val="id-ID"/>
        </w:rPr>
        <w:t>Mining: Concepts and Techniques</w:t>
      </w:r>
      <w:r w:rsidRPr="00A136BA">
        <w:rPr>
          <w:i/>
          <w:lang w:val="id-ID"/>
        </w:rPr>
        <w:t xml:space="preserve"> 3</w:t>
      </w:r>
      <w:r w:rsidRPr="00A136BA">
        <w:rPr>
          <w:i/>
          <w:vertAlign w:val="superscript"/>
          <w:lang w:val="id-ID"/>
        </w:rPr>
        <w:t>rd</w:t>
      </w:r>
      <w:r w:rsidRPr="00A136BA">
        <w:rPr>
          <w:i/>
          <w:lang w:val="id-ID"/>
        </w:rPr>
        <w:t xml:space="preserve"> ed</w:t>
      </w:r>
      <w:r w:rsidRPr="00A136BA">
        <w:rPr>
          <w:lang w:val="id-ID"/>
        </w:rPr>
        <w:t xml:space="preserve">. </w:t>
      </w:r>
      <w:r w:rsidR="00FD4445" w:rsidRPr="00A136BA">
        <w:rPr>
          <w:lang w:val="id-ID"/>
        </w:rPr>
        <w:t>Massachusetts (US): Morgan Kaufmann Publishers.</w:t>
      </w:r>
    </w:p>
    <w:p w14:paraId="70B7DA4D" w14:textId="77777777" w:rsidR="00B82073" w:rsidRPr="00A136BA" w:rsidRDefault="00806D32" w:rsidP="00B82073">
      <w:pPr>
        <w:pStyle w:val="DaftarPustaka"/>
        <w:rPr>
          <w:lang w:val="id-ID"/>
        </w:rPr>
      </w:pPr>
      <w:r w:rsidRPr="00A136BA">
        <w:rPr>
          <w:lang w:val="id-ID"/>
        </w:rPr>
        <w:t>Ikram</w:t>
      </w:r>
      <w:r w:rsidR="00E20E8F" w:rsidRPr="00A136BA">
        <w:rPr>
          <w:lang w:val="id-ID"/>
        </w:rPr>
        <w:t xml:space="preserve"> A, </w:t>
      </w:r>
      <w:r w:rsidR="004C74EF" w:rsidRPr="00A136BA">
        <w:rPr>
          <w:lang w:val="id-ID"/>
        </w:rPr>
        <w:t xml:space="preserve">Qamar </w:t>
      </w:r>
      <w:r w:rsidR="00A27164" w:rsidRPr="00A136BA">
        <w:rPr>
          <w:lang w:val="id-ID"/>
        </w:rPr>
        <w:t xml:space="preserve">U. 2017. </w:t>
      </w:r>
      <w:r w:rsidR="00B82073" w:rsidRPr="00A136BA">
        <w:rPr>
          <w:lang w:val="id-ID"/>
        </w:rPr>
        <w:t>Seismic Data Analysis for Earthquake Predicti</w:t>
      </w:r>
      <w:r w:rsidR="00A27164" w:rsidRPr="00A136BA">
        <w:rPr>
          <w:lang w:val="id-ID"/>
        </w:rPr>
        <w:t>on: A Machine Learning Approach</w:t>
      </w:r>
      <w:r w:rsidR="001A651A" w:rsidRPr="00A136BA">
        <w:rPr>
          <w:lang w:val="id-ID"/>
        </w:rPr>
        <w:t xml:space="preserve"> [Internet]</w:t>
      </w:r>
      <w:r w:rsidR="00B82073" w:rsidRPr="00A136BA">
        <w:rPr>
          <w:lang w:val="id-ID"/>
        </w:rPr>
        <w:t xml:space="preserve">. </w:t>
      </w:r>
      <w:r w:rsidR="001A651A" w:rsidRPr="00A136BA">
        <w:rPr>
          <w:lang w:val="id-ID"/>
        </w:rPr>
        <w:t>[</w:t>
      </w:r>
      <w:r w:rsidR="006642D4" w:rsidRPr="00A136BA">
        <w:rPr>
          <w:lang w:val="id-ID"/>
        </w:rPr>
        <w:t xml:space="preserve">Nama editor tidak diketahui]. 25th GISRUK Conference; 2017 April 18-21; </w:t>
      </w:r>
      <w:r w:rsidR="00B82073" w:rsidRPr="00A136BA">
        <w:rPr>
          <w:lang w:val="id-ID"/>
        </w:rPr>
        <w:t>Manch</w:t>
      </w:r>
      <w:r w:rsidR="006642D4" w:rsidRPr="00A136BA">
        <w:rPr>
          <w:lang w:val="id-ID"/>
        </w:rPr>
        <w:t>ester, Inggris. Manchester (GB): University of Manchester</w:t>
      </w:r>
      <w:r w:rsidR="00B82073" w:rsidRPr="00A136BA">
        <w:rPr>
          <w:lang w:val="id-ID"/>
        </w:rPr>
        <w:t>. Chap. Posters 12. [Diunduh 2</w:t>
      </w:r>
      <w:r w:rsidR="001A651A" w:rsidRPr="00A136BA">
        <w:rPr>
          <w:lang w:val="id-ID"/>
        </w:rPr>
        <w:t>017 Juli</w:t>
      </w:r>
      <w:r w:rsidR="00B82073" w:rsidRPr="00A136BA">
        <w:rPr>
          <w:lang w:val="id-ID"/>
        </w:rPr>
        <w:t xml:space="preserve"> </w:t>
      </w:r>
      <w:r w:rsidR="001A651A" w:rsidRPr="00A136BA">
        <w:rPr>
          <w:lang w:val="id-ID"/>
        </w:rPr>
        <w:t>28</w:t>
      </w:r>
      <w:r w:rsidR="00B82073" w:rsidRPr="00A136BA">
        <w:rPr>
          <w:lang w:val="id-ID"/>
        </w:rPr>
        <w:t xml:space="preserve">]. </w:t>
      </w:r>
      <w:r w:rsidR="001A651A" w:rsidRPr="00A136BA">
        <w:rPr>
          <w:lang w:val="id-ID"/>
        </w:rPr>
        <w:t>Tersedia pada</w:t>
      </w:r>
      <w:r w:rsidR="00B82073" w:rsidRPr="00A136BA">
        <w:rPr>
          <w:lang w:val="id-ID"/>
        </w:rPr>
        <w:t xml:space="preserve">: </w:t>
      </w:r>
      <w:hyperlink r:id="rId26" w:history="1">
        <w:r w:rsidR="00B82073" w:rsidRPr="00A136BA">
          <w:rPr>
            <w:rStyle w:val="Hyperlink"/>
            <w:lang w:val="id-ID"/>
          </w:rPr>
          <w:t>http://huckg.is/gisruk2017/GISRUK_2017_paper_12.pdf</w:t>
        </w:r>
      </w:hyperlink>
      <w:r w:rsidR="00B82073" w:rsidRPr="00A136BA">
        <w:rPr>
          <w:lang w:val="id-ID"/>
        </w:rPr>
        <w:t xml:space="preserve">. </w:t>
      </w:r>
    </w:p>
    <w:p w14:paraId="06BAABB4" w14:textId="5951995F" w:rsidR="0040449F" w:rsidRPr="00A136BA" w:rsidRDefault="0040449F" w:rsidP="00B82073">
      <w:pPr>
        <w:pStyle w:val="DaftarPustaka"/>
        <w:rPr>
          <w:i/>
          <w:lang w:val="id-ID"/>
        </w:rPr>
      </w:pPr>
      <w:r w:rsidRPr="00A136BA">
        <w:rPr>
          <w:lang w:val="id-ID"/>
        </w:rPr>
        <w:t xml:space="preserve">Mitchell T M. 1997. </w:t>
      </w:r>
      <w:r w:rsidRPr="00A136BA">
        <w:rPr>
          <w:i/>
          <w:lang w:val="id-ID"/>
        </w:rPr>
        <w:t>Machine Learning 1</w:t>
      </w:r>
      <w:r w:rsidRPr="00A136BA">
        <w:rPr>
          <w:i/>
          <w:vertAlign w:val="superscript"/>
          <w:lang w:val="id-ID"/>
        </w:rPr>
        <w:t>st</w:t>
      </w:r>
      <w:r w:rsidRPr="00A136BA">
        <w:rPr>
          <w:i/>
          <w:lang w:val="id-ID"/>
        </w:rPr>
        <w:t xml:space="preserve"> ed</w:t>
      </w:r>
      <w:r w:rsidRPr="00A136BA">
        <w:rPr>
          <w:lang w:val="id-ID"/>
        </w:rPr>
        <w:t>. New York (US): McGraw Hill.</w:t>
      </w:r>
    </w:p>
    <w:p w14:paraId="583EB7A4" w14:textId="77777777" w:rsidR="00C01200" w:rsidRPr="00A136BA" w:rsidRDefault="00C01200" w:rsidP="00C01200">
      <w:pPr>
        <w:pStyle w:val="DaftarPustaka"/>
        <w:rPr>
          <w:lang w:val="id-ID"/>
        </w:rPr>
      </w:pPr>
      <w:r w:rsidRPr="00A136BA">
        <w:rPr>
          <w:lang w:val="id-ID"/>
        </w:rPr>
        <w:t xml:space="preserve">Patil, N, </w:t>
      </w:r>
      <w:r w:rsidR="00AE1CFF" w:rsidRPr="00A136BA">
        <w:rPr>
          <w:lang w:val="id-ID"/>
        </w:rPr>
        <w:t xml:space="preserve">Lathi </w:t>
      </w:r>
      <w:r w:rsidRPr="00A136BA">
        <w:rPr>
          <w:lang w:val="id-ID"/>
        </w:rPr>
        <w:t>R, Chitre V</w:t>
      </w:r>
      <w:r w:rsidR="00E867D7" w:rsidRPr="00A136BA">
        <w:rPr>
          <w:lang w:val="id-ID"/>
        </w:rPr>
        <w:t xml:space="preserve">. 2012. </w:t>
      </w:r>
      <w:r w:rsidRPr="00A136BA">
        <w:rPr>
          <w:lang w:val="id-ID"/>
        </w:rPr>
        <w:t xml:space="preserve">Comparison of C5.0 and CART Classification algorithms using </w:t>
      </w:r>
      <w:r w:rsidR="00E867D7" w:rsidRPr="00A136BA">
        <w:rPr>
          <w:lang w:val="id-ID"/>
        </w:rPr>
        <w:t xml:space="preserve">pruning technique. International Journal of Engineering </w:t>
      </w:r>
      <w:r w:rsidR="00E867D7" w:rsidRPr="00A136BA">
        <w:rPr>
          <w:lang w:val="id-ID"/>
        </w:rPr>
        <w:lastRenderedPageBreak/>
        <w:t>Research and Technology [Internet].</w:t>
      </w:r>
      <w:r w:rsidRPr="00A136BA">
        <w:rPr>
          <w:lang w:val="id-ID"/>
        </w:rPr>
        <w:t xml:space="preserve"> </w:t>
      </w:r>
      <w:r w:rsidR="001439F7" w:rsidRPr="00A136BA">
        <w:rPr>
          <w:lang w:val="id-ID"/>
        </w:rPr>
        <w:t xml:space="preserve">[Waktu pembaharuan tidak diketahui]; </w:t>
      </w:r>
      <w:r w:rsidR="00E867D7" w:rsidRPr="00A136BA">
        <w:rPr>
          <w:lang w:val="id-ID"/>
        </w:rPr>
        <w:t xml:space="preserve">[Diunduh 2017 Agustus 22]. </w:t>
      </w:r>
      <w:r w:rsidRPr="00A136BA">
        <w:rPr>
          <w:lang w:val="id-ID"/>
        </w:rPr>
        <w:t>1 (4)</w:t>
      </w:r>
      <w:r w:rsidR="0028362C" w:rsidRPr="00A136BA">
        <w:rPr>
          <w:lang w:val="id-ID"/>
        </w:rPr>
        <w:t>: [Lokasi tidak diketahui]</w:t>
      </w:r>
      <w:r w:rsidRPr="00A136BA">
        <w:rPr>
          <w:lang w:val="id-ID"/>
        </w:rPr>
        <w:t xml:space="preserve">. ISSN: 2278 – 0181. </w:t>
      </w:r>
      <w:r w:rsidR="0028362C" w:rsidRPr="00A136BA">
        <w:rPr>
          <w:lang w:val="id-ID"/>
        </w:rPr>
        <w:t>Tersedia pada</w:t>
      </w:r>
      <w:r w:rsidRPr="00A136BA">
        <w:rPr>
          <w:lang w:val="id-ID"/>
        </w:rPr>
        <w:t xml:space="preserve">: </w:t>
      </w:r>
      <w:hyperlink r:id="rId27" w:history="1">
        <w:r w:rsidR="0028362C" w:rsidRPr="00A136BA">
          <w:rPr>
            <w:rStyle w:val="Hyperlink"/>
            <w:lang w:val="id-ID"/>
          </w:rPr>
          <w:t>http://www.ijert.org/download/204/comparison-of-c50-a-cart-classification-algorithms-using-pruning-technique</w:t>
        </w:r>
      </w:hyperlink>
      <w:r w:rsidRPr="00A136BA">
        <w:rPr>
          <w:lang w:val="id-ID"/>
        </w:rPr>
        <w:t xml:space="preserve">. </w:t>
      </w:r>
    </w:p>
    <w:p w14:paraId="7917F3F4" w14:textId="77777777" w:rsidR="0056392B" w:rsidRPr="00A136BA" w:rsidRDefault="00815256" w:rsidP="00AD4AF1">
      <w:pPr>
        <w:pStyle w:val="DaftarPustaka"/>
        <w:rPr>
          <w:lang w:val="id-ID"/>
        </w:rPr>
      </w:pPr>
      <w:r w:rsidRPr="00A136BA">
        <w:rPr>
          <w:lang w:val="id-ID"/>
        </w:rPr>
        <w:t>Santika M. 2017. Model Klasifikasi Nilai Akhir Mata Kuliah Data Mining berdasarkan Aktivitas Mahasiswa pada LMS menggunakan Pohon Keputusan</w:t>
      </w:r>
      <w:r w:rsidR="00FB5E8B" w:rsidRPr="00A136BA">
        <w:rPr>
          <w:lang w:val="id-ID"/>
        </w:rPr>
        <w:t xml:space="preserve"> </w:t>
      </w:r>
      <w:r w:rsidR="00C671F1" w:rsidRPr="00A136BA">
        <w:rPr>
          <w:lang w:val="id-ID"/>
        </w:rPr>
        <w:t>[Skripsi]. Bogor (ID): Fakultas Matematika dan Ilmu Pengetahuan Alam, Institut Pertanian Bogor.</w:t>
      </w:r>
    </w:p>
    <w:p w14:paraId="5F0C1E82" w14:textId="61599BA9" w:rsidR="00DB1290" w:rsidRPr="00A136BA" w:rsidRDefault="00DB1290" w:rsidP="00DB1290">
      <w:pPr>
        <w:pStyle w:val="DaftarPustaka"/>
        <w:rPr>
          <w:lang w:val="id-ID"/>
        </w:rPr>
      </w:pPr>
      <w:r w:rsidRPr="00A136BA">
        <w:rPr>
          <w:lang w:val="id-ID"/>
        </w:rPr>
        <w:t xml:space="preserve">Wong T T, Yang N Y. 2017. Dependency Analysis of Accuracy Estimates in k-Fold Cross Validation [Internet]. </w:t>
      </w:r>
      <w:r w:rsidR="006C76F3" w:rsidRPr="00A136BA">
        <w:rPr>
          <w:i/>
          <w:lang w:val="id-ID"/>
        </w:rPr>
        <w:t>IEEE Transactions on Knowledge and Data Engineering</w:t>
      </w:r>
      <w:r w:rsidR="006C76F3" w:rsidRPr="00A136BA">
        <w:rPr>
          <w:lang w:val="id-ID"/>
        </w:rPr>
        <w:t xml:space="preserve">. </w:t>
      </w:r>
      <w:r w:rsidR="00984FDB" w:rsidRPr="00A136BA">
        <w:rPr>
          <w:lang w:val="id-ID"/>
        </w:rPr>
        <w:t>17 Agustus 2017; [Diunduh pada 2018 Mei 17];</w:t>
      </w:r>
      <w:r w:rsidR="00AF3B84" w:rsidRPr="00A136BA">
        <w:rPr>
          <w:lang w:val="id-ID"/>
        </w:rPr>
        <w:t xml:space="preserve"> </w:t>
      </w:r>
      <w:r w:rsidR="00984FDB" w:rsidRPr="00A136BA">
        <w:rPr>
          <w:lang w:val="id-ID"/>
        </w:rPr>
        <w:t xml:space="preserve">29(11):Piscataway(US). </w:t>
      </w:r>
      <w:r w:rsidR="00AF3B84" w:rsidRPr="00A136BA">
        <w:rPr>
          <w:lang w:val="id-ID"/>
        </w:rPr>
        <w:t>ISSN:</w:t>
      </w:r>
      <w:r w:rsidR="00984FDB" w:rsidRPr="00A136BA">
        <w:rPr>
          <w:lang w:val="id-ID"/>
        </w:rPr>
        <w:t xml:space="preserve">1041-4347. </w:t>
      </w:r>
      <w:r w:rsidR="00AF3B84" w:rsidRPr="00A136BA">
        <w:rPr>
          <w:lang w:val="id-ID"/>
        </w:rPr>
        <w:t xml:space="preserve">Tersedia pada: </w:t>
      </w:r>
      <w:hyperlink r:id="rId28" w:history="1">
        <w:r w:rsidR="00984FDB" w:rsidRPr="00A136BA">
          <w:rPr>
            <w:rStyle w:val="Hyperlink"/>
            <w:lang w:val="id-ID"/>
          </w:rPr>
          <w:t>https://ieeexplore.ieee.org/document/8012491/</w:t>
        </w:r>
      </w:hyperlink>
      <w:r w:rsidR="00984FDB" w:rsidRPr="00A136BA">
        <w:rPr>
          <w:lang w:val="id-ID"/>
        </w:rPr>
        <w:t xml:space="preserve">. </w:t>
      </w:r>
    </w:p>
    <w:p w14:paraId="0653A769" w14:textId="77777777" w:rsidR="00DB1290" w:rsidRPr="00A136BA" w:rsidRDefault="00DB1290" w:rsidP="00DB1290">
      <w:pPr>
        <w:pStyle w:val="DaftarPustaka"/>
        <w:rPr>
          <w:lang w:val="id-ID"/>
        </w:rPr>
      </w:pPr>
    </w:p>
    <w:p w14:paraId="202BBBAC" w14:textId="4EF61A45" w:rsidR="00DB1290" w:rsidRPr="00A136BA" w:rsidRDefault="00DB1290" w:rsidP="00DB1290">
      <w:pPr>
        <w:pStyle w:val="DaftarPustaka"/>
        <w:rPr>
          <w:lang w:val="id-ID"/>
        </w:rPr>
      </w:pPr>
    </w:p>
    <w:p w14:paraId="26F6CEA1" w14:textId="77777777" w:rsidR="0056392B" w:rsidRPr="00A136BA" w:rsidRDefault="0056392B" w:rsidP="00AD4AF1">
      <w:pPr>
        <w:pStyle w:val="DaftarPustaka"/>
        <w:ind w:left="0" w:firstLine="0"/>
        <w:rPr>
          <w:lang w:val="id-ID"/>
        </w:rPr>
      </w:pPr>
    </w:p>
    <w:p w14:paraId="6561BB0C" w14:textId="77777777" w:rsidR="00AD4AF1" w:rsidRPr="00A136BA" w:rsidRDefault="00AD4AF1" w:rsidP="00AD4AF1">
      <w:pPr>
        <w:pStyle w:val="DaftarPustaka"/>
        <w:ind w:left="0" w:firstLine="0"/>
        <w:rPr>
          <w:lang w:val="id-ID"/>
        </w:rPr>
      </w:pPr>
    </w:p>
    <w:p w14:paraId="71519CEA" w14:textId="77777777" w:rsidR="00AD4AF1" w:rsidRPr="00A136BA" w:rsidRDefault="00AD4AF1" w:rsidP="00AD4AF1">
      <w:pPr>
        <w:pStyle w:val="DaftarPustaka"/>
        <w:ind w:left="0" w:firstLine="0"/>
        <w:rPr>
          <w:lang w:val="id-ID"/>
        </w:rPr>
      </w:pPr>
    </w:p>
    <w:p w14:paraId="62FDA9E0" w14:textId="77777777" w:rsidR="00AD4AF1" w:rsidRPr="00A136BA" w:rsidRDefault="00AD4AF1" w:rsidP="00AD4AF1">
      <w:pPr>
        <w:pStyle w:val="DaftarPustaka"/>
        <w:ind w:left="0" w:firstLine="0"/>
        <w:rPr>
          <w:lang w:val="id-ID"/>
        </w:rPr>
      </w:pPr>
    </w:p>
    <w:p w14:paraId="386AF3BB" w14:textId="77777777" w:rsidR="00AD4AF1" w:rsidRPr="00A136BA" w:rsidRDefault="00AD4AF1" w:rsidP="00AD4AF1">
      <w:pPr>
        <w:pStyle w:val="DaftarPustaka"/>
        <w:ind w:left="0" w:firstLine="0"/>
        <w:rPr>
          <w:lang w:val="id-ID"/>
        </w:rPr>
      </w:pPr>
    </w:p>
    <w:p w14:paraId="7A152259" w14:textId="77777777" w:rsidR="00AD4AF1" w:rsidRPr="00A136BA" w:rsidRDefault="00AD4AF1" w:rsidP="00AD4AF1">
      <w:pPr>
        <w:pStyle w:val="DaftarPustaka"/>
        <w:ind w:left="0" w:firstLine="0"/>
        <w:rPr>
          <w:lang w:val="id-ID"/>
        </w:rPr>
      </w:pPr>
    </w:p>
    <w:p w14:paraId="17D3B33C" w14:textId="77777777" w:rsidR="00AD4AF1" w:rsidRPr="00A136BA" w:rsidRDefault="00AD4AF1" w:rsidP="00AD4AF1">
      <w:pPr>
        <w:pStyle w:val="DaftarPustaka"/>
        <w:ind w:left="0" w:firstLine="0"/>
        <w:rPr>
          <w:lang w:val="id-ID"/>
        </w:rPr>
      </w:pPr>
    </w:p>
    <w:p w14:paraId="2F8FC4DD" w14:textId="77777777" w:rsidR="00AD4AF1" w:rsidRPr="00A136BA" w:rsidRDefault="00AD4AF1" w:rsidP="00AD4AF1">
      <w:pPr>
        <w:pStyle w:val="DaftarPustaka"/>
        <w:ind w:left="0" w:firstLine="0"/>
        <w:rPr>
          <w:lang w:val="id-ID"/>
        </w:rPr>
      </w:pPr>
    </w:p>
    <w:p w14:paraId="39801160" w14:textId="77777777" w:rsidR="00AD4AF1" w:rsidRPr="00A136BA" w:rsidRDefault="00AD4AF1" w:rsidP="00AD4AF1">
      <w:pPr>
        <w:pStyle w:val="DaftarPustaka"/>
        <w:ind w:left="0" w:firstLine="0"/>
        <w:rPr>
          <w:lang w:val="id-ID"/>
        </w:rPr>
      </w:pPr>
    </w:p>
    <w:p w14:paraId="01276778" w14:textId="77777777" w:rsidR="00AD4AF1" w:rsidRPr="00A136BA" w:rsidRDefault="00AD4AF1" w:rsidP="00AD4AF1">
      <w:pPr>
        <w:pStyle w:val="DaftarPustaka"/>
        <w:ind w:left="0" w:firstLine="0"/>
        <w:rPr>
          <w:lang w:val="id-ID"/>
        </w:rPr>
      </w:pPr>
    </w:p>
    <w:p w14:paraId="5FB92708" w14:textId="77777777" w:rsidR="00AD4AF1" w:rsidRPr="00A136BA" w:rsidRDefault="00AD4AF1" w:rsidP="00AD4AF1">
      <w:pPr>
        <w:pStyle w:val="DaftarPustaka"/>
        <w:ind w:left="0" w:firstLine="0"/>
        <w:rPr>
          <w:lang w:val="id-ID"/>
        </w:rPr>
      </w:pPr>
    </w:p>
    <w:p w14:paraId="5D1B3FD6" w14:textId="77777777" w:rsidR="00AD4AF1" w:rsidRPr="00A136BA" w:rsidRDefault="00AD4AF1" w:rsidP="00AD4AF1">
      <w:pPr>
        <w:pStyle w:val="DaftarPustaka"/>
        <w:ind w:left="0" w:firstLine="0"/>
        <w:rPr>
          <w:lang w:val="id-ID"/>
        </w:rPr>
      </w:pPr>
    </w:p>
    <w:p w14:paraId="796CE98D" w14:textId="77777777" w:rsidR="00AD4AF1" w:rsidRPr="00A136BA" w:rsidRDefault="00AD4AF1" w:rsidP="00AD4AF1">
      <w:pPr>
        <w:pStyle w:val="DaftarPustaka"/>
        <w:ind w:left="0" w:firstLine="0"/>
        <w:rPr>
          <w:lang w:val="id-ID"/>
        </w:rPr>
      </w:pPr>
    </w:p>
    <w:p w14:paraId="6248CD3E" w14:textId="77777777" w:rsidR="00AD4AF1" w:rsidRPr="00A136BA" w:rsidRDefault="00AD4AF1" w:rsidP="00AD4AF1">
      <w:pPr>
        <w:pStyle w:val="DaftarPustaka"/>
        <w:ind w:left="0" w:firstLine="0"/>
        <w:rPr>
          <w:lang w:val="id-ID"/>
        </w:rPr>
      </w:pPr>
    </w:p>
    <w:p w14:paraId="1DF6A9A7" w14:textId="77777777" w:rsidR="00AD4AF1" w:rsidRPr="00A136BA" w:rsidRDefault="00AD4AF1" w:rsidP="00AD4AF1">
      <w:pPr>
        <w:pStyle w:val="DaftarPustaka"/>
        <w:ind w:left="0" w:firstLine="0"/>
        <w:rPr>
          <w:lang w:val="id-ID"/>
        </w:rPr>
      </w:pPr>
    </w:p>
    <w:p w14:paraId="1AD73540" w14:textId="77777777" w:rsidR="00AD4AF1" w:rsidRPr="00A136BA" w:rsidRDefault="00AD4AF1" w:rsidP="00AD4AF1">
      <w:pPr>
        <w:pStyle w:val="DaftarPustaka"/>
        <w:ind w:left="0" w:firstLine="0"/>
        <w:rPr>
          <w:lang w:val="id-ID"/>
        </w:rPr>
      </w:pPr>
    </w:p>
    <w:p w14:paraId="4D2299F6" w14:textId="77777777" w:rsidR="00AD4AF1" w:rsidRPr="00A136BA" w:rsidRDefault="00AD4AF1" w:rsidP="00AD4AF1">
      <w:pPr>
        <w:pStyle w:val="DaftarPustaka"/>
        <w:ind w:left="0" w:firstLine="0"/>
        <w:rPr>
          <w:lang w:val="id-ID"/>
        </w:rPr>
      </w:pPr>
    </w:p>
    <w:p w14:paraId="437957AC" w14:textId="77777777" w:rsidR="00AD4AF1" w:rsidRPr="00A136BA" w:rsidRDefault="00AD4AF1" w:rsidP="00AD4AF1">
      <w:pPr>
        <w:pStyle w:val="DaftarPustaka"/>
        <w:ind w:left="0" w:firstLine="0"/>
        <w:rPr>
          <w:lang w:val="id-ID"/>
        </w:rPr>
      </w:pPr>
    </w:p>
    <w:p w14:paraId="21252B24" w14:textId="77777777" w:rsidR="00AD4AF1" w:rsidRPr="00A136BA" w:rsidRDefault="00AD4AF1" w:rsidP="00AD4AF1">
      <w:pPr>
        <w:pStyle w:val="DaftarPustaka"/>
        <w:ind w:left="0" w:firstLine="0"/>
        <w:rPr>
          <w:lang w:val="id-ID"/>
        </w:rPr>
      </w:pPr>
    </w:p>
    <w:p w14:paraId="29F4CCC3" w14:textId="77777777" w:rsidR="00AD4AF1" w:rsidRPr="00A136BA" w:rsidRDefault="00AD4AF1" w:rsidP="00AD4AF1">
      <w:pPr>
        <w:pStyle w:val="DaftarPustaka"/>
        <w:ind w:left="0" w:firstLine="0"/>
        <w:rPr>
          <w:lang w:val="id-ID"/>
        </w:rPr>
      </w:pPr>
    </w:p>
    <w:p w14:paraId="2F600FA9" w14:textId="77777777" w:rsidR="00AD4AF1" w:rsidRPr="00A136BA" w:rsidRDefault="00AD4AF1" w:rsidP="00AD4AF1">
      <w:pPr>
        <w:pStyle w:val="DaftarPustaka"/>
        <w:ind w:left="0" w:firstLine="0"/>
        <w:rPr>
          <w:lang w:val="id-ID"/>
        </w:rPr>
      </w:pPr>
    </w:p>
    <w:p w14:paraId="1345906D" w14:textId="77777777" w:rsidR="00AD4AF1" w:rsidRPr="00A136BA" w:rsidRDefault="00AD4AF1" w:rsidP="00AD4AF1">
      <w:pPr>
        <w:pStyle w:val="DaftarPustaka"/>
        <w:ind w:left="0" w:firstLine="0"/>
        <w:rPr>
          <w:lang w:val="id-ID"/>
        </w:rPr>
      </w:pPr>
    </w:p>
    <w:p w14:paraId="6EC26AC1" w14:textId="77777777" w:rsidR="00AD4AF1" w:rsidRPr="00A136BA" w:rsidRDefault="00AD4AF1" w:rsidP="00AD4AF1">
      <w:pPr>
        <w:pStyle w:val="DaftarPustaka"/>
        <w:ind w:left="0" w:firstLine="0"/>
        <w:rPr>
          <w:lang w:val="id-ID"/>
        </w:rPr>
      </w:pPr>
    </w:p>
    <w:p w14:paraId="3386610E" w14:textId="77777777" w:rsidR="00AD4AF1" w:rsidRPr="00A136BA" w:rsidRDefault="00AD4AF1" w:rsidP="00AD4AF1">
      <w:pPr>
        <w:pStyle w:val="DaftarPustaka"/>
        <w:ind w:left="0" w:firstLine="0"/>
        <w:rPr>
          <w:lang w:val="id-ID"/>
        </w:rPr>
      </w:pPr>
    </w:p>
    <w:p w14:paraId="45462223" w14:textId="77777777" w:rsidR="00AD4AF1" w:rsidRPr="00A136BA" w:rsidRDefault="00AD4AF1" w:rsidP="00AD4AF1">
      <w:pPr>
        <w:pStyle w:val="DaftarPustaka"/>
        <w:ind w:left="0" w:firstLine="0"/>
        <w:rPr>
          <w:lang w:val="id-ID"/>
        </w:rPr>
      </w:pPr>
    </w:p>
    <w:p w14:paraId="2E988091" w14:textId="77777777" w:rsidR="00AD4AF1" w:rsidRPr="00A136BA" w:rsidRDefault="00AD4AF1" w:rsidP="00AD4AF1">
      <w:pPr>
        <w:pStyle w:val="DaftarPustaka"/>
        <w:ind w:left="0" w:firstLine="0"/>
        <w:rPr>
          <w:lang w:val="id-ID"/>
        </w:rPr>
      </w:pPr>
    </w:p>
    <w:p w14:paraId="2B890B13" w14:textId="77777777" w:rsidR="00AD4AF1" w:rsidRPr="00A136BA" w:rsidRDefault="00AD4AF1" w:rsidP="00AD4AF1">
      <w:pPr>
        <w:pStyle w:val="DaftarPustaka"/>
        <w:ind w:left="0" w:firstLine="0"/>
        <w:rPr>
          <w:lang w:val="id-ID"/>
        </w:rPr>
      </w:pPr>
    </w:p>
    <w:p w14:paraId="437AADEC" w14:textId="77777777" w:rsidR="00AD4AF1" w:rsidRPr="00A136BA" w:rsidRDefault="00AD4AF1" w:rsidP="00AD4AF1">
      <w:pPr>
        <w:pStyle w:val="DaftarPustaka"/>
        <w:ind w:left="0" w:firstLine="0"/>
        <w:rPr>
          <w:lang w:val="id-ID"/>
        </w:rPr>
      </w:pPr>
    </w:p>
    <w:p w14:paraId="546EFE4A" w14:textId="77777777" w:rsidR="00AD4AF1" w:rsidRPr="00A136BA" w:rsidRDefault="00AD4AF1" w:rsidP="00AD4AF1">
      <w:pPr>
        <w:pStyle w:val="DaftarPustaka"/>
        <w:ind w:left="0" w:firstLine="0"/>
        <w:rPr>
          <w:lang w:val="id-ID"/>
        </w:rPr>
      </w:pPr>
    </w:p>
    <w:p w14:paraId="411E48A1" w14:textId="77777777" w:rsidR="00AD4AF1" w:rsidRPr="00A136BA" w:rsidRDefault="00AD4AF1" w:rsidP="00AD4AF1">
      <w:pPr>
        <w:pStyle w:val="DaftarPustaka"/>
        <w:ind w:left="0" w:firstLine="0"/>
        <w:rPr>
          <w:lang w:val="id-ID"/>
        </w:rPr>
      </w:pPr>
    </w:p>
    <w:p w14:paraId="41D529F8" w14:textId="77777777" w:rsidR="00AD4AF1" w:rsidRPr="00A136BA" w:rsidRDefault="00AD4AF1" w:rsidP="00AD4AF1">
      <w:pPr>
        <w:pStyle w:val="DaftarPustaka"/>
        <w:ind w:left="0" w:firstLine="0"/>
        <w:rPr>
          <w:lang w:val="id-ID"/>
        </w:rPr>
      </w:pPr>
    </w:p>
    <w:p w14:paraId="29B7F4FF" w14:textId="77777777" w:rsidR="00AD4AF1" w:rsidRPr="00A136BA" w:rsidRDefault="00AD4AF1" w:rsidP="00AD4AF1">
      <w:pPr>
        <w:pStyle w:val="DaftarPustaka"/>
        <w:ind w:left="0" w:firstLine="0"/>
        <w:rPr>
          <w:lang w:val="id-ID"/>
        </w:rPr>
      </w:pPr>
    </w:p>
    <w:p w14:paraId="113EB5AE" w14:textId="77777777" w:rsidR="00AD4AF1" w:rsidRPr="00A136BA" w:rsidRDefault="00AD4AF1" w:rsidP="00AD4AF1">
      <w:pPr>
        <w:pStyle w:val="DaftarPustaka"/>
        <w:ind w:left="0" w:firstLine="0"/>
        <w:rPr>
          <w:lang w:val="id-ID"/>
        </w:rPr>
      </w:pPr>
    </w:p>
    <w:p w14:paraId="2DCC7BED" w14:textId="77777777" w:rsidR="00AD4AF1" w:rsidRPr="00A136BA" w:rsidRDefault="00AD4AF1" w:rsidP="00AD4AF1">
      <w:pPr>
        <w:pStyle w:val="DaftarPustaka"/>
        <w:ind w:left="0" w:firstLine="0"/>
        <w:rPr>
          <w:lang w:val="id-ID"/>
        </w:rPr>
      </w:pPr>
    </w:p>
    <w:p w14:paraId="15C17030" w14:textId="77777777" w:rsidR="00766644" w:rsidRPr="00A136BA" w:rsidRDefault="00766644" w:rsidP="00766644">
      <w:pPr>
        <w:pStyle w:val="Heading1"/>
        <w:rPr>
          <w:lang w:val="id-ID"/>
        </w:rPr>
      </w:pPr>
      <w:bookmarkStart w:id="104" w:name="_Toc525040004"/>
      <w:bookmarkStart w:id="105" w:name="_Toc330897222"/>
      <w:bookmarkStart w:id="106" w:name="_Toc330897777"/>
      <w:r w:rsidRPr="00A136BA">
        <w:rPr>
          <w:lang w:val="id-ID"/>
        </w:rPr>
        <w:t>LAMPIRAN</w:t>
      </w:r>
      <w:bookmarkEnd w:id="104"/>
    </w:p>
    <w:p w14:paraId="38F991EB" w14:textId="4ABD6477" w:rsidR="000302F8" w:rsidRPr="00A136BA" w:rsidRDefault="000302F8" w:rsidP="000302F8">
      <w:pPr>
        <w:pStyle w:val="Caption"/>
        <w:keepNext/>
        <w:ind w:left="0" w:firstLine="0"/>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1</w:t>
      </w:r>
      <w:r w:rsidRPr="00A136BA">
        <w:rPr>
          <w:lang w:val="id-ID"/>
        </w:rPr>
        <w:fldChar w:fldCharType="end"/>
      </w:r>
      <w:r w:rsidRPr="00A136BA">
        <w:rPr>
          <w:lang w:val="id-ID"/>
        </w:rPr>
        <w:t xml:space="preserve"> </w:t>
      </w:r>
      <w:bookmarkStart w:id="107" w:name="_Toc514627723"/>
      <w:r w:rsidRPr="00A136BA">
        <w:rPr>
          <w:lang w:val="id-ID"/>
        </w:rPr>
        <w:t xml:space="preserve">Kode program pemodelan, klasifikasi, dan </w:t>
      </w:r>
      <w:r w:rsidR="004B3221" w:rsidRPr="00A136BA">
        <w:rPr>
          <w:lang w:val="id-ID"/>
        </w:rPr>
        <w:t>pengujian</w:t>
      </w:r>
      <w:r w:rsidRPr="00A136BA">
        <w:rPr>
          <w:lang w:val="id-ID"/>
        </w:rPr>
        <w:t xml:space="preserve"> C5.0</w:t>
      </w:r>
      <w:bookmarkEnd w:id="107"/>
    </w:p>
    <w:tbl>
      <w:tblPr>
        <w:tblStyle w:val="TableGrid"/>
        <w:tblW w:w="0" w:type="auto"/>
        <w:tblLook w:val="04A0" w:firstRow="1" w:lastRow="0" w:firstColumn="1" w:lastColumn="0" w:noHBand="0" w:noVBand="1"/>
      </w:tblPr>
      <w:tblGrid>
        <w:gridCol w:w="7928"/>
      </w:tblGrid>
      <w:tr w:rsidR="00F25BE0" w:rsidRPr="00A136BA" w14:paraId="2CEA127B" w14:textId="77777777" w:rsidTr="000E18A1">
        <w:trPr>
          <w:trHeight w:val="4815"/>
        </w:trPr>
        <w:tc>
          <w:tcPr>
            <w:tcW w:w="7928" w:type="dxa"/>
          </w:tcPr>
          <w:p w14:paraId="24C7CF84"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#Setting up workspace</w:t>
            </w:r>
          </w:p>
          <w:p w14:paraId="2070CD74"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setwd("D:/S.K.R.I.P.S.I/Klasifikasi Gempa/Data/110918/")</w:t>
            </w:r>
          </w:p>
          <w:p w14:paraId="22868E18"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library(readr)</w:t>
            </w:r>
          </w:p>
          <w:p w14:paraId="1F05F5FA"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gempa1 &lt;- read_csv("dataLatih_model.csv")</w:t>
            </w:r>
          </w:p>
          <w:p w14:paraId="42BA47B2"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gempa &lt;- gempa1</w:t>
            </w:r>
          </w:p>
          <w:p w14:paraId="7F5D4343"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37EA6C1C"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#converting to data frame</w:t>
            </w:r>
          </w:p>
          <w:p w14:paraId="374230EF"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gempaDF &lt;- gempa[order(runif(nrow(gempa))),]</w:t>
            </w:r>
          </w:p>
          <w:p w14:paraId="015C1499"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gempaDF$Class &lt;- as.factor(gempaDF$Class)</w:t>
            </w:r>
          </w:p>
          <w:p w14:paraId="448EE7E8"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gempaDF = as.data.frame(gempaDF)</w:t>
            </w:r>
          </w:p>
          <w:p w14:paraId="39637D35"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38C73BF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#oversampling</w:t>
            </w:r>
          </w:p>
          <w:p w14:paraId="4E5420D0"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library(imbalance)</w:t>
            </w:r>
          </w:p>
          <w:p w14:paraId="0C7B9A3E"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imbalanceRatio(gempaDF)</w:t>
            </w:r>
          </w:p>
          <w:p w14:paraId="7CD8E55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gempaOver &lt;- oversample(gempaDF, ratio = 0.5, method = "SMOTE", classAttr = "Class")</w:t>
            </w:r>
          </w:p>
          <w:p w14:paraId="27E3D40A"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6A4A406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str(gempaOver)</w:t>
            </w:r>
          </w:p>
          <w:p w14:paraId="3D956ECF"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tail(gempaOver,10)</w:t>
            </w:r>
          </w:p>
          <w:p w14:paraId="28C8C84D"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39B9084A"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#dividing into train data and test data</w:t>
            </w:r>
          </w:p>
          <w:p w14:paraId="0A7FE251"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gempaTrain &lt;- gempaOver</w:t>
            </w:r>
          </w:p>
          <w:p w14:paraId="6719F253"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69723D21"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library(caret)</w:t>
            </w:r>
          </w:p>
          <w:p w14:paraId="5EA0192A"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library(C50)</w:t>
            </w:r>
          </w:p>
          <w:p w14:paraId="3EF25BF7"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library(e1071) #for SVM comparation</w:t>
            </w:r>
          </w:p>
          <w:p w14:paraId="72BEE84C"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20E2961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actual cross validation</w:t>
            </w:r>
          </w:p>
          <w:p w14:paraId="2FA481D1"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folds &lt;- sample(rep(1:10, length.out = 195))</w:t>
            </w:r>
          </w:p>
          <w:p w14:paraId="5514EEC4"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model_all &lt;- list()</w:t>
            </w:r>
          </w:p>
          <w:p w14:paraId="1F18A5C1"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trainX_all &lt;- list()</w:t>
            </w:r>
          </w:p>
          <w:p w14:paraId="0F9B9AB5"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trainY_all &lt;- list()</w:t>
            </w:r>
          </w:p>
          <w:p w14:paraId="5F8AD111"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testX_all &lt;- list()</w:t>
            </w:r>
          </w:p>
          <w:p w14:paraId="6B8365A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testY_all &lt;- list()</w:t>
            </w:r>
          </w:p>
          <w:p w14:paraId="2AE051ED"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p_all &lt;- list()</w:t>
            </w:r>
          </w:p>
          <w:p w14:paraId="7AB3ADDC"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akurasi_all &lt;- list()</w:t>
            </w:r>
          </w:p>
          <w:p w14:paraId="5A21DD09"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conf_mat_all &lt;- list()</w:t>
            </w:r>
          </w:p>
          <w:p w14:paraId="602995E2"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plot_all &lt;- list()</w:t>
            </w:r>
          </w:p>
          <w:p w14:paraId="3667E35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4A89F53F"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#SVM list</w:t>
            </w:r>
          </w:p>
          <w:p w14:paraId="29924DE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model_alls &lt;- list()</w:t>
            </w:r>
          </w:p>
          <w:p w14:paraId="6CC34C7D"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trainX_alls &lt;- list()</w:t>
            </w:r>
          </w:p>
          <w:p w14:paraId="1B5A52BF"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trainY_alls &lt;- list()</w:t>
            </w:r>
          </w:p>
          <w:p w14:paraId="73251C43"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testX_alls &lt;- list()</w:t>
            </w:r>
          </w:p>
          <w:p w14:paraId="71BA1CFD"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testY_alls &lt;- list()</w:t>
            </w:r>
          </w:p>
          <w:p w14:paraId="0BF7106C"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p_alls &lt;- list()</w:t>
            </w:r>
          </w:p>
          <w:p w14:paraId="203DB21D"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lastRenderedPageBreak/>
              <w:t>akurasi_alls &lt;- list()</w:t>
            </w:r>
          </w:p>
          <w:p w14:paraId="79E6C2D2"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conf_mat_alls &lt;- list()</w:t>
            </w:r>
          </w:p>
          <w:p w14:paraId="24CCECA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plot_alls &lt;- list()</w:t>
            </w:r>
          </w:p>
          <w:p w14:paraId="649F679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52569434"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for(k in 1:10) {</w:t>
            </w:r>
          </w:p>
          <w:p w14:paraId="5E806222"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 actual split of the data</w:t>
            </w:r>
          </w:p>
          <w:p w14:paraId="7E41AAFC"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fold &lt;- which(folds == k)</w:t>
            </w:r>
          </w:p>
          <w:p w14:paraId="38497052"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data.train &lt;- gempaTrain[-fold,]</w:t>
            </w:r>
          </w:p>
          <w:p w14:paraId="7466CD7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data.test &lt;- gempaTrain[fold,]</w:t>
            </w:r>
          </w:p>
          <w:p w14:paraId="26E5E3C4"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trainX &lt;- data.train[,2:9]</w:t>
            </w:r>
          </w:p>
          <w:p w14:paraId="5C5FA840"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testX &lt;- data.test[,2:9]</w:t>
            </w:r>
          </w:p>
          <w:p w14:paraId="5CC6751E"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trainY &lt;-data.train[,1]</w:t>
            </w:r>
          </w:p>
          <w:p w14:paraId="4487DFE2"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testY &lt;- data.test[,1]</w:t>
            </w:r>
          </w:p>
          <w:p w14:paraId="2BA4AEB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class.svm &lt;- gempaTrain[-fold,1] </w:t>
            </w:r>
          </w:p>
          <w:p w14:paraId="67CFF64D"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data_class.svm &lt;- as.data.frame(class.svm)</w:t>
            </w:r>
          </w:p>
          <w:p w14:paraId="3028D4E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train.svm &lt;- gempaTrain[-fold,2:6] </w:t>
            </w:r>
          </w:p>
          <w:p w14:paraId="297D1942"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w:t>
            </w:r>
          </w:p>
          <w:p w14:paraId="3F3EC34E"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model &lt;- C5.0(trainX, trainY)</w:t>
            </w:r>
          </w:p>
          <w:p w14:paraId="65D7685E"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plot_all[[k]] &lt;- plot(model)</w:t>
            </w:r>
          </w:p>
          <w:p w14:paraId="13CBC09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p &lt;- predict.C5.0(model, testX)</w:t>
            </w:r>
          </w:p>
          <w:p w14:paraId="0AA8C7B7"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08025CF3"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akurasi&lt;- sum( p == testY ) / length( p )</w:t>
            </w:r>
          </w:p>
          <w:p w14:paraId="5DB482DC"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model_all[[k]] &lt;- summary(model)</w:t>
            </w:r>
          </w:p>
          <w:p w14:paraId="710D0EAE"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p_all[[k]] &lt;- summary(p)</w:t>
            </w:r>
          </w:p>
          <w:p w14:paraId="1CF92478"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akurasi_all[k] &lt;- akurasi</w:t>
            </w:r>
          </w:p>
          <w:p w14:paraId="1CF8E1C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conf_mat_all[[k]] &lt;- confusionMatrix(p, reference = testY)</w:t>
            </w:r>
          </w:p>
          <w:p w14:paraId="12FAE631"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trainX_all[[k]] &lt;- trainX</w:t>
            </w:r>
          </w:p>
          <w:p w14:paraId="3E5D972E"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trainY_all[[k]] &lt;- trainY</w:t>
            </w:r>
          </w:p>
          <w:p w14:paraId="277D8E1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w:t>
            </w:r>
          </w:p>
          <w:p w14:paraId="16C0BBAF"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model.svm &lt;- svm(class.svm ~ ., data = train.svm)</w:t>
            </w:r>
          </w:p>
          <w:p w14:paraId="6E327454" w14:textId="143F7F6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predict.svm &lt;- predict(model.svm, data.test)</w:t>
            </w:r>
          </w:p>
          <w:p w14:paraId="20A5AE6F"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w:t>
            </w:r>
          </w:p>
          <w:p w14:paraId="0F218BCE"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akurasis&lt;- sum( predict.svm == testY ) / length( predict.svm )</w:t>
            </w:r>
          </w:p>
          <w:p w14:paraId="14FD092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model_alls[[k]] &lt;- summary(model.svm)</w:t>
            </w:r>
          </w:p>
          <w:p w14:paraId="4A54A9D5"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p_alls[[k]] &lt;- summary(predict.svm)</w:t>
            </w:r>
          </w:p>
          <w:p w14:paraId="2D041E9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akurasi_alls[k] &lt;- akurasis</w:t>
            </w:r>
          </w:p>
          <w:p w14:paraId="1216EC10"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conf_mat_alls[[k]] &lt;- confusionMatrix(predict.svm, reference = testY)</w:t>
            </w:r>
          </w:p>
          <w:p w14:paraId="146AEDCB"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w:t>
            </w:r>
          </w:p>
          <w:p w14:paraId="65313F43"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testX$Longitude &lt;- data.test$Longitude</w:t>
            </w:r>
          </w:p>
          <w:p w14:paraId="2D54E839"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testX$Latitude &lt;- data.test$Latitude</w:t>
            </w:r>
          </w:p>
          <w:p w14:paraId="2D5DA85A"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testX$Region &lt;- data.test$Region</w:t>
            </w:r>
          </w:p>
          <w:p w14:paraId="7D104FC5"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testX$Date &lt;- data.test$Date</w:t>
            </w:r>
          </w:p>
          <w:p w14:paraId="75D138EA"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testX$Month &lt;- data.test$Month</w:t>
            </w:r>
          </w:p>
          <w:p w14:paraId="76816F0D"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testX$Year &lt;- data.test$Year</w:t>
            </w:r>
          </w:p>
          <w:p w14:paraId="5E8E444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testX_all[[k]] &lt;- testX</w:t>
            </w:r>
          </w:p>
          <w:p w14:paraId="12DE29B1"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testX_all[[k]] &lt;- testX</w:t>
            </w:r>
          </w:p>
          <w:p w14:paraId="6FF2333B" w14:textId="0D65C4E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testY_all[[k]] &lt;- testY</w:t>
            </w:r>
          </w:p>
          <w:p w14:paraId="6E378E58" w14:textId="0AABE704"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645CB4B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w:t>
            </w:r>
          </w:p>
          <w:p w14:paraId="538D95F0"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79BE00A2"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lastRenderedPageBreak/>
              <w:t>for(k in 1:10){</w:t>
            </w:r>
          </w:p>
          <w:p w14:paraId="092B4F00"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print(paste0("fold",k))</w:t>
            </w:r>
          </w:p>
          <w:p w14:paraId="5D82681F"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print(table(testY_all[[k]]))</w:t>
            </w:r>
          </w:p>
          <w:p w14:paraId="6EE16525"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w:t>
            </w:r>
          </w:p>
          <w:p w14:paraId="57F22E42"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00E5708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for(k in 1:10){</w:t>
            </w:r>
          </w:p>
          <w:p w14:paraId="7D1A7049"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print(paste0("fold",k))</w:t>
            </w:r>
          </w:p>
          <w:p w14:paraId="7A5295C8"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 xml:space="preserve">  print(table(trainY_all[[k]]))</w:t>
            </w:r>
          </w:p>
          <w:p w14:paraId="4D490960"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w:t>
            </w:r>
          </w:p>
          <w:p w14:paraId="05F97B20"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4EF52688"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#showing result</w:t>
            </w:r>
          </w:p>
          <w:p w14:paraId="2DD41A2E"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model_all</w:t>
            </w:r>
          </w:p>
          <w:p w14:paraId="3CFD2A55"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p_all</w:t>
            </w:r>
          </w:p>
          <w:p w14:paraId="574DCDA1"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conf_mat_all</w:t>
            </w:r>
          </w:p>
          <w:p w14:paraId="5ED66FA7"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akurasi_all</w:t>
            </w:r>
          </w:p>
          <w:p w14:paraId="63865586"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338BD92F"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model_alls</w:t>
            </w:r>
          </w:p>
          <w:p w14:paraId="1717C24F"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p_alls</w:t>
            </w:r>
          </w:p>
          <w:p w14:paraId="05860933"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conf_mat_alls</w:t>
            </w:r>
          </w:p>
          <w:p w14:paraId="021B9B5C"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r w:rsidRPr="000E18A1">
              <w:rPr>
                <w:rFonts w:ascii="Courier New" w:eastAsia="Times New Roman" w:hAnsi="Courier New" w:cs="Courier New"/>
                <w:sz w:val="22"/>
                <w:lang w:val="id-ID" w:eastAsia="ko-KR"/>
              </w:rPr>
              <w:t>akurasi_alls</w:t>
            </w:r>
          </w:p>
          <w:p w14:paraId="7823C3E1" w14:textId="77777777" w:rsidR="000E18A1" w:rsidRPr="000E18A1" w:rsidRDefault="000E18A1" w:rsidP="000E18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lang w:val="id-ID" w:eastAsia="ko-KR"/>
              </w:rPr>
            </w:pPr>
          </w:p>
          <w:p w14:paraId="1D8A52A9" w14:textId="274627E3" w:rsidR="00DC553C" w:rsidRPr="000E18A1" w:rsidRDefault="000E18A1" w:rsidP="000E18A1">
            <w:pPr>
              <w:shd w:val="clear" w:color="auto" w:fill="FFFFFF"/>
              <w:tabs>
                <w:tab w:val="left" w:pos="916"/>
                <w:tab w:val="left" w:pos="1832"/>
                <w:tab w:val="left" w:pos="2748"/>
                <w:tab w:val="left" w:pos="368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firstLine="0"/>
              <w:jc w:val="left"/>
              <w:rPr>
                <w:rFonts w:ascii="Courier New" w:eastAsia="Times New Roman" w:hAnsi="Courier New" w:cs="Courier New"/>
                <w:sz w:val="22"/>
                <w:szCs w:val="20"/>
                <w:lang w:val="id-ID" w:eastAsia="ko-KR"/>
              </w:rPr>
            </w:pPr>
            <w:r w:rsidRPr="000E18A1">
              <w:rPr>
                <w:rFonts w:ascii="Courier New" w:eastAsia="Times New Roman" w:hAnsi="Courier New" w:cs="Courier New"/>
                <w:sz w:val="22"/>
                <w:lang w:val="id-ID" w:eastAsia="ko-KR"/>
              </w:rPr>
              <w:t>gempaUjiVis &lt;- gempaDF</w:t>
            </w:r>
          </w:p>
        </w:tc>
      </w:tr>
    </w:tbl>
    <w:p w14:paraId="2AD3C556" w14:textId="77777777" w:rsidR="00DC553C" w:rsidRPr="00A136BA" w:rsidRDefault="00DC553C" w:rsidP="00DC553C">
      <w:pPr>
        <w:rPr>
          <w:lang w:val="id-ID"/>
        </w:rPr>
      </w:pPr>
    </w:p>
    <w:p w14:paraId="5F4256BF" w14:textId="4F9B43CA" w:rsidR="00845B0B" w:rsidRPr="00A136BA" w:rsidRDefault="00845B0B" w:rsidP="00591CE5">
      <w:pPr>
        <w:pStyle w:val="Caption"/>
        <w:keepNext/>
        <w:jc w:val="both"/>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2</w:t>
      </w:r>
      <w:r w:rsidRPr="00A136BA">
        <w:rPr>
          <w:lang w:val="id-ID"/>
        </w:rPr>
        <w:fldChar w:fldCharType="end"/>
      </w:r>
      <w:r w:rsidRPr="00A136BA">
        <w:rPr>
          <w:lang w:val="id-ID"/>
        </w:rPr>
        <w:t xml:space="preserve"> </w:t>
      </w:r>
      <w:bookmarkStart w:id="108" w:name="_Toc514627724"/>
      <w:r w:rsidRPr="00A136BA">
        <w:rPr>
          <w:lang w:val="id-ID"/>
        </w:rPr>
        <w:t xml:space="preserve">Kode program visualisasi dengan </w:t>
      </w:r>
      <w:r w:rsidRPr="00B47C2A">
        <w:rPr>
          <w:i/>
          <w:lang w:val="id-ID"/>
        </w:rPr>
        <w:t>framework</w:t>
      </w:r>
      <w:r w:rsidRPr="00A136BA">
        <w:rPr>
          <w:lang w:val="id-ID"/>
        </w:rPr>
        <w:t xml:space="preserve"> Shiny dan </w:t>
      </w:r>
      <w:r w:rsidRPr="00B47C2A">
        <w:rPr>
          <w:i/>
          <w:lang w:val="id-ID"/>
        </w:rPr>
        <w:t>library</w:t>
      </w:r>
      <w:r w:rsidRPr="00A136BA">
        <w:rPr>
          <w:lang w:val="id-ID"/>
        </w:rPr>
        <w:t xml:space="preserve"> Leaflet</w:t>
      </w:r>
      <w:bookmarkEnd w:id="108"/>
    </w:p>
    <w:tbl>
      <w:tblPr>
        <w:tblStyle w:val="TableGrid"/>
        <w:tblW w:w="0" w:type="auto"/>
        <w:tblLook w:val="04A0" w:firstRow="1" w:lastRow="0" w:firstColumn="1" w:lastColumn="0" w:noHBand="0" w:noVBand="1"/>
      </w:tblPr>
      <w:tblGrid>
        <w:gridCol w:w="7928"/>
      </w:tblGrid>
      <w:tr w:rsidR="00845B0B" w:rsidRPr="00A136BA" w14:paraId="747E05C6" w14:textId="77777777" w:rsidTr="00845B0B">
        <w:tc>
          <w:tcPr>
            <w:tcW w:w="7928" w:type="dxa"/>
          </w:tcPr>
          <w:p w14:paraId="542D4457" w14:textId="77777777" w:rsidR="00591CE5" w:rsidRPr="00A136BA" w:rsidRDefault="00591CE5" w:rsidP="00591CE5">
            <w:pPr>
              <w:ind w:firstLine="0"/>
              <w:rPr>
                <w:rFonts w:ascii="Courier New" w:eastAsia="Times New Roman" w:hAnsi="Courier New" w:cs="Courier New"/>
                <w:sz w:val="22"/>
                <w:szCs w:val="20"/>
                <w:lang w:val="id-ID" w:eastAsia="ko-KR"/>
              </w:rPr>
            </w:pPr>
            <w:r w:rsidRPr="00A136BA">
              <w:rPr>
                <w:rFonts w:ascii="Courier New" w:eastAsia="Times New Roman" w:hAnsi="Courier New" w:cs="Courier New"/>
                <w:sz w:val="22"/>
                <w:szCs w:val="20"/>
                <w:lang w:val="id-ID" w:eastAsia="ko-KR"/>
              </w:rPr>
              <w:t>library(shiny)</w:t>
            </w:r>
          </w:p>
          <w:p w14:paraId="67A3AC6C" w14:textId="77777777" w:rsidR="00591CE5" w:rsidRPr="00A136BA" w:rsidRDefault="00591CE5" w:rsidP="00591CE5">
            <w:pPr>
              <w:ind w:firstLine="0"/>
              <w:rPr>
                <w:rFonts w:ascii="Courier New" w:eastAsia="Times New Roman" w:hAnsi="Courier New" w:cs="Courier New"/>
                <w:sz w:val="22"/>
                <w:szCs w:val="20"/>
                <w:lang w:val="id-ID" w:eastAsia="ko-KR"/>
              </w:rPr>
            </w:pPr>
            <w:r w:rsidRPr="00A136BA">
              <w:rPr>
                <w:rFonts w:ascii="Courier New" w:eastAsia="Times New Roman" w:hAnsi="Courier New" w:cs="Courier New"/>
                <w:sz w:val="22"/>
                <w:szCs w:val="20"/>
                <w:lang w:val="id-ID" w:eastAsia="ko-KR"/>
              </w:rPr>
              <w:t>library(leaflet)</w:t>
            </w:r>
          </w:p>
          <w:p w14:paraId="0D1A9DE1" w14:textId="77777777" w:rsidR="00591CE5" w:rsidRPr="00A136BA" w:rsidRDefault="00591CE5" w:rsidP="00591CE5">
            <w:pPr>
              <w:ind w:firstLine="0"/>
              <w:rPr>
                <w:rFonts w:ascii="Courier New" w:eastAsia="Times New Roman" w:hAnsi="Courier New" w:cs="Courier New"/>
                <w:sz w:val="22"/>
                <w:szCs w:val="20"/>
                <w:lang w:val="id-ID" w:eastAsia="ko-KR"/>
              </w:rPr>
            </w:pPr>
          </w:p>
          <w:p w14:paraId="4F20E38B"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ui &lt;- bootstrapPage(</w:t>
            </w:r>
          </w:p>
          <w:p w14:paraId="3BC62929"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tags$style(type = "text/css", "html, body {width:100%;height:100%}"),</w:t>
            </w:r>
          </w:p>
          <w:p w14:paraId="3C25CAC8"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leafletOutput("mymap", width = "100%", height = "100%"),</w:t>
            </w:r>
          </w:p>
          <w:p w14:paraId="10E1400A"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absolutePanel(top = 10, right = 10,</w:t>
            </w:r>
          </w:p>
          <w:p w14:paraId="2C6269E5"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sliderInput("range", "Magnitudo", min(gempaUjiVis$Mag), max(gempaUjiVis$Mag),</w:t>
            </w:r>
          </w:p>
          <w:p w14:paraId="56853AC0"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value = range(gempaUjiVis$Mag), step = 0.1</w:t>
            </w:r>
          </w:p>
          <w:p w14:paraId="502BB94E"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3870D235"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checkboxInput("legend", "Legend", TRUE)</w:t>
            </w:r>
          </w:p>
          <w:p w14:paraId="5B3D122B"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50EEF06F"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w:t>
            </w:r>
          </w:p>
          <w:p w14:paraId="798AB2FB" w14:textId="77777777" w:rsidR="000E18A1" w:rsidRPr="000E18A1" w:rsidRDefault="000E18A1" w:rsidP="000E18A1">
            <w:pPr>
              <w:ind w:firstLine="0"/>
              <w:rPr>
                <w:rFonts w:ascii="Courier New" w:eastAsia="Times New Roman" w:hAnsi="Courier New" w:cs="Courier New"/>
                <w:sz w:val="22"/>
                <w:szCs w:val="20"/>
                <w:lang w:val="id-ID" w:eastAsia="ko-KR"/>
              </w:rPr>
            </w:pPr>
          </w:p>
          <w:p w14:paraId="59012D29"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server &lt;- function(input, output, session) {</w:t>
            </w:r>
          </w:p>
          <w:p w14:paraId="1D2E5FFA"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filteredData &lt;- reactive({</w:t>
            </w:r>
          </w:p>
          <w:p w14:paraId="1724CABF"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gempaUjiVis[(gempaUjiVis$Mag &gt;= input$range[1] &amp; gempaUjiVis$Mag &lt;= input$range[2]),]</w:t>
            </w:r>
          </w:p>
          <w:p w14:paraId="7982BB74"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275E4894"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67131DEB"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output$mymap &lt;- renderLeaflet({</w:t>
            </w:r>
          </w:p>
          <w:p w14:paraId="636FBD80"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pal &lt;- colorFactor(c("green", "red"), domain = c("nonrisiko","risiko"))</w:t>
            </w:r>
          </w:p>
          <w:p w14:paraId="50C5BE60"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4D2551C6"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lastRenderedPageBreak/>
              <w:t xml:space="preserve">    x &lt;- 1</w:t>
            </w:r>
          </w:p>
          <w:p w14:paraId="2BBEFE29"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y &lt;- 310</w:t>
            </w:r>
          </w:p>
          <w:p w14:paraId="59292D94"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1BC679EF"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m &lt;- leaflet(gempaUjiVis[,]) %&gt;% fitBounds(90.79, -15.69, 143.00 ,10.40)</w:t>
            </w:r>
          </w:p>
          <w:p w14:paraId="28408045"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m %&gt;% addTiles() %&gt;% addScaleBar(position = "bottomleft", options = scaleBarOptions(maxWidth = 100, metric = TRUE)) </w:t>
            </w:r>
          </w:p>
          <w:p w14:paraId="4D85A49E"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1B091B2A"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4763E4F6"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observe({</w:t>
            </w:r>
          </w:p>
          <w:p w14:paraId="56B272C6" w14:textId="6628D433"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pal &lt;- colorFactor(c("green", "red"), domain = c(</w:t>
            </w:r>
            <w:r>
              <w:rPr>
                <w:rFonts w:ascii="Courier New" w:eastAsia="Times New Roman" w:hAnsi="Courier New" w:cs="Courier New"/>
                <w:sz w:val="22"/>
                <w:szCs w:val="20"/>
                <w:lang w:val="id-ID" w:eastAsia="ko-KR"/>
              </w:rPr>
              <w:t>"nonrisiko","risiko"))</w:t>
            </w:r>
          </w:p>
          <w:p w14:paraId="16EA0B32"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2BBC3AE8"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leafletProxy("mymap", data = filteredData()) %&gt;%</w:t>
            </w:r>
          </w:p>
          <w:p w14:paraId="6F2CA388"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clearShapes() %&gt;%</w:t>
            </w:r>
          </w:p>
          <w:p w14:paraId="1E8A7CAA"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addCircles(lng = ~Longitude, lat = ~Latitude, weight = ~(smaj*0.2), color = ~pal(gempaUjiVis$Class), popup = </w:t>
            </w:r>
          </w:p>
          <w:p w14:paraId="41DD3ABB"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paste("Tanggal Kejadian : ",gempaUjiVis$Date,"-",gempaUjiVis$Month,"-",gempaUjiVis$Year</w:t>
            </w:r>
          </w:p>
          <w:p w14:paraId="5F2301E1"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,"&lt;br/&gt;Magnitudo : ", gempaUjiVis$Mag, " sR"</w:t>
            </w:r>
          </w:p>
          <w:p w14:paraId="5D0C0ECC"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,"&lt;br/&gt;Kedalaman : ", gempaUjiVis$Depth, " km"</w:t>
            </w:r>
          </w:p>
          <w:p w14:paraId="32A07DD4"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,"&lt;br/&gt;Tingkat Resiko : ", gempaUjiVis$Class</w:t>
            </w:r>
          </w:p>
          <w:p w14:paraId="52080010"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,"&lt;br/&gt;Lokasi (Longitude;Latitude) : ", gempaUjiVis$Longitude,"; ", gempaUjiVis$Latitude</w:t>
            </w:r>
          </w:p>
          <w:p w14:paraId="17F73BAF"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02B96233"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1CF8E5CB"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1394571F"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3CDEF77C"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observe({</w:t>
            </w:r>
          </w:p>
          <w:p w14:paraId="50C924DD"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proxy &lt;- leafletProxy("mymap", data = gempaUjiVis)</w:t>
            </w:r>
          </w:p>
          <w:p w14:paraId="4F9823CD"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1AA2506F"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if (input$legend) {</w:t>
            </w:r>
          </w:p>
          <w:p w14:paraId="5FF46772"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pal &lt;- colorFactor(c("green","red"), domain = c("nonrisiko","risiko"))</w:t>
            </w:r>
          </w:p>
          <w:p w14:paraId="3E31784D"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proxy %&gt;% addLegend(position = "bottomright",</w:t>
            </w:r>
          </w:p>
          <w:p w14:paraId="0AE0ED6E"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pal = pal, values = c("nonrisiko","risiko")</w:t>
            </w:r>
          </w:p>
          <w:p w14:paraId="72014510"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35C3682E"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24807FCF"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70B3EC88"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 xml:space="preserve">  </w:t>
            </w:r>
          </w:p>
          <w:p w14:paraId="4186106C" w14:textId="77777777" w:rsidR="000E18A1" w:rsidRPr="000E18A1"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w:t>
            </w:r>
          </w:p>
          <w:p w14:paraId="4F30D22E" w14:textId="77777777" w:rsidR="000E18A1" w:rsidRPr="000E18A1" w:rsidRDefault="000E18A1" w:rsidP="000E18A1">
            <w:pPr>
              <w:ind w:firstLine="0"/>
              <w:rPr>
                <w:rFonts w:ascii="Courier New" w:eastAsia="Times New Roman" w:hAnsi="Courier New" w:cs="Courier New"/>
                <w:sz w:val="22"/>
                <w:szCs w:val="20"/>
                <w:lang w:val="id-ID" w:eastAsia="ko-KR"/>
              </w:rPr>
            </w:pPr>
          </w:p>
          <w:p w14:paraId="7C41699F" w14:textId="1EFC0B79" w:rsidR="00845B0B" w:rsidRPr="00A136BA" w:rsidRDefault="000E18A1" w:rsidP="000E18A1">
            <w:pPr>
              <w:ind w:firstLine="0"/>
              <w:rPr>
                <w:rFonts w:ascii="Courier New" w:eastAsia="Times New Roman" w:hAnsi="Courier New" w:cs="Courier New"/>
                <w:sz w:val="22"/>
                <w:szCs w:val="20"/>
                <w:lang w:val="id-ID" w:eastAsia="ko-KR"/>
              </w:rPr>
            </w:pPr>
            <w:r w:rsidRPr="000E18A1">
              <w:rPr>
                <w:rFonts w:ascii="Courier New" w:eastAsia="Times New Roman" w:hAnsi="Courier New" w:cs="Courier New"/>
                <w:sz w:val="22"/>
                <w:szCs w:val="20"/>
                <w:lang w:val="id-ID" w:eastAsia="ko-KR"/>
              </w:rPr>
              <w:t>shinyApp(ui, server)</w:t>
            </w:r>
          </w:p>
        </w:tc>
      </w:tr>
    </w:tbl>
    <w:p w14:paraId="761548E9" w14:textId="77777777" w:rsidR="00845B0B" w:rsidRPr="00A136BA" w:rsidRDefault="00845B0B" w:rsidP="006B2A76">
      <w:pPr>
        <w:ind w:firstLine="0"/>
        <w:rPr>
          <w:lang w:val="id-ID"/>
        </w:rPr>
      </w:pPr>
    </w:p>
    <w:p w14:paraId="2C34AEA6" w14:textId="7F896C40" w:rsidR="006B2A76" w:rsidRPr="00A136BA" w:rsidRDefault="006B2A76" w:rsidP="006B2A76">
      <w:pPr>
        <w:pStyle w:val="Caption"/>
        <w:keepNext/>
        <w:rPr>
          <w:lang w:val="id-ID"/>
        </w:rPr>
      </w:pPr>
      <w:r w:rsidRPr="00A136BA">
        <w:rPr>
          <w:lang w:val="id-ID"/>
        </w:rPr>
        <w:lastRenderedPageBreak/>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3</w:t>
      </w:r>
      <w:r w:rsidRPr="00A136BA">
        <w:rPr>
          <w:lang w:val="id-ID"/>
        </w:rPr>
        <w:fldChar w:fldCharType="end"/>
      </w:r>
      <w:r w:rsidRPr="00A136BA">
        <w:rPr>
          <w:lang w:val="id-ID"/>
        </w:rPr>
        <w:t xml:space="preserve"> </w:t>
      </w:r>
      <w:bookmarkStart w:id="109" w:name="_Toc514627725"/>
      <w:r w:rsidRPr="00A136BA">
        <w:rPr>
          <w:lang w:val="id-ID"/>
        </w:rPr>
        <w:t xml:space="preserve">Pembagian data uji ditiap </w:t>
      </w:r>
      <w:r w:rsidRPr="00B47C2A">
        <w:rPr>
          <w:i/>
          <w:lang w:val="id-ID"/>
        </w:rPr>
        <w:t>fold</w:t>
      </w:r>
      <w:bookmarkEnd w:id="109"/>
    </w:p>
    <w:tbl>
      <w:tblPr>
        <w:tblStyle w:val="TableGrid"/>
        <w:tblW w:w="0" w:type="auto"/>
        <w:tblLook w:val="04A0" w:firstRow="1" w:lastRow="0" w:firstColumn="1" w:lastColumn="0" w:noHBand="0" w:noVBand="1"/>
      </w:tblPr>
      <w:tblGrid>
        <w:gridCol w:w="7928"/>
      </w:tblGrid>
      <w:tr w:rsidR="006B2A76" w:rsidRPr="00A136BA" w14:paraId="2FEF5CCD" w14:textId="77777777" w:rsidTr="006B2A76">
        <w:tc>
          <w:tcPr>
            <w:tcW w:w="7928" w:type="dxa"/>
          </w:tcPr>
          <w:p w14:paraId="1089287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"fold1"</w:t>
            </w:r>
          </w:p>
          <w:p w14:paraId="78E34E53" w14:textId="77777777" w:rsidR="00550C2F" w:rsidRPr="00550C2F" w:rsidRDefault="00550C2F" w:rsidP="00550C2F">
            <w:pPr>
              <w:ind w:firstLine="0"/>
              <w:rPr>
                <w:rFonts w:ascii="Courier New" w:eastAsia="Times New Roman" w:hAnsi="Courier New" w:cs="Courier New"/>
                <w:sz w:val="22"/>
                <w:szCs w:val="20"/>
                <w:lang w:val="id-ID" w:eastAsia="ko-KR"/>
              </w:rPr>
            </w:pPr>
          </w:p>
          <w:p w14:paraId="4340BD3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25A7B29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13         7 </w:t>
            </w:r>
          </w:p>
          <w:p w14:paraId="2D7AE28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"fold2"</w:t>
            </w:r>
          </w:p>
          <w:p w14:paraId="5E516487" w14:textId="77777777" w:rsidR="00550C2F" w:rsidRPr="00550C2F" w:rsidRDefault="00550C2F" w:rsidP="00550C2F">
            <w:pPr>
              <w:ind w:firstLine="0"/>
              <w:rPr>
                <w:rFonts w:ascii="Courier New" w:eastAsia="Times New Roman" w:hAnsi="Courier New" w:cs="Courier New"/>
                <w:sz w:val="22"/>
                <w:szCs w:val="20"/>
                <w:lang w:val="id-ID" w:eastAsia="ko-KR"/>
              </w:rPr>
            </w:pPr>
          </w:p>
          <w:p w14:paraId="738A892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24BD600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13         7 </w:t>
            </w:r>
          </w:p>
          <w:p w14:paraId="101A074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"fold3"</w:t>
            </w:r>
          </w:p>
          <w:p w14:paraId="5195BF47" w14:textId="77777777" w:rsidR="00550C2F" w:rsidRPr="00550C2F" w:rsidRDefault="00550C2F" w:rsidP="00550C2F">
            <w:pPr>
              <w:ind w:firstLine="0"/>
              <w:rPr>
                <w:rFonts w:ascii="Courier New" w:eastAsia="Times New Roman" w:hAnsi="Courier New" w:cs="Courier New"/>
                <w:sz w:val="22"/>
                <w:szCs w:val="20"/>
                <w:lang w:val="id-ID" w:eastAsia="ko-KR"/>
              </w:rPr>
            </w:pPr>
          </w:p>
          <w:p w14:paraId="78D7DF2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0C97FB1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14         6 </w:t>
            </w:r>
          </w:p>
          <w:p w14:paraId="3D89406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"fold4"</w:t>
            </w:r>
          </w:p>
          <w:p w14:paraId="5578AA73" w14:textId="77777777" w:rsidR="00550C2F" w:rsidRPr="00550C2F" w:rsidRDefault="00550C2F" w:rsidP="00550C2F">
            <w:pPr>
              <w:ind w:firstLine="0"/>
              <w:rPr>
                <w:rFonts w:ascii="Courier New" w:eastAsia="Times New Roman" w:hAnsi="Courier New" w:cs="Courier New"/>
                <w:sz w:val="22"/>
                <w:szCs w:val="20"/>
                <w:lang w:val="id-ID" w:eastAsia="ko-KR"/>
              </w:rPr>
            </w:pPr>
          </w:p>
          <w:p w14:paraId="112FE15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74E5494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12         8 </w:t>
            </w:r>
          </w:p>
          <w:p w14:paraId="1B3843B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"fold5"</w:t>
            </w:r>
          </w:p>
          <w:p w14:paraId="588A9C1F" w14:textId="77777777" w:rsidR="00550C2F" w:rsidRPr="00550C2F" w:rsidRDefault="00550C2F" w:rsidP="00550C2F">
            <w:pPr>
              <w:ind w:firstLine="0"/>
              <w:rPr>
                <w:rFonts w:ascii="Courier New" w:eastAsia="Times New Roman" w:hAnsi="Courier New" w:cs="Courier New"/>
                <w:sz w:val="22"/>
                <w:szCs w:val="20"/>
                <w:lang w:val="id-ID" w:eastAsia="ko-KR"/>
              </w:rPr>
            </w:pPr>
          </w:p>
          <w:p w14:paraId="5894268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4696FE0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13         7 </w:t>
            </w:r>
          </w:p>
          <w:p w14:paraId="299B5AF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"fold6"</w:t>
            </w:r>
          </w:p>
          <w:p w14:paraId="47FD46BD" w14:textId="77777777" w:rsidR="00550C2F" w:rsidRPr="00550C2F" w:rsidRDefault="00550C2F" w:rsidP="00550C2F">
            <w:pPr>
              <w:ind w:firstLine="0"/>
              <w:rPr>
                <w:rFonts w:ascii="Courier New" w:eastAsia="Times New Roman" w:hAnsi="Courier New" w:cs="Courier New"/>
                <w:sz w:val="22"/>
                <w:szCs w:val="20"/>
                <w:lang w:val="id-ID" w:eastAsia="ko-KR"/>
              </w:rPr>
            </w:pPr>
          </w:p>
          <w:p w14:paraId="5A8FA36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537D02C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13         6 </w:t>
            </w:r>
          </w:p>
          <w:p w14:paraId="7DE0945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"fold7"</w:t>
            </w:r>
          </w:p>
          <w:p w14:paraId="2BA8883B" w14:textId="77777777" w:rsidR="00550C2F" w:rsidRPr="00550C2F" w:rsidRDefault="00550C2F" w:rsidP="00550C2F">
            <w:pPr>
              <w:ind w:firstLine="0"/>
              <w:rPr>
                <w:rFonts w:ascii="Courier New" w:eastAsia="Times New Roman" w:hAnsi="Courier New" w:cs="Courier New"/>
                <w:sz w:val="22"/>
                <w:szCs w:val="20"/>
                <w:lang w:val="id-ID" w:eastAsia="ko-KR"/>
              </w:rPr>
            </w:pPr>
          </w:p>
          <w:p w14:paraId="7B7F0E2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544FF73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13         6 </w:t>
            </w:r>
          </w:p>
          <w:p w14:paraId="1ACCDB2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"fold8"</w:t>
            </w:r>
          </w:p>
          <w:p w14:paraId="4000CBB3" w14:textId="77777777" w:rsidR="00550C2F" w:rsidRPr="00550C2F" w:rsidRDefault="00550C2F" w:rsidP="00550C2F">
            <w:pPr>
              <w:ind w:firstLine="0"/>
              <w:rPr>
                <w:rFonts w:ascii="Courier New" w:eastAsia="Times New Roman" w:hAnsi="Courier New" w:cs="Courier New"/>
                <w:sz w:val="22"/>
                <w:szCs w:val="20"/>
                <w:lang w:val="id-ID" w:eastAsia="ko-KR"/>
              </w:rPr>
            </w:pPr>
          </w:p>
          <w:p w14:paraId="79936C0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27A3B51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11         8 </w:t>
            </w:r>
          </w:p>
          <w:p w14:paraId="4E65F7F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"fold9"</w:t>
            </w:r>
          </w:p>
          <w:p w14:paraId="38E66758" w14:textId="77777777" w:rsidR="00550C2F" w:rsidRPr="00550C2F" w:rsidRDefault="00550C2F" w:rsidP="00550C2F">
            <w:pPr>
              <w:ind w:firstLine="0"/>
              <w:rPr>
                <w:rFonts w:ascii="Courier New" w:eastAsia="Times New Roman" w:hAnsi="Courier New" w:cs="Courier New"/>
                <w:sz w:val="22"/>
                <w:szCs w:val="20"/>
                <w:lang w:val="id-ID" w:eastAsia="ko-KR"/>
              </w:rPr>
            </w:pPr>
          </w:p>
          <w:p w14:paraId="7A175FA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6DBE5F5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13         6 </w:t>
            </w:r>
          </w:p>
          <w:p w14:paraId="3B5C713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"fold10"</w:t>
            </w:r>
          </w:p>
          <w:p w14:paraId="6470E289" w14:textId="77777777" w:rsidR="00550C2F" w:rsidRPr="00550C2F" w:rsidRDefault="00550C2F" w:rsidP="00550C2F">
            <w:pPr>
              <w:ind w:firstLine="0"/>
              <w:rPr>
                <w:rFonts w:ascii="Courier New" w:eastAsia="Times New Roman" w:hAnsi="Courier New" w:cs="Courier New"/>
                <w:sz w:val="22"/>
                <w:szCs w:val="20"/>
                <w:lang w:val="id-ID" w:eastAsia="ko-KR"/>
              </w:rPr>
            </w:pPr>
          </w:p>
          <w:p w14:paraId="59AF968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264E9679" w14:textId="402DD2EB" w:rsidR="006B2A76" w:rsidRPr="00A136BA"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15         4</w:t>
            </w:r>
          </w:p>
        </w:tc>
      </w:tr>
    </w:tbl>
    <w:p w14:paraId="42F0AA1D" w14:textId="77777777" w:rsidR="00C00289" w:rsidRPr="00A136BA" w:rsidRDefault="00C00289" w:rsidP="00C00289">
      <w:pPr>
        <w:ind w:firstLine="0"/>
        <w:rPr>
          <w:lang w:val="id-ID"/>
        </w:rPr>
      </w:pPr>
    </w:p>
    <w:p w14:paraId="0F1BECE5" w14:textId="240BFBC1" w:rsidR="006B2A76" w:rsidRPr="00A136BA" w:rsidRDefault="006B2A76" w:rsidP="006B2A76">
      <w:pPr>
        <w:pStyle w:val="Caption"/>
        <w:keepNext/>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4</w:t>
      </w:r>
      <w:r w:rsidRPr="00A136BA">
        <w:rPr>
          <w:lang w:val="id-ID"/>
        </w:rPr>
        <w:fldChar w:fldCharType="end"/>
      </w:r>
      <w:r w:rsidRPr="00A136BA">
        <w:rPr>
          <w:lang w:val="id-ID"/>
        </w:rPr>
        <w:t xml:space="preserve"> </w:t>
      </w:r>
      <w:bookmarkStart w:id="110" w:name="_Toc514627726"/>
      <w:r w:rsidRPr="00A136BA">
        <w:rPr>
          <w:lang w:val="id-ID"/>
        </w:rPr>
        <w:t xml:space="preserve">Pembagian data latih ditiap </w:t>
      </w:r>
      <w:r w:rsidRPr="00B47C2A">
        <w:rPr>
          <w:i/>
          <w:lang w:val="id-ID"/>
        </w:rPr>
        <w:t>fold</w:t>
      </w:r>
      <w:bookmarkEnd w:id="110"/>
    </w:p>
    <w:tbl>
      <w:tblPr>
        <w:tblStyle w:val="TableGrid"/>
        <w:tblW w:w="0" w:type="auto"/>
        <w:tblLook w:val="04A0" w:firstRow="1" w:lastRow="0" w:firstColumn="1" w:lastColumn="0" w:noHBand="0" w:noVBand="1"/>
      </w:tblPr>
      <w:tblGrid>
        <w:gridCol w:w="7928"/>
      </w:tblGrid>
      <w:tr w:rsidR="006B2A76" w:rsidRPr="00A136BA" w14:paraId="23A45A89" w14:textId="77777777" w:rsidTr="006B2A76">
        <w:tc>
          <w:tcPr>
            <w:tcW w:w="7928" w:type="dxa"/>
          </w:tcPr>
          <w:p w14:paraId="7653E50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"fold1"</w:t>
            </w:r>
          </w:p>
          <w:p w14:paraId="0B862D0A" w14:textId="77777777" w:rsidR="00550C2F" w:rsidRPr="00550C2F" w:rsidRDefault="00550C2F" w:rsidP="00550C2F">
            <w:pPr>
              <w:ind w:firstLine="0"/>
              <w:rPr>
                <w:rFonts w:ascii="Courier New" w:eastAsia="Times New Roman" w:hAnsi="Courier New" w:cs="Courier New"/>
                <w:sz w:val="22"/>
                <w:szCs w:val="20"/>
                <w:lang w:val="id-ID" w:eastAsia="ko-KR"/>
              </w:rPr>
            </w:pPr>
          </w:p>
          <w:p w14:paraId="357A96E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3AFBCD3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117        58 </w:t>
            </w:r>
          </w:p>
          <w:p w14:paraId="68FCCB1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"fold2"</w:t>
            </w:r>
          </w:p>
          <w:p w14:paraId="4508F558" w14:textId="77777777" w:rsidR="00550C2F" w:rsidRPr="00550C2F" w:rsidRDefault="00550C2F" w:rsidP="00550C2F">
            <w:pPr>
              <w:ind w:firstLine="0"/>
              <w:rPr>
                <w:rFonts w:ascii="Courier New" w:eastAsia="Times New Roman" w:hAnsi="Courier New" w:cs="Courier New"/>
                <w:sz w:val="22"/>
                <w:szCs w:val="20"/>
                <w:lang w:val="id-ID" w:eastAsia="ko-KR"/>
              </w:rPr>
            </w:pPr>
          </w:p>
          <w:p w14:paraId="03B91AB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6F41DD7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117        58 </w:t>
            </w:r>
          </w:p>
          <w:p w14:paraId="4CD98D3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lastRenderedPageBreak/>
              <w:t>[1] "fold3"</w:t>
            </w:r>
          </w:p>
          <w:p w14:paraId="510B94B4" w14:textId="77777777" w:rsidR="00550C2F" w:rsidRPr="00550C2F" w:rsidRDefault="00550C2F" w:rsidP="00550C2F">
            <w:pPr>
              <w:ind w:firstLine="0"/>
              <w:rPr>
                <w:rFonts w:ascii="Courier New" w:eastAsia="Times New Roman" w:hAnsi="Courier New" w:cs="Courier New"/>
                <w:sz w:val="22"/>
                <w:szCs w:val="20"/>
                <w:lang w:val="id-ID" w:eastAsia="ko-KR"/>
              </w:rPr>
            </w:pPr>
          </w:p>
          <w:p w14:paraId="4454A4C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7E42CCB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116        59 </w:t>
            </w:r>
          </w:p>
          <w:p w14:paraId="63B3B76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"fold4"</w:t>
            </w:r>
          </w:p>
          <w:p w14:paraId="008FFC9B" w14:textId="77777777" w:rsidR="00550C2F" w:rsidRPr="00550C2F" w:rsidRDefault="00550C2F" w:rsidP="00550C2F">
            <w:pPr>
              <w:ind w:firstLine="0"/>
              <w:rPr>
                <w:rFonts w:ascii="Courier New" w:eastAsia="Times New Roman" w:hAnsi="Courier New" w:cs="Courier New"/>
                <w:sz w:val="22"/>
                <w:szCs w:val="20"/>
                <w:lang w:val="id-ID" w:eastAsia="ko-KR"/>
              </w:rPr>
            </w:pPr>
          </w:p>
          <w:p w14:paraId="2EDA886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10AF6C7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118        57 </w:t>
            </w:r>
          </w:p>
          <w:p w14:paraId="34E144D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"fold5"</w:t>
            </w:r>
          </w:p>
          <w:p w14:paraId="411BF837" w14:textId="77777777" w:rsidR="00550C2F" w:rsidRPr="00550C2F" w:rsidRDefault="00550C2F" w:rsidP="00550C2F">
            <w:pPr>
              <w:ind w:firstLine="0"/>
              <w:rPr>
                <w:rFonts w:ascii="Courier New" w:eastAsia="Times New Roman" w:hAnsi="Courier New" w:cs="Courier New"/>
                <w:sz w:val="22"/>
                <w:szCs w:val="20"/>
                <w:lang w:val="id-ID" w:eastAsia="ko-KR"/>
              </w:rPr>
            </w:pPr>
          </w:p>
          <w:p w14:paraId="690E25F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5ED35DE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117        58 </w:t>
            </w:r>
          </w:p>
          <w:p w14:paraId="6DC74E3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"fold6"</w:t>
            </w:r>
          </w:p>
          <w:p w14:paraId="120FD319" w14:textId="77777777" w:rsidR="00550C2F" w:rsidRPr="00550C2F" w:rsidRDefault="00550C2F" w:rsidP="00550C2F">
            <w:pPr>
              <w:ind w:firstLine="0"/>
              <w:rPr>
                <w:rFonts w:ascii="Courier New" w:eastAsia="Times New Roman" w:hAnsi="Courier New" w:cs="Courier New"/>
                <w:sz w:val="22"/>
                <w:szCs w:val="20"/>
                <w:lang w:val="id-ID" w:eastAsia="ko-KR"/>
              </w:rPr>
            </w:pPr>
          </w:p>
          <w:p w14:paraId="04220E2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2986684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117        59 </w:t>
            </w:r>
          </w:p>
          <w:p w14:paraId="245B51C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"fold7"</w:t>
            </w:r>
          </w:p>
          <w:p w14:paraId="5E5CD492" w14:textId="77777777" w:rsidR="00550C2F" w:rsidRPr="00550C2F" w:rsidRDefault="00550C2F" w:rsidP="00550C2F">
            <w:pPr>
              <w:ind w:firstLine="0"/>
              <w:rPr>
                <w:rFonts w:ascii="Courier New" w:eastAsia="Times New Roman" w:hAnsi="Courier New" w:cs="Courier New"/>
                <w:sz w:val="22"/>
                <w:szCs w:val="20"/>
                <w:lang w:val="id-ID" w:eastAsia="ko-KR"/>
              </w:rPr>
            </w:pPr>
          </w:p>
          <w:p w14:paraId="2A53D55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6D2CE89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117        59 </w:t>
            </w:r>
          </w:p>
          <w:p w14:paraId="6EE49FB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"fold8"</w:t>
            </w:r>
          </w:p>
          <w:p w14:paraId="53D0BAE6" w14:textId="77777777" w:rsidR="00550C2F" w:rsidRPr="00550C2F" w:rsidRDefault="00550C2F" w:rsidP="00550C2F">
            <w:pPr>
              <w:ind w:firstLine="0"/>
              <w:rPr>
                <w:rFonts w:ascii="Courier New" w:eastAsia="Times New Roman" w:hAnsi="Courier New" w:cs="Courier New"/>
                <w:sz w:val="22"/>
                <w:szCs w:val="20"/>
                <w:lang w:val="id-ID" w:eastAsia="ko-KR"/>
              </w:rPr>
            </w:pPr>
          </w:p>
          <w:p w14:paraId="099EEE0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311E990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119        57 </w:t>
            </w:r>
          </w:p>
          <w:p w14:paraId="7DE064A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"fold9"</w:t>
            </w:r>
          </w:p>
          <w:p w14:paraId="2482115E" w14:textId="77777777" w:rsidR="00550C2F" w:rsidRPr="00550C2F" w:rsidRDefault="00550C2F" w:rsidP="00550C2F">
            <w:pPr>
              <w:ind w:firstLine="0"/>
              <w:rPr>
                <w:rFonts w:ascii="Courier New" w:eastAsia="Times New Roman" w:hAnsi="Courier New" w:cs="Courier New"/>
                <w:sz w:val="22"/>
                <w:szCs w:val="20"/>
                <w:lang w:val="id-ID" w:eastAsia="ko-KR"/>
              </w:rPr>
            </w:pPr>
          </w:p>
          <w:p w14:paraId="2CE10DB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50D781F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117        59 </w:t>
            </w:r>
          </w:p>
          <w:p w14:paraId="76A1B6D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 "fold10"</w:t>
            </w:r>
          </w:p>
          <w:p w14:paraId="34EF8B2E" w14:textId="77777777" w:rsidR="00550C2F" w:rsidRPr="00550C2F" w:rsidRDefault="00550C2F" w:rsidP="00550C2F">
            <w:pPr>
              <w:ind w:firstLine="0"/>
              <w:rPr>
                <w:rFonts w:ascii="Courier New" w:eastAsia="Times New Roman" w:hAnsi="Courier New" w:cs="Courier New"/>
                <w:sz w:val="22"/>
                <w:szCs w:val="20"/>
                <w:lang w:val="id-ID" w:eastAsia="ko-KR"/>
              </w:rPr>
            </w:pPr>
          </w:p>
          <w:p w14:paraId="64BB24F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nonrisiko    risiko </w:t>
            </w:r>
          </w:p>
          <w:p w14:paraId="2B52D439" w14:textId="7A86464F" w:rsidR="006B2A76" w:rsidRPr="00A136BA"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115        61</w:t>
            </w:r>
          </w:p>
        </w:tc>
      </w:tr>
    </w:tbl>
    <w:p w14:paraId="57323E84" w14:textId="77777777" w:rsidR="006B2A76" w:rsidRPr="00A136BA" w:rsidRDefault="006B2A76" w:rsidP="00C00289">
      <w:pPr>
        <w:ind w:firstLine="0"/>
        <w:rPr>
          <w:lang w:val="id-ID"/>
        </w:rPr>
      </w:pPr>
    </w:p>
    <w:p w14:paraId="4DA7B07D" w14:textId="68770D59" w:rsidR="00C46F0F" w:rsidRPr="00A136BA" w:rsidRDefault="00C46F0F" w:rsidP="00C46F0F">
      <w:pPr>
        <w:pStyle w:val="Caption"/>
        <w:keepNext/>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5</w:t>
      </w:r>
      <w:r w:rsidRPr="00A136BA">
        <w:rPr>
          <w:lang w:val="id-ID"/>
        </w:rPr>
        <w:fldChar w:fldCharType="end"/>
      </w:r>
      <w:r w:rsidRPr="00A136BA">
        <w:rPr>
          <w:lang w:val="id-ID"/>
        </w:rPr>
        <w:t xml:space="preserve"> </w:t>
      </w:r>
      <w:bookmarkStart w:id="111" w:name="_Toc514627727"/>
      <w:r w:rsidRPr="00A136BA">
        <w:rPr>
          <w:lang w:val="id-ID"/>
        </w:rPr>
        <w:t xml:space="preserve">Hasil pemodelan ditiap </w:t>
      </w:r>
      <w:r w:rsidRPr="00B47C2A">
        <w:rPr>
          <w:i/>
          <w:lang w:val="id-ID"/>
        </w:rPr>
        <w:t>fold</w:t>
      </w:r>
      <w:bookmarkEnd w:id="111"/>
    </w:p>
    <w:tbl>
      <w:tblPr>
        <w:tblStyle w:val="TableGrid"/>
        <w:tblW w:w="0" w:type="auto"/>
        <w:tblLook w:val="04A0" w:firstRow="1" w:lastRow="0" w:firstColumn="1" w:lastColumn="0" w:noHBand="0" w:noVBand="1"/>
      </w:tblPr>
      <w:tblGrid>
        <w:gridCol w:w="7928"/>
      </w:tblGrid>
      <w:tr w:rsidR="006B2A76" w:rsidRPr="00A136BA" w14:paraId="1089B7FC" w14:textId="77777777" w:rsidTr="006B2A76">
        <w:tc>
          <w:tcPr>
            <w:tcW w:w="7928" w:type="dxa"/>
          </w:tcPr>
          <w:p w14:paraId="4D1908C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&gt; model_all</w:t>
            </w:r>
          </w:p>
          <w:p w14:paraId="5473D1F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w:t>
            </w:r>
          </w:p>
          <w:p w14:paraId="7A4B496B" w14:textId="77777777" w:rsidR="00550C2F" w:rsidRPr="00550C2F" w:rsidRDefault="00550C2F" w:rsidP="00550C2F">
            <w:pPr>
              <w:ind w:firstLine="0"/>
              <w:rPr>
                <w:rFonts w:ascii="Courier New" w:eastAsia="Times New Roman" w:hAnsi="Courier New" w:cs="Courier New"/>
                <w:sz w:val="22"/>
                <w:szCs w:val="20"/>
                <w:lang w:val="id-ID" w:eastAsia="ko-KR"/>
              </w:rPr>
            </w:pPr>
          </w:p>
          <w:p w14:paraId="354C99C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Call:</w:t>
            </w:r>
          </w:p>
          <w:p w14:paraId="56B3AC7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C5.0.default(x = trainX, y = trainY)</w:t>
            </w:r>
          </w:p>
          <w:p w14:paraId="1E1B237F" w14:textId="77777777" w:rsidR="00550C2F" w:rsidRPr="00550C2F" w:rsidRDefault="00550C2F" w:rsidP="00550C2F">
            <w:pPr>
              <w:ind w:firstLine="0"/>
              <w:rPr>
                <w:rFonts w:ascii="Courier New" w:eastAsia="Times New Roman" w:hAnsi="Courier New" w:cs="Courier New"/>
                <w:sz w:val="22"/>
                <w:szCs w:val="20"/>
                <w:lang w:val="id-ID" w:eastAsia="ko-KR"/>
              </w:rPr>
            </w:pPr>
          </w:p>
          <w:p w14:paraId="122D7EF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C5.0 [Release 2.07 GPL Edition]  </w:t>
            </w:r>
            <w:r w:rsidRPr="00550C2F">
              <w:rPr>
                <w:rFonts w:ascii="Courier New" w:eastAsia="Times New Roman" w:hAnsi="Courier New" w:cs="Courier New"/>
                <w:sz w:val="22"/>
                <w:szCs w:val="20"/>
                <w:lang w:val="id-ID" w:eastAsia="ko-KR"/>
              </w:rPr>
              <w:tab/>
              <w:t>Tue Sep 18 11:40:02 2018</w:t>
            </w:r>
          </w:p>
          <w:p w14:paraId="766D0D5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w:t>
            </w:r>
          </w:p>
          <w:p w14:paraId="2631D24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Class specified by attribute `outcome'</w:t>
            </w:r>
          </w:p>
          <w:p w14:paraId="605C9B7F" w14:textId="77777777" w:rsidR="00550C2F" w:rsidRPr="00550C2F" w:rsidRDefault="00550C2F" w:rsidP="00550C2F">
            <w:pPr>
              <w:ind w:firstLine="0"/>
              <w:rPr>
                <w:rFonts w:ascii="Courier New" w:eastAsia="Times New Roman" w:hAnsi="Courier New" w:cs="Courier New"/>
                <w:sz w:val="22"/>
                <w:szCs w:val="20"/>
                <w:lang w:val="id-ID" w:eastAsia="ko-KR"/>
              </w:rPr>
            </w:pPr>
          </w:p>
          <w:p w14:paraId="5BC64FB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Read 175 cases (9 attributes) from undefined.data</w:t>
            </w:r>
          </w:p>
          <w:p w14:paraId="61EC4378" w14:textId="77777777" w:rsidR="00550C2F" w:rsidRPr="00550C2F" w:rsidRDefault="00550C2F" w:rsidP="00550C2F">
            <w:pPr>
              <w:ind w:firstLine="0"/>
              <w:rPr>
                <w:rFonts w:ascii="Courier New" w:eastAsia="Times New Roman" w:hAnsi="Courier New" w:cs="Courier New"/>
                <w:sz w:val="22"/>
                <w:szCs w:val="20"/>
                <w:lang w:val="id-ID" w:eastAsia="ko-KR"/>
              </w:rPr>
            </w:pPr>
          </w:p>
          <w:p w14:paraId="3FE52A5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Decision tree:</w:t>
            </w:r>
          </w:p>
          <w:p w14:paraId="5595F39E" w14:textId="77777777" w:rsidR="00550C2F" w:rsidRPr="00550C2F" w:rsidRDefault="00550C2F" w:rsidP="00550C2F">
            <w:pPr>
              <w:ind w:firstLine="0"/>
              <w:rPr>
                <w:rFonts w:ascii="Courier New" w:eastAsia="Times New Roman" w:hAnsi="Courier New" w:cs="Courier New"/>
                <w:sz w:val="22"/>
                <w:szCs w:val="20"/>
                <w:lang w:val="id-ID" w:eastAsia="ko-KR"/>
              </w:rPr>
            </w:pPr>
          </w:p>
          <w:p w14:paraId="74AFCE1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&gt; 0: risiko (35)</w:t>
            </w:r>
          </w:p>
          <w:p w14:paraId="17820C1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&lt;= 0:</w:t>
            </w:r>
          </w:p>
          <w:p w14:paraId="7316AFF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:...smaj &lt;= 39.41: nonrisiko (114)</w:t>
            </w:r>
          </w:p>
          <w:p w14:paraId="486A4A6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lastRenderedPageBreak/>
              <w:t xml:space="preserve">    smaj &gt; 39.41:</w:t>
            </w:r>
          </w:p>
          <w:p w14:paraId="30B48AE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:...Mag &lt;= 5.3: nonrisiko (2)</w:t>
            </w:r>
          </w:p>
          <w:p w14:paraId="1941E96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Mag &gt; 5.3: risiko (24/1)</w:t>
            </w:r>
          </w:p>
          <w:p w14:paraId="00FA31F9" w14:textId="77777777" w:rsidR="00550C2F" w:rsidRPr="00550C2F" w:rsidRDefault="00550C2F" w:rsidP="00550C2F">
            <w:pPr>
              <w:ind w:firstLine="0"/>
              <w:rPr>
                <w:rFonts w:ascii="Courier New" w:eastAsia="Times New Roman" w:hAnsi="Courier New" w:cs="Courier New"/>
                <w:sz w:val="22"/>
                <w:szCs w:val="20"/>
                <w:lang w:val="id-ID" w:eastAsia="ko-KR"/>
              </w:rPr>
            </w:pPr>
          </w:p>
          <w:p w14:paraId="195BD3E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Evaluation on training data (175 cases):</w:t>
            </w:r>
          </w:p>
          <w:p w14:paraId="72DE2D52" w14:textId="77777777" w:rsidR="00550C2F" w:rsidRPr="00550C2F" w:rsidRDefault="00550C2F" w:rsidP="00550C2F">
            <w:pPr>
              <w:ind w:firstLine="0"/>
              <w:rPr>
                <w:rFonts w:ascii="Courier New" w:eastAsia="Times New Roman" w:hAnsi="Courier New" w:cs="Courier New"/>
                <w:sz w:val="22"/>
                <w:szCs w:val="20"/>
                <w:lang w:val="id-ID" w:eastAsia="ko-KR"/>
              </w:rPr>
            </w:pPr>
          </w:p>
          <w:p w14:paraId="507DA2A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Decision Tree   </w:t>
            </w:r>
          </w:p>
          <w:p w14:paraId="7ED5CCA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6B187F9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Size      Errors  </w:t>
            </w:r>
          </w:p>
          <w:p w14:paraId="3959414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4    1( 0.6%)   &lt;&lt;</w:t>
            </w:r>
          </w:p>
          <w:p w14:paraId="637EC09B" w14:textId="77777777" w:rsidR="00550C2F" w:rsidRPr="00550C2F" w:rsidRDefault="00550C2F" w:rsidP="00550C2F">
            <w:pPr>
              <w:ind w:firstLine="0"/>
              <w:rPr>
                <w:rFonts w:ascii="Courier New" w:eastAsia="Times New Roman" w:hAnsi="Courier New" w:cs="Courier New"/>
                <w:sz w:val="22"/>
                <w:szCs w:val="20"/>
                <w:lang w:val="id-ID" w:eastAsia="ko-KR"/>
              </w:rPr>
            </w:pPr>
          </w:p>
          <w:p w14:paraId="10AFD48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(a)   (b)    &lt;-classified as</w:t>
            </w:r>
          </w:p>
          <w:p w14:paraId="4478E6D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6D3C3E2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116     1    (a): class nonrisiko</w:t>
            </w:r>
          </w:p>
          <w:p w14:paraId="3B29A15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58    (b): class risiko</w:t>
            </w:r>
          </w:p>
          <w:p w14:paraId="472000A4" w14:textId="77777777" w:rsidR="00550C2F" w:rsidRPr="00550C2F" w:rsidRDefault="00550C2F" w:rsidP="00550C2F">
            <w:pPr>
              <w:ind w:firstLine="0"/>
              <w:rPr>
                <w:rFonts w:ascii="Courier New" w:eastAsia="Times New Roman" w:hAnsi="Courier New" w:cs="Courier New"/>
                <w:sz w:val="22"/>
                <w:szCs w:val="20"/>
                <w:lang w:val="id-ID" w:eastAsia="ko-KR"/>
              </w:rPr>
            </w:pPr>
          </w:p>
          <w:p w14:paraId="7EC9CA9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Attribute usage:</w:t>
            </w:r>
          </w:p>
          <w:p w14:paraId="234694D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100.00%</w:t>
            </w:r>
            <w:r w:rsidRPr="00550C2F">
              <w:rPr>
                <w:rFonts w:ascii="Courier New" w:eastAsia="Times New Roman" w:hAnsi="Courier New" w:cs="Courier New"/>
                <w:sz w:val="22"/>
                <w:szCs w:val="20"/>
                <w:lang w:val="id-ID" w:eastAsia="ko-KR"/>
              </w:rPr>
              <w:tab/>
              <w:t>damage</w:t>
            </w:r>
          </w:p>
          <w:p w14:paraId="65C87C4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80.00%</w:t>
            </w:r>
            <w:r w:rsidRPr="00550C2F">
              <w:rPr>
                <w:rFonts w:ascii="Courier New" w:eastAsia="Times New Roman" w:hAnsi="Courier New" w:cs="Courier New"/>
                <w:sz w:val="22"/>
                <w:szCs w:val="20"/>
                <w:lang w:val="id-ID" w:eastAsia="ko-KR"/>
              </w:rPr>
              <w:tab/>
              <w:t>smaj</w:t>
            </w:r>
          </w:p>
          <w:p w14:paraId="5753B16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14.86%</w:t>
            </w:r>
            <w:r w:rsidRPr="00550C2F">
              <w:rPr>
                <w:rFonts w:ascii="Courier New" w:eastAsia="Times New Roman" w:hAnsi="Courier New" w:cs="Courier New"/>
                <w:sz w:val="22"/>
                <w:szCs w:val="20"/>
                <w:lang w:val="id-ID" w:eastAsia="ko-KR"/>
              </w:rPr>
              <w:tab/>
              <w:t>Mag</w:t>
            </w:r>
          </w:p>
          <w:p w14:paraId="40C912C2" w14:textId="77777777" w:rsidR="00550C2F" w:rsidRPr="00550C2F" w:rsidRDefault="00550C2F" w:rsidP="00550C2F">
            <w:pPr>
              <w:ind w:firstLine="0"/>
              <w:rPr>
                <w:rFonts w:ascii="Courier New" w:eastAsia="Times New Roman" w:hAnsi="Courier New" w:cs="Courier New"/>
                <w:sz w:val="22"/>
                <w:szCs w:val="20"/>
                <w:lang w:val="id-ID" w:eastAsia="ko-KR"/>
              </w:rPr>
            </w:pPr>
          </w:p>
          <w:p w14:paraId="7090529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Time: 0.0 secs</w:t>
            </w:r>
          </w:p>
          <w:p w14:paraId="6BBCE72F" w14:textId="77777777" w:rsidR="00550C2F" w:rsidRPr="00550C2F" w:rsidRDefault="00550C2F" w:rsidP="00550C2F">
            <w:pPr>
              <w:ind w:firstLine="0"/>
              <w:rPr>
                <w:rFonts w:ascii="Courier New" w:eastAsia="Times New Roman" w:hAnsi="Courier New" w:cs="Courier New"/>
                <w:sz w:val="22"/>
                <w:szCs w:val="20"/>
                <w:lang w:val="id-ID" w:eastAsia="ko-KR"/>
              </w:rPr>
            </w:pPr>
          </w:p>
          <w:p w14:paraId="4CB38F0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[[2]]</w:t>
            </w:r>
          </w:p>
          <w:p w14:paraId="1F82EFCA" w14:textId="77777777" w:rsidR="00550C2F" w:rsidRPr="00550C2F" w:rsidRDefault="00550C2F" w:rsidP="00550C2F">
            <w:pPr>
              <w:ind w:firstLine="0"/>
              <w:rPr>
                <w:rFonts w:ascii="Courier New" w:eastAsia="Times New Roman" w:hAnsi="Courier New" w:cs="Courier New"/>
                <w:sz w:val="22"/>
                <w:szCs w:val="20"/>
                <w:lang w:val="id-ID" w:eastAsia="ko-KR"/>
              </w:rPr>
            </w:pPr>
          </w:p>
          <w:p w14:paraId="7D35CF9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Call:</w:t>
            </w:r>
          </w:p>
          <w:p w14:paraId="146A422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C5.0.default(x = trainX, y = trainY)</w:t>
            </w:r>
          </w:p>
          <w:p w14:paraId="4B77B724" w14:textId="77777777" w:rsidR="00550C2F" w:rsidRPr="00550C2F" w:rsidRDefault="00550C2F" w:rsidP="00550C2F">
            <w:pPr>
              <w:ind w:firstLine="0"/>
              <w:rPr>
                <w:rFonts w:ascii="Courier New" w:eastAsia="Times New Roman" w:hAnsi="Courier New" w:cs="Courier New"/>
                <w:sz w:val="22"/>
                <w:szCs w:val="20"/>
                <w:lang w:val="id-ID" w:eastAsia="ko-KR"/>
              </w:rPr>
            </w:pPr>
          </w:p>
          <w:p w14:paraId="532F51C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C5.0 [Release 2.07 GPL Edition]  </w:t>
            </w:r>
            <w:r w:rsidRPr="00550C2F">
              <w:rPr>
                <w:rFonts w:ascii="Courier New" w:eastAsia="Times New Roman" w:hAnsi="Courier New" w:cs="Courier New"/>
                <w:sz w:val="22"/>
                <w:szCs w:val="20"/>
                <w:lang w:val="id-ID" w:eastAsia="ko-KR"/>
              </w:rPr>
              <w:tab/>
              <w:t>Tue Sep 18 11:40:02 2018</w:t>
            </w:r>
          </w:p>
          <w:p w14:paraId="596050F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w:t>
            </w:r>
          </w:p>
          <w:p w14:paraId="0C52909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Class specified by attribute `outcome'</w:t>
            </w:r>
          </w:p>
          <w:p w14:paraId="56827BAD" w14:textId="77777777" w:rsidR="00550C2F" w:rsidRPr="00550C2F" w:rsidRDefault="00550C2F" w:rsidP="00550C2F">
            <w:pPr>
              <w:ind w:firstLine="0"/>
              <w:rPr>
                <w:rFonts w:ascii="Courier New" w:eastAsia="Times New Roman" w:hAnsi="Courier New" w:cs="Courier New"/>
                <w:sz w:val="22"/>
                <w:szCs w:val="20"/>
                <w:lang w:val="id-ID" w:eastAsia="ko-KR"/>
              </w:rPr>
            </w:pPr>
          </w:p>
          <w:p w14:paraId="66CF6ED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Read 175 cases (9 attributes) from undefined.data</w:t>
            </w:r>
          </w:p>
          <w:p w14:paraId="3EDD1E61" w14:textId="77777777" w:rsidR="00550C2F" w:rsidRPr="00550C2F" w:rsidRDefault="00550C2F" w:rsidP="00550C2F">
            <w:pPr>
              <w:ind w:firstLine="0"/>
              <w:rPr>
                <w:rFonts w:ascii="Courier New" w:eastAsia="Times New Roman" w:hAnsi="Courier New" w:cs="Courier New"/>
                <w:sz w:val="22"/>
                <w:szCs w:val="20"/>
                <w:lang w:val="id-ID" w:eastAsia="ko-KR"/>
              </w:rPr>
            </w:pPr>
          </w:p>
          <w:p w14:paraId="43E3400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Decision tree:</w:t>
            </w:r>
          </w:p>
          <w:p w14:paraId="001B8597" w14:textId="77777777" w:rsidR="00550C2F" w:rsidRPr="00550C2F" w:rsidRDefault="00550C2F" w:rsidP="00550C2F">
            <w:pPr>
              <w:ind w:firstLine="0"/>
              <w:rPr>
                <w:rFonts w:ascii="Courier New" w:eastAsia="Times New Roman" w:hAnsi="Courier New" w:cs="Courier New"/>
                <w:sz w:val="22"/>
                <w:szCs w:val="20"/>
                <w:lang w:val="id-ID" w:eastAsia="ko-KR"/>
              </w:rPr>
            </w:pPr>
          </w:p>
          <w:p w14:paraId="3AE0A4C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&gt; 0: risiko (33)</w:t>
            </w:r>
          </w:p>
          <w:p w14:paraId="571F607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&lt;= 0:</w:t>
            </w:r>
          </w:p>
          <w:p w14:paraId="69C446C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:...Mag &lt;= 5.354007: nonrisiko (114)</w:t>
            </w:r>
          </w:p>
          <w:p w14:paraId="29DB940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Mag &gt; 5.354007:</w:t>
            </w:r>
          </w:p>
          <w:p w14:paraId="67CA038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&lt;= 22.45929: nonrisiko (2)</w:t>
            </w:r>
          </w:p>
          <w:p w14:paraId="4BF5C34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&gt; 22.45929: risiko (26/1)</w:t>
            </w:r>
          </w:p>
          <w:p w14:paraId="08276BF5" w14:textId="77777777" w:rsidR="00550C2F" w:rsidRPr="00550C2F" w:rsidRDefault="00550C2F" w:rsidP="00550C2F">
            <w:pPr>
              <w:ind w:firstLine="0"/>
              <w:rPr>
                <w:rFonts w:ascii="Courier New" w:eastAsia="Times New Roman" w:hAnsi="Courier New" w:cs="Courier New"/>
                <w:sz w:val="22"/>
                <w:szCs w:val="20"/>
                <w:lang w:val="id-ID" w:eastAsia="ko-KR"/>
              </w:rPr>
            </w:pPr>
          </w:p>
          <w:p w14:paraId="6B654BF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Evaluation on training data (175 cases):</w:t>
            </w:r>
          </w:p>
          <w:p w14:paraId="281FA117" w14:textId="77777777" w:rsidR="00550C2F" w:rsidRPr="00550C2F" w:rsidRDefault="00550C2F" w:rsidP="00550C2F">
            <w:pPr>
              <w:ind w:firstLine="0"/>
              <w:rPr>
                <w:rFonts w:ascii="Courier New" w:eastAsia="Times New Roman" w:hAnsi="Courier New" w:cs="Courier New"/>
                <w:sz w:val="22"/>
                <w:szCs w:val="20"/>
                <w:lang w:val="id-ID" w:eastAsia="ko-KR"/>
              </w:rPr>
            </w:pPr>
          </w:p>
          <w:p w14:paraId="6073B3E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Decision Tree   </w:t>
            </w:r>
          </w:p>
          <w:p w14:paraId="51C9F99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4C77F62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Size      Errors  </w:t>
            </w:r>
          </w:p>
          <w:p w14:paraId="099FC1B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4    1( 0.6%)   &lt;&lt;</w:t>
            </w:r>
          </w:p>
          <w:p w14:paraId="50D7B6DD" w14:textId="77777777" w:rsidR="00550C2F" w:rsidRPr="00550C2F" w:rsidRDefault="00550C2F" w:rsidP="00550C2F">
            <w:pPr>
              <w:ind w:firstLine="0"/>
              <w:rPr>
                <w:rFonts w:ascii="Courier New" w:eastAsia="Times New Roman" w:hAnsi="Courier New" w:cs="Courier New"/>
                <w:sz w:val="22"/>
                <w:szCs w:val="20"/>
                <w:lang w:val="id-ID" w:eastAsia="ko-KR"/>
              </w:rPr>
            </w:pPr>
          </w:p>
          <w:p w14:paraId="7E8F2242" w14:textId="77777777" w:rsidR="00550C2F" w:rsidRPr="00550C2F" w:rsidRDefault="00550C2F" w:rsidP="00550C2F">
            <w:pPr>
              <w:ind w:firstLine="0"/>
              <w:rPr>
                <w:rFonts w:ascii="Courier New" w:eastAsia="Times New Roman" w:hAnsi="Courier New" w:cs="Courier New"/>
                <w:sz w:val="22"/>
                <w:szCs w:val="20"/>
                <w:lang w:val="id-ID" w:eastAsia="ko-KR"/>
              </w:rPr>
            </w:pPr>
          </w:p>
          <w:p w14:paraId="5422465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(a)   (b)    &lt;-classified as</w:t>
            </w:r>
          </w:p>
          <w:p w14:paraId="41F18E4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lastRenderedPageBreak/>
              <w:tab/>
              <w:t xml:space="preserve">  ----  ----</w:t>
            </w:r>
          </w:p>
          <w:p w14:paraId="6AEC6B1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116     1    (a): class nonrisiko</w:t>
            </w:r>
          </w:p>
          <w:p w14:paraId="0AD4889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58    (b): class risiko</w:t>
            </w:r>
          </w:p>
          <w:p w14:paraId="1689478D" w14:textId="77777777" w:rsidR="00550C2F" w:rsidRPr="00550C2F" w:rsidRDefault="00550C2F" w:rsidP="00550C2F">
            <w:pPr>
              <w:ind w:firstLine="0"/>
              <w:rPr>
                <w:rFonts w:ascii="Courier New" w:eastAsia="Times New Roman" w:hAnsi="Courier New" w:cs="Courier New"/>
                <w:sz w:val="22"/>
                <w:szCs w:val="20"/>
                <w:lang w:val="id-ID" w:eastAsia="ko-KR"/>
              </w:rPr>
            </w:pPr>
          </w:p>
          <w:p w14:paraId="01B2B57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Attribute usage:</w:t>
            </w:r>
          </w:p>
          <w:p w14:paraId="52375EB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100.00%</w:t>
            </w:r>
            <w:r w:rsidRPr="00550C2F">
              <w:rPr>
                <w:rFonts w:ascii="Courier New" w:eastAsia="Times New Roman" w:hAnsi="Courier New" w:cs="Courier New"/>
                <w:sz w:val="22"/>
                <w:szCs w:val="20"/>
                <w:lang w:val="id-ID" w:eastAsia="ko-KR"/>
              </w:rPr>
              <w:tab/>
              <w:t>damage</w:t>
            </w:r>
          </w:p>
          <w:p w14:paraId="31386AD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81.14%</w:t>
            </w:r>
            <w:r w:rsidRPr="00550C2F">
              <w:rPr>
                <w:rFonts w:ascii="Courier New" w:eastAsia="Times New Roman" w:hAnsi="Courier New" w:cs="Courier New"/>
                <w:sz w:val="22"/>
                <w:szCs w:val="20"/>
                <w:lang w:val="id-ID" w:eastAsia="ko-KR"/>
              </w:rPr>
              <w:tab/>
              <w:t>Mag</w:t>
            </w:r>
          </w:p>
          <w:p w14:paraId="5C6893D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16.00%</w:t>
            </w:r>
            <w:r w:rsidRPr="00550C2F">
              <w:rPr>
                <w:rFonts w:ascii="Courier New" w:eastAsia="Times New Roman" w:hAnsi="Courier New" w:cs="Courier New"/>
                <w:sz w:val="22"/>
                <w:szCs w:val="20"/>
                <w:lang w:val="id-ID" w:eastAsia="ko-KR"/>
              </w:rPr>
              <w:tab/>
              <w:t>smaj</w:t>
            </w:r>
          </w:p>
          <w:p w14:paraId="32FBE2F0" w14:textId="77777777" w:rsidR="00550C2F" w:rsidRPr="00550C2F" w:rsidRDefault="00550C2F" w:rsidP="00550C2F">
            <w:pPr>
              <w:ind w:firstLine="0"/>
              <w:rPr>
                <w:rFonts w:ascii="Courier New" w:eastAsia="Times New Roman" w:hAnsi="Courier New" w:cs="Courier New"/>
                <w:sz w:val="22"/>
                <w:szCs w:val="20"/>
                <w:lang w:val="id-ID" w:eastAsia="ko-KR"/>
              </w:rPr>
            </w:pPr>
          </w:p>
          <w:p w14:paraId="574013C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Time: 0.0 secs</w:t>
            </w:r>
          </w:p>
          <w:p w14:paraId="4688298A" w14:textId="77777777" w:rsidR="00550C2F" w:rsidRPr="00550C2F" w:rsidRDefault="00550C2F" w:rsidP="00550C2F">
            <w:pPr>
              <w:ind w:firstLine="0"/>
              <w:rPr>
                <w:rFonts w:ascii="Courier New" w:eastAsia="Times New Roman" w:hAnsi="Courier New" w:cs="Courier New"/>
                <w:sz w:val="22"/>
                <w:szCs w:val="20"/>
                <w:lang w:val="id-ID" w:eastAsia="ko-KR"/>
              </w:rPr>
            </w:pPr>
          </w:p>
          <w:p w14:paraId="70AE6A5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[[3]]</w:t>
            </w:r>
          </w:p>
          <w:p w14:paraId="6E32C2A7" w14:textId="77777777" w:rsidR="00550C2F" w:rsidRPr="00550C2F" w:rsidRDefault="00550C2F" w:rsidP="00550C2F">
            <w:pPr>
              <w:ind w:firstLine="0"/>
              <w:rPr>
                <w:rFonts w:ascii="Courier New" w:eastAsia="Times New Roman" w:hAnsi="Courier New" w:cs="Courier New"/>
                <w:sz w:val="22"/>
                <w:szCs w:val="20"/>
                <w:lang w:val="id-ID" w:eastAsia="ko-KR"/>
              </w:rPr>
            </w:pPr>
          </w:p>
          <w:p w14:paraId="2C62774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Call:</w:t>
            </w:r>
          </w:p>
          <w:p w14:paraId="5886CD5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C5.0.default(x = trainX, y = trainY)</w:t>
            </w:r>
          </w:p>
          <w:p w14:paraId="1CB347E5" w14:textId="77777777" w:rsidR="00550C2F" w:rsidRPr="00550C2F" w:rsidRDefault="00550C2F" w:rsidP="00550C2F">
            <w:pPr>
              <w:ind w:firstLine="0"/>
              <w:rPr>
                <w:rFonts w:ascii="Courier New" w:eastAsia="Times New Roman" w:hAnsi="Courier New" w:cs="Courier New"/>
                <w:sz w:val="22"/>
                <w:szCs w:val="20"/>
                <w:lang w:val="id-ID" w:eastAsia="ko-KR"/>
              </w:rPr>
            </w:pPr>
          </w:p>
          <w:p w14:paraId="24D9DEB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C5.0 [Release 2.07 GPL Edition]  </w:t>
            </w:r>
            <w:r w:rsidRPr="00550C2F">
              <w:rPr>
                <w:rFonts w:ascii="Courier New" w:eastAsia="Times New Roman" w:hAnsi="Courier New" w:cs="Courier New"/>
                <w:sz w:val="22"/>
                <w:szCs w:val="20"/>
                <w:lang w:val="id-ID" w:eastAsia="ko-KR"/>
              </w:rPr>
              <w:tab/>
              <w:t>Tue Sep 18 11:40:02 2018</w:t>
            </w:r>
          </w:p>
          <w:p w14:paraId="55426AC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w:t>
            </w:r>
          </w:p>
          <w:p w14:paraId="7007FD28" w14:textId="77777777" w:rsidR="00550C2F" w:rsidRPr="00550C2F" w:rsidRDefault="00550C2F" w:rsidP="00550C2F">
            <w:pPr>
              <w:ind w:firstLine="0"/>
              <w:rPr>
                <w:rFonts w:ascii="Courier New" w:eastAsia="Times New Roman" w:hAnsi="Courier New" w:cs="Courier New"/>
                <w:sz w:val="22"/>
                <w:szCs w:val="20"/>
                <w:lang w:val="id-ID" w:eastAsia="ko-KR"/>
              </w:rPr>
            </w:pPr>
          </w:p>
          <w:p w14:paraId="7D87DAB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Class specified by attribute `outcome'</w:t>
            </w:r>
          </w:p>
          <w:p w14:paraId="5FDDBF8B" w14:textId="77777777" w:rsidR="00550C2F" w:rsidRPr="00550C2F" w:rsidRDefault="00550C2F" w:rsidP="00550C2F">
            <w:pPr>
              <w:ind w:firstLine="0"/>
              <w:rPr>
                <w:rFonts w:ascii="Courier New" w:eastAsia="Times New Roman" w:hAnsi="Courier New" w:cs="Courier New"/>
                <w:sz w:val="22"/>
                <w:szCs w:val="20"/>
                <w:lang w:val="id-ID" w:eastAsia="ko-KR"/>
              </w:rPr>
            </w:pPr>
          </w:p>
          <w:p w14:paraId="590A327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Read 175 cases (9 attributes) from undefined.data</w:t>
            </w:r>
          </w:p>
          <w:p w14:paraId="773E68C0" w14:textId="77777777" w:rsidR="00550C2F" w:rsidRPr="00550C2F" w:rsidRDefault="00550C2F" w:rsidP="00550C2F">
            <w:pPr>
              <w:ind w:firstLine="0"/>
              <w:rPr>
                <w:rFonts w:ascii="Courier New" w:eastAsia="Times New Roman" w:hAnsi="Courier New" w:cs="Courier New"/>
                <w:sz w:val="22"/>
                <w:szCs w:val="20"/>
                <w:lang w:val="id-ID" w:eastAsia="ko-KR"/>
              </w:rPr>
            </w:pPr>
          </w:p>
          <w:p w14:paraId="30457B1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Decision tree:</w:t>
            </w:r>
          </w:p>
          <w:p w14:paraId="748F3BFA" w14:textId="77777777" w:rsidR="00550C2F" w:rsidRPr="00550C2F" w:rsidRDefault="00550C2F" w:rsidP="00550C2F">
            <w:pPr>
              <w:ind w:firstLine="0"/>
              <w:rPr>
                <w:rFonts w:ascii="Courier New" w:eastAsia="Times New Roman" w:hAnsi="Courier New" w:cs="Courier New"/>
                <w:sz w:val="22"/>
                <w:szCs w:val="20"/>
                <w:lang w:val="id-ID" w:eastAsia="ko-KR"/>
              </w:rPr>
            </w:pPr>
          </w:p>
          <w:p w14:paraId="35FCC8E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&gt; 0: risiko (35)</w:t>
            </w:r>
          </w:p>
          <w:p w14:paraId="3DB3184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&lt;= 0:</w:t>
            </w:r>
          </w:p>
          <w:p w14:paraId="1AB86DD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:...Mag &lt;= 5.354007: nonrisiko (113)</w:t>
            </w:r>
          </w:p>
          <w:p w14:paraId="305B5EA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Mag &gt; 5.354007:</w:t>
            </w:r>
          </w:p>
          <w:p w14:paraId="3C49E17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&lt;= 24: nonrisiko (2)</w:t>
            </w:r>
          </w:p>
          <w:p w14:paraId="795B54B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&gt; 24: risiko (25/1)</w:t>
            </w:r>
          </w:p>
          <w:p w14:paraId="3FCCE890" w14:textId="77777777" w:rsidR="00550C2F" w:rsidRPr="00550C2F" w:rsidRDefault="00550C2F" w:rsidP="00550C2F">
            <w:pPr>
              <w:ind w:firstLine="0"/>
              <w:rPr>
                <w:rFonts w:ascii="Courier New" w:eastAsia="Times New Roman" w:hAnsi="Courier New" w:cs="Courier New"/>
                <w:sz w:val="22"/>
                <w:szCs w:val="20"/>
                <w:lang w:val="id-ID" w:eastAsia="ko-KR"/>
              </w:rPr>
            </w:pPr>
          </w:p>
          <w:p w14:paraId="073E686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Evaluation on training data (175 cases):</w:t>
            </w:r>
          </w:p>
          <w:p w14:paraId="0039200D" w14:textId="77777777" w:rsidR="00550C2F" w:rsidRPr="00550C2F" w:rsidRDefault="00550C2F" w:rsidP="00550C2F">
            <w:pPr>
              <w:ind w:firstLine="0"/>
              <w:rPr>
                <w:rFonts w:ascii="Courier New" w:eastAsia="Times New Roman" w:hAnsi="Courier New" w:cs="Courier New"/>
                <w:sz w:val="22"/>
                <w:szCs w:val="20"/>
                <w:lang w:val="id-ID" w:eastAsia="ko-KR"/>
              </w:rPr>
            </w:pPr>
          </w:p>
          <w:p w14:paraId="2A8F4F4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Decision Tree   </w:t>
            </w:r>
          </w:p>
          <w:p w14:paraId="56E0B48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057B6D1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Size      Errors  </w:t>
            </w:r>
          </w:p>
          <w:p w14:paraId="034059F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4    1( 0.6%)   &lt;&lt;</w:t>
            </w:r>
          </w:p>
          <w:p w14:paraId="56C92CD4" w14:textId="77777777" w:rsidR="00550C2F" w:rsidRPr="00550C2F" w:rsidRDefault="00550C2F" w:rsidP="00550C2F">
            <w:pPr>
              <w:ind w:firstLine="0"/>
              <w:rPr>
                <w:rFonts w:ascii="Courier New" w:eastAsia="Times New Roman" w:hAnsi="Courier New" w:cs="Courier New"/>
                <w:sz w:val="22"/>
                <w:szCs w:val="20"/>
                <w:lang w:val="id-ID" w:eastAsia="ko-KR"/>
              </w:rPr>
            </w:pPr>
          </w:p>
          <w:p w14:paraId="19F5AD5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(a)   (b)    &lt;-classified as</w:t>
            </w:r>
          </w:p>
          <w:p w14:paraId="010725F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0A4936C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115     1    (a): class nonrisiko</w:t>
            </w:r>
          </w:p>
          <w:p w14:paraId="35C717E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59    (b): class risiko</w:t>
            </w:r>
          </w:p>
          <w:p w14:paraId="0FD6F4F0" w14:textId="77777777" w:rsidR="00550C2F" w:rsidRPr="00550C2F" w:rsidRDefault="00550C2F" w:rsidP="00550C2F">
            <w:pPr>
              <w:ind w:firstLine="0"/>
              <w:rPr>
                <w:rFonts w:ascii="Courier New" w:eastAsia="Times New Roman" w:hAnsi="Courier New" w:cs="Courier New"/>
                <w:sz w:val="22"/>
                <w:szCs w:val="20"/>
                <w:lang w:val="id-ID" w:eastAsia="ko-KR"/>
              </w:rPr>
            </w:pPr>
          </w:p>
          <w:p w14:paraId="447F64B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Attribute usage:</w:t>
            </w:r>
          </w:p>
          <w:p w14:paraId="42906E3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100.00%</w:t>
            </w:r>
            <w:r w:rsidRPr="00550C2F">
              <w:rPr>
                <w:rFonts w:ascii="Courier New" w:eastAsia="Times New Roman" w:hAnsi="Courier New" w:cs="Courier New"/>
                <w:sz w:val="22"/>
                <w:szCs w:val="20"/>
                <w:lang w:val="id-ID" w:eastAsia="ko-KR"/>
              </w:rPr>
              <w:tab/>
              <w:t>damage</w:t>
            </w:r>
          </w:p>
          <w:p w14:paraId="39E0B08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80.00%</w:t>
            </w:r>
            <w:r w:rsidRPr="00550C2F">
              <w:rPr>
                <w:rFonts w:ascii="Courier New" w:eastAsia="Times New Roman" w:hAnsi="Courier New" w:cs="Courier New"/>
                <w:sz w:val="22"/>
                <w:szCs w:val="20"/>
                <w:lang w:val="id-ID" w:eastAsia="ko-KR"/>
              </w:rPr>
              <w:tab/>
              <w:t>Mag</w:t>
            </w:r>
          </w:p>
          <w:p w14:paraId="7BE143F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15.43%</w:t>
            </w:r>
            <w:r w:rsidRPr="00550C2F">
              <w:rPr>
                <w:rFonts w:ascii="Courier New" w:eastAsia="Times New Roman" w:hAnsi="Courier New" w:cs="Courier New"/>
                <w:sz w:val="22"/>
                <w:szCs w:val="20"/>
                <w:lang w:val="id-ID" w:eastAsia="ko-KR"/>
              </w:rPr>
              <w:tab/>
              <w:t>smaj</w:t>
            </w:r>
          </w:p>
          <w:p w14:paraId="7C528441" w14:textId="77777777" w:rsidR="00550C2F" w:rsidRPr="00550C2F" w:rsidRDefault="00550C2F" w:rsidP="00550C2F">
            <w:pPr>
              <w:ind w:firstLine="0"/>
              <w:rPr>
                <w:rFonts w:ascii="Courier New" w:eastAsia="Times New Roman" w:hAnsi="Courier New" w:cs="Courier New"/>
                <w:sz w:val="22"/>
                <w:szCs w:val="20"/>
                <w:lang w:val="id-ID" w:eastAsia="ko-KR"/>
              </w:rPr>
            </w:pPr>
          </w:p>
          <w:p w14:paraId="04A8AEB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Time: 0.0 secs</w:t>
            </w:r>
          </w:p>
          <w:p w14:paraId="203D4133" w14:textId="77777777" w:rsidR="00550C2F" w:rsidRPr="00550C2F" w:rsidRDefault="00550C2F" w:rsidP="00550C2F">
            <w:pPr>
              <w:ind w:firstLine="0"/>
              <w:rPr>
                <w:rFonts w:ascii="Courier New" w:eastAsia="Times New Roman" w:hAnsi="Courier New" w:cs="Courier New"/>
                <w:sz w:val="22"/>
                <w:szCs w:val="20"/>
                <w:lang w:val="id-ID" w:eastAsia="ko-KR"/>
              </w:rPr>
            </w:pPr>
          </w:p>
          <w:p w14:paraId="68FAF82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[[4]]</w:t>
            </w:r>
          </w:p>
          <w:p w14:paraId="7F0EB39A" w14:textId="77777777" w:rsidR="00550C2F" w:rsidRPr="00550C2F" w:rsidRDefault="00550C2F" w:rsidP="00550C2F">
            <w:pPr>
              <w:ind w:firstLine="0"/>
              <w:rPr>
                <w:rFonts w:ascii="Courier New" w:eastAsia="Times New Roman" w:hAnsi="Courier New" w:cs="Courier New"/>
                <w:sz w:val="22"/>
                <w:szCs w:val="20"/>
                <w:lang w:val="id-ID" w:eastAsia="ko-KR"/>
              </w:rPr>
            </w:pPr>
          </w:p>
          <w:p w14:paraId="720D071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Call:</w:t>
            </w:r>
          </w:p>
          <w:p w14:paraId="78D4F53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C5.0.default(x = trainX, y = trainY)</w:t>
            </w:r>
          </w:p>
          <w:p w14:paraId="1CCFF0F6" w14:textId="77777777" w:rsidR="00550C2F" w:rsidRPr="00550C2F" w:rsidRDefault="00550C2F" w:rsidP="00550C2F">
            <w:pPr>
              <w:ind w:firstLine="0"/>
              <w:rPr>
                <w:rFonts w:ascii="Courier New" w:eastAsia="Times New Roman" w:hAnsi="Courier New" w:cs="Courier New"/>
                <w:sz w:val="22"/>
                <w:szCs w:val="20"/>
                <w:lang w:val="id-ID" w:eastAsia="ko-KR"/>
              </w:rPr>
            </w:pPr>
          </w:p>
          <w:p w14:paraId="705BC6D6" w14:textId="77777777" w:rsidR="00550C2F" w:rsidRPr="00550C2F" w:rsidRDefault="00550C2F" w:rsidP="00550C2F">
            <w:pPr>
              <w:ind w:firstLine="0"/>
              <w:rPr>
                <w:rFonts w:ascii="Courier New" w:eastAsia="Times New Roman" w:hAnsi="Courier New" w:cs="Courier New"/>
                <w:sz w:val="22"/>
                <w:szCs w:val="20"/>
                <w:lang w:val="id-ID" w:eastAsia="ko-KR"/>
              </w:rPr>
            </w:pPr>
          </w:p>
          <w:p w14:paraId="0BE7E5C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C5.0 [Release 2.07 GPL Edition]  </w:t>
            </w:r>
            <w:r w:rsidRPr="00550C2F">
              <w:rPr>
                <w:rFonts w:ascii="Courier New" w:eastAsia="Times New Roman" w:hAnsi="Courier New" w:cs="Courier New"/>
                <w:sz w:val="22"/>
                <w:szCs w:val="20"/>
                <w:lang w:val="id-ID" w:eastAsia="ko-KR"/>
              </w:rPr>
              <w:tab/>
              <w:t>Tue Sep 18 11:40:02 2018</w:t>
            </w:r>
          </w:p>
          <w:p w14:paraId="5A6785D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w:t>
            </w:r>
          </w:p>
          <w:p w14:paraId="50878FC8" w14:textId="77777777" w:rsidR="00550C2F" w:rsidRPr="00550C2F" w:rsidRDefault="00550C2F" w:rsidP="00550C2F">
            <w:pPr>
              <w:ind w:firstLine="0"/>
              <w:rPr>
                <w:rFonts w:ascii="Courier New" w:eastAsia="Times New Roman" w:hAnsi="Courier New" w:cs="Courier New"/>
                <w:sz w:val="22"/>
                <w:szCs w:val="20"/>
                <w:lang w:val="id-ID" w:eastAsia="ko-KR"/>
              </w:rPr>
            </w:pPr>
          </w:p>
          <w:p w14:paraId="7BA3C85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Class specified by attribute `outcome'</w:t>
            </w:r>
          </w:p>
          <w:p w14:paraId="5549A5E5" w14:textId="77777777" w:rsidR="00550C2F" w:rsidRPr="00550C2F" w:rsidRDefault="00550C2F" w:rsidP="00550C2F">
            <w:pPr>
              <w:ind w:firstLine="0"/>
              <w:rPr>
                <w:rFonts w:ascii="Courier New" w:eastAsia="Times New Roman" w:hAnsi="Courier New" w:cs="Courier New"/>
                <w:sz w:val="22"/>
                <w:szCs w:val="20"/>
                <w:lang w:val="id-ID" w:eastAsia="ko-KR"/>
              </w:rPr>
            </w:pPr>
          </w:p>
          <w:p w14:paraId="056E187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Read 175 cases (9 attributes) from undefined.data</w:t>
            </w:r>
          </w:p>
          <w:p w14:paraId="6BAC36C9" w14:textId="77777777" w:rsidR="00550C2F" w:rsidRPr="00550C2F" w:rsidRDefault="00550C2F" w:rsidP="00550C2F">
            <w:pPr>
              <w:ind w:firstLine="0"/>
              <w:rPr>
                <w:rFonts w:ascii="Courier New" w:eastAsia="Times New Roman" w:hAnsi="Courier New" w:cs="Courier New"/>
                <w:sz w:val="22"/>
                <w:szCs w:val="20"/>
                <w:lang w:val="id-ID" w:eastAsia="ko-KR"/>
              </w:rPr>
            </w:pPr>
          </w:p>
          <w:p w14:paraId="48BE9C6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Decision tree:</w:t>
            </w:r>
          </w:p>
          <w:p w14:paraId="5382FE19" w14:textId="77777777" w:rsidR="00550C2F" w:rsidRPr="00550C2F" w:rsidRDefault="00550C2F" w:rsidP="00550C2F">
            <w:pPr>
              <w:ind w:firstLine="0"/>
              <w:rPr>
                <w:rFonts w:ascii="Courier New" w:eastAsia="Times New Roman" w:hAnsi="Courier New" w:cs="Courier New"/>
                <w:sz w:val="22"/>
                <w:szCs w:val="20"/>
                <w:lang w:val="id-ID" w:eastAsia="ko-KR"/>
              </w:rPr>
            </w:pPr>
          </w:p>
          <w:p w14:paraId="635AE76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&gt; 0: risiko (35)</w:t>
            </w:r>
          </w:p>
          <w:p w14:paraId="316BA6C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&lt;= 0:</w:t>
            </w:r>
          </w:p>
          <w:p w14:paraId="09EA8DD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:...Mag &lt;= 5.354007: nonrisiko (115)</w:t>
            </w:r>
          </w:p>
          <w:p w14:paraId="064F5D2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Mag &gt; 5.354007:</w:t>
            </w:r>
          </w:p>
          <w:p w14:paraId="2DB4521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&lt;= 24: nonrisiko (2)</w:t>
            </w:r>
          </w:p>
          <w:p w14:paraId="79BD2DE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&gt; 24: risiko (23/1)</w:t>
            </w:r>
          </w:p>
          <w:p w14:paraId="6F1A9F39" w14:textId="77777777" w:rsidR="00550C2F" w:rsidRPr="00550C2F" w:rsidRDefault="00550C2F" w:rsidP="00550C2F">
            <w:pPr>
              <w:ind w:firstLine="0"/>
              <w:rPr>
                <w:rFonts w:ascii="Courier New" w:eastAsia="Times New Roman" w:hAnsi="Courier New" w:cs="Courier New"/>
                <w:sz w:val="22"/>
                <w:szCs w:val="20"/>
                <w:lang w:val="id-ID" w:eastAsia="ko-KR"/>
              </w:rPr>
            </w:pPr>
          </w:p>
          <w:p w14:paraId="6B5B45B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Evaluation on training data (175 cases):</w:t>
            </w:r>
          </w:p>
          <w:p w14:paraId="278F6391" w14:textId="77777777" w:rsidR="00550C2F" w:rsidRPr="00550C2F" w:rsidRDefault="00550C2F" w:rsidP="00550C2F">
            <w:pPr>
              <w:ind w:firstLine="0"/>
              <w:rPr>
                <w:rFonts w:ascii="Courier New" w:eastAsia="Times New Roman" w:hAnsi="Courier New" w:cs="Courier New"/>
                <w:sz w:val="22"/>
                <w:szCs w:val="20"/>
                <w:lang w:val="id-ID" w:eastAsia="ko-KR"/>
              </w:rPr>
            </w:pPr>
          </w:p>
          <w:p w14:paraId="42EB678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Decision Tree   </w:t>
            </w:r>
          </w:p>
          <w:p w14:paraId="5BF056B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2E3AFFF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Size      Errors  </w:t>
            </w:r>
          </w:p>
          <w:p w14:paraId="2CAF805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4    1( 0.6%)   &lt;&lt;</w:t>
            </w:r>
          </w:p>
          <w:p w14:paraId="7ADA9DFE" w14:textId="77777777" w:rsidR="00550C2F" w:rsidRPr="00550C2F" w:rsidRDefault="00550C2F" w:rsidP="00550C2F">
            <w:pPr>
              <w:ind w:firstLine="0"/>
              <w:rPr>
                <w:rFonts w:ascii="Courier New" w:eastAsia="Times New Roman" w:hAnsi="Courier New" w:cs="Courier New"/>
                <w:sz w:val="22"/>
                <w:szCs w:val="20"/>
                <w:lang w:val="id-ID" w:eastAsia="ko-KR"/>
              </w:rPr>
            </w:pPr>
          </w:p>
          <w:p w14:paraId="2FEC202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(a)   (b)    &lt;-classified as</w:t>
            </w:r>
          </w:p>
          <w:p w14:paraId="109A037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7F846FE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117     1    (a): class nonrisiko</w:t>
            </w:r>
          </w:p>
          <w:p w14:paraId="16C6ED0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57    (b): class risiko</w:t>
            </w:r>
          </w:p>
          <w:p w14:paraId="1421457F" w14:textId="77777777" w:rsidR="00550C2F" w:rsidRPr="00550C2F" w:rsidRDefault="00550C2F" w:rsidP="00550C2F">
            <w:pPr>
              <w:ind w:firstLine="0"/>
              <w:rPr>
                <w:rFonts w:ascii="Courier New" w:eastAsia="Times New Roman" w:hAnsi="Courier New" w:cs="Courier New"/>
                <w:sz w:val="22"/>
                <w:szCs w:val="20"/>
                <w:lang w:val="id-ID" w:eastAsia="ko-KR"/>
              </w:rPr>
            </w:pPr>
          </w:p>
          <w:p w14:paraId="5B73DCC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Attribute usage:</w:t>
            </w:r>
          </w:p>
          <w:p w14:paraId="675C758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100.00%</w:t>
            </w:r>
            <w:r w:rsidRPr="00550C2F">
              <w:rPr>
                <w:rFonts w:ascii="Courier New" w:eastAsia="Times New Roman" w:hAnsi="Courier New" w:cs="Courier New"/>
                <w:sz w:val="22"/>
                <w:szCs w:val="20"/>
                <w:lang w:val="id-ID" w:eastAsia="ko-KR"/>
              </w:rPr>
              <w:tab/>
              <w:t>damage</w:t>
            </w:r>
          </w:p>
          <w:p w14:paraId="61158E7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80.00%</w:t>
            </w:r>
            <w:r w:rsidRPr="00550C2F">
              <w:rPr>
                <w:rFonts w:ascii="Courier New" w:eastAsia="Times New Roman" w:hAnsi="Courier New" w:cs="Courier New"/>
                <w:sz w:val="22"/>
                <w:szCs w:val="20"/>
                <w:lang w:val="id-ID" w:eastAsia="ko-KR"/>
              </w:rPr>
              <w:tab/>
              <w:t>Mag</w:t>
            </w:r>
          </w:p>
          <w:p w14:paraId="13073D9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14.29%</w:t>
            </w:r>
            <w:r w:rsidRPr="00550C2F">
              <w:rPr>
                <w:rFonts w:ascii="Courier New" w:eastAsia="Times New Roman" w:hAnsi="Courier New" w:cs="Courier New"/>
                <w:sz w:val="22"/>
                <w:szCs w:val="20"/>
                <w:lang w:val="id-ID" w:eastAsia="ko-KR"/>
              </w:rPr>
              <w:tab/>
              <w:t>smaj</w:t>
            </w:r>
          </w:p>
          <w:p w14:paraId="7374B4F0" w14:textId="77777777" w:rsidR="00550C2F" w:rsidRPr="00550C2F" w:rsidRDefault="00550C2F" w:rsidP="00550C2F">
            <w:pPr>
              <w:ind w:firstLine="0"/>
              <w:rPr>
                <w:rFonts w:ascii="Courier New" w:eastAsia="Times New Roman" w:hAnsi="Courier New" w:cs="Courier New"/>
                <w:sz w:val="22"/>
                <w:szCs w:val="20"/>
                <w:lang w:val="id-ID" w:eastAsia="ko-KR"/>
              </w:rPr>
            </w:pPr>
          </w:p>
          <w:p w14:paraId="5F4E50A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Time: 0.0 secs</w:t>
            </w:r>
          </w:p>
          <w:p w14:paraId="0E19FC07" w14:textId="77777777" w:rsidR="00550C2F" w:rsidRPr="00550C2F" w:rsidRDefault="00550C2F" w:rsidP="00550C2F">
            <w:pPr>
              <w:ind w:firstLine="0"/>
              <w:rPr>
                <w:rFonts w:ascii="Courier New" w:eastAsia="Times New Roman" w:hAnsi="Courier New" w:cs="Courier New"/>
                <w:sz w:val="22"/>
                <w:szCs w:val="20"/>
                <w:lang w:val="id-ID" w:eastAsia="ko-KR"/>
              </w:rPr>
            </w:pPr>
          </w:p>
          <w:p w14:paraId="15E6579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[[5]]</w:t>
            </w:r>
          </w:p>
          <w:p w14:paraId="40B9D993" w14:textId="77777777" w:rsidR="00550C2F" w:rsidRPr="00550C2F" w:rsidRDefault="00550C2F" w:rsidP="00550C2F">
            <w:pPr>
              <w:ind w:firstLine="0"/>
              <w:rPr>
                <w:rFonts w:ascii="Courier New" w:eastAsia="Times New Roman" w:hAnsi="Courier New" w:cs="Courier New"/>
                <w:sz w:val="22"/>
                <w:szCs w:val="20"/>
                <w:lang w:val="id-ID" w:eastAsia="ko-KR"/>
              </w:rPr>
            </w:pPr>
          </w:p>
          <w:p w14:paraId="34DCA0F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Call:</w:t>
            </w:r>
          </w:p>
          <w:p w14:paraId="0F17DEE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C5.0.default(x = trainX, y = trainY)</w:t>
            </w:r>
          </w:p>
          <w:p w14:paraId="414E413A" w14:textId="77777777" w:rsidR="00550C2F" w:rsidRPr="00550C2F" w:rsidRDefault="00550C2F" w:rsidP="00550C2F">
            <w:pPr>
              <w:ind w:firstLine="0"/>
              <w:rPr>
                <w:rFonts w:ascii="Courier New" w:eastAsia="Times New Roman" w:hAnsi="Courier New" w:cs="Courier New"/>
                <w:sz w:val="22"/>
                <w:szCs w:val="20"/>
                <w:lang w:val="id-ID" w:eastAsia="ko-KR"/>
              </w:rPr>
            </w:pPr>
          </w:p>
          <w:p w14:paraId="72291C8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C5.0 [Release 2.07 GPL Edition]  </w:t>
            </w:r>
            <w:r w:rsidRPr="00550C2F">
              <w:rPr>
                <w:rFonts w:ascii="Courier New" w:eastAsia="Times New Roman" w:hAnsi="Courier New" w:cs="Courier New"/>
                <w:sz w:val="22"/>
                <w:szCs w:val="20"/>
                <w:lang w:val="id-ID" w:eastAsia="ko-KR"/>
              </w:rPr>
              <w:tab/>
              <w:t>Tue Sep 18 11:40:03 2018</w:t>
            </w:r>
          </w:p>
          <w:p w14:paraId="2E37FAF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w:t>
            </w:r>
          </w:p>
          <w:p w14:paraId="34A40896" w14:textId="77777777" w:rsidR="00550C2F" w:rsidRPr="00550C2F" w:rsidRDefault="00550C2F" w:rsidP="00550C2F">
            <w:pPr>
              <w:ind w:firstLine="0"/>
              <w:rPr>
                <w:rFonts w:ascii="Courier New" w:eastAsia="Times New Roman" w:hAnsi="Courier New" w:cs="Courier New"/>
                <w:sz w:val="22"/>
                <w:szCs w:val="20"/>
                <w:lang w:val="id-ID" w:eastAsia="ko-KR"/>
              </w:rPr>
            </w:pPr>
          </w:p>
          <w:p w14:paraId="13EA2C1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Class specified by attribute `outcome'</w:t>
            </w:r>
          </w:p>
          <w:p w14:paraId="19A9969E" w14:textId="77777777" w:rsidR="00550C2F" w:rsidRPr="00550C2F" w:rsidRDefault="00550C2F" w:rsidP="00550C2F">
            <w:pPr>
              <w:ind w:firstLine="0"/>
              <w:rPr>
                <w:rFonts w:ascii="Courier New" w:eastAsia="Times New Roman" w:hAnsi="Courier New" w:cs="Courier New"/>
                <w:sz w:val="22"/>
                <w:szCs w:val="20"/>
                <w:lang w:val="id-ID" w:eastAsia="ko-KR"/>
              </w:rPr>
            </w:pPr>
          </w:p>
          <w:p w14:paraId="1A03EA5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Read 175 cases (9 attributes) from undefined.data</w:t>
            </w:r>
          </w:p>
          <w:p w14:paraId="2341D543" w14:textId="77777777" w:rsidR="00550C2F" w:rsidRPr="00550C2F" w:rsidRDefault="00550C2F" w:rsidP="00550C2F">
            <w:pPr>
              <w:ind w:firstLine="0"/>
              <w:rPr>
                <w:rFonts w:ascii="Courier New" w:eastAsia="Times New Roman" w:hAnsi="Courier New" w:cs="Courier New"/>
                <w:sz w:val="22"/>
                <w:szCs w:val="20"/>
                <w:lang w:val="id-ID" w:eastAsia="ko-KR"/>
              </w:rPr>
            </w:pPr>
          </w:p>
          <w:p w14:paraId="2F9F340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Decision tree:</w:t>
            </w:r>
          </w:p>
          <w:p w14:paraId="099B8501" w14:textId="77777777" w:rsidR="00550C2F" w:rsidRPr="00550C2F" w:rsidRDefault="00550C2F" w:rsidP="00550C2F">
            <w:pPr>
              <w:ind w:firstLine="0"/>
              <w:rPr>
                <w:rFonts w:ascii="Courier New" w:eastAsia="Times New Roman" w:hAnsi="Courier New" w:cs="Courier New"/>
                <w:sz w:val="22"/>
                <w:szCs w:val="20"/>
                <w:lang w:val="id-ID" w:eastAsia="ko-KR"/>
              </w:rPr>
            </w:pPr>
          </w:p>
          <w:p w14:paraId="2E4A1B0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&gt; 0: risiko (32)</w:t>
            </w:r>
          </w:p>
          <w:p w14:paraId="6BFBC71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&lt;= 0:</w:t>
            </w:r>
          </w:p>
          <w:p w14:paraId="3510A3C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:...Mag &lt;= 5.354007: nonrisiko (114)</w:t>
            </w:r>
          </w:p>
          <w:p w14:paraId="5A66EF2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Mag &gt; 5.354007:</w:t>
            </w:r>
          </w:p>
          <w:p w14:paraId="39F2061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&lt;= 24: nonrisiko (2)</w:t>
            </w:r>
          </w:p>
          <w:p w14:paraId="14E1309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&gt; 24: risiko (27/1)</w:t>
            </w:r>
          </w:p>
          <w:p w14:paraId="1E11270F" w14:textId="77777777" w:rsidR="00550C2F" w:rsidRPr="00550C2F" w:rsidRDefault="00550C2F" w:rsidP="00550C2F">
            <w:pPr>
              <w:ind w:firstLine="0"/>
              <w:rPr>
                <w:rFonts w:ascii="Courier New" w:eastAsia="Times New Roman" w:hAnsi="Courier New" w:cs="Courier New"/>
                <w:sz w:val="22"/>
                <w:szCs w:val="20"/>
                <w:lang w:val="id-ID" w:eastAsia="ko-KR"/>
              </w:rPr>
            </w:pPr>
          </w:p>
          <w:p w14:paraId="08CF3C1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Evaluation on training data (175 cases):</w:t>
            </w:r>
          </w:p>
          <w:p w14:paraId="1141DFA8" w14:textId="77777777" w:rsidR="00550C2F" w:rsidRPr="00550C2F" w:rsidRDefault="00550C2F" w:rsidP="00550C2F">
            <w:pPr>
              <w:ind w:firstLine="0"/>
              <w:rPr>
                <w:rFonts w:ascii="Courier New" w:eastAsia="Times New Roman" w:hAnsi="Courier New" w:cs="Courier New"/>
                <w:sz w:val="22"/>
                <w:szCs w:val="20"/>
                <w:lang w:val="id-ID" w:eastAsia="ko-KR"/>
              </w:rPr>
            </w:pPr>
          </w:p>
          <w:p w14:paraId="272DEF9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Decision Tree   </w:t>
            </w:r>
          </w:p>
          <w:p w14:paraId="284C8F1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1C19C05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Size      Errors  </w:t>
            </w:r>
          </w:p>
          <w:p w14:paraId="1FBBCC3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4    1( 0.6%)   &lt;&lt;</w:t>
            </w:r>
          </w:p>
          <w:p w14:paraId="7ABEB8CE" w14:textId="77777777" w:rsidR="00550C2F" w:rsidRPr="00550C2F" w:rsidRDefault="00550C2F" w:rsidP="00550C2F">
            <w:pPr>
              <w:ind w:firstLine="0"/>
              <w:rPr>
                <w:rFonts w:ascii="Courier New" w:eastAsia="Times New Roman" w:hAnsi="Courier New" w:cs="Courier New"/>
                <w:sz w:val="22"/>
                <w:szCs w:val="20"/>
                <w:lang w:val="id-ID" w:eastAsia="ko-KR"/>
              </w:rPr>
            </w:pPr>
          </w:p>
          <w:p w14:paraId="01C4B5B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(a)   (b)    &lt;-classified as</w:t>
            </w:r>
          </w:p>
          <w:p w14:paraId="727B25A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795FABF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116     1    (a): class nonrisiko</w:t>
            </w:r>
          </w:p>
          <w:p w14:paraId="66560EA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58    (b): class risiko</w:t>
            </w:r>
          </w:p>
          <w:p w14:paraId="721C996C" w14:textId="77777777" w:rsidR="00550C2F" w:rsidRPr="00550C2F" w:rsidRDefault="00550C2F" w:rsidP="00550C2F">
            <w:pPr>
              <w:ind w:firstLine="0"/>
              <w:rPr>
                <w:rFonts w:ascii="Courier New" w:eastAsia="Times New Roman" w:hAnsi="Courier New" w:cs="Courier New"/>
                <w:sz w:val="22"/>
                <w:szCs w:val="20"/>
                <w:lang w:val="id-ID" w:eastAsia="ko-KR"/>
              </w:rPr>
            </w:pPr>
          </w:p>
          <w:p w14:paraId="4E36AA1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Attribute usage:</w:t>
            </w:r>
          </w:p>
          <w:p w14:paraId="4C9CBF2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100.00%</w:t>
            </w:r>
            <w:r w:rsidRPr="00550C2F">
              <w:rPr>
                <w:rFonts w:ascii="Courier New" w:eastAsia="Times New Roman" w:hAnsi="Courier New" w:cs="Courier New"/>
                <w:sz w:val="22"/>
                <w:szCs w:val="20"/>
                <w:lang w:val="id-ID" w:eastAsia="ko-KR"/>
              </w:rPr>
              <w:tab/>
              <w:t>damage</w:t>
            </w:r>
          </w:p>
          <w:p w14:paraId="345EB44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81.71%</w:t>
            </w:r>
            <w:r w:rsidRPr="00550C2F">
              <w:rPr>
                <w:rFonts w:ascii="Courier New" w:eastAsia="Times New Roman" w:hAnsi="Courier New" w:cs="Courier New"/>
                <w:sz w:val="22"/>
                <w:szCs w:val="20"/>
                <w:lang w:val="id-ID" w:eastAsia="ko-KR"/>
              </w:rPr>
              <w:tab/>
              <w:t>Mag</w:t>
            </w:r>
          </w:p>
          <w:p w14:paraId="3037EC7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16.57%</w:t>
            </w:r>
            <w:r w:rsidRPr="00550C2F">
              <w:rPr>
                <w:rFonts w:ascii="Courier New" w:eastAsia="Times New Roman" w:hAnsi="Courier New" w:cs="Courier New"/>
                <w:sz w:val="22"/>
                <w:szCs w:val="20"/>
                <w:lang w:val="id-ID" w:eastAsia="ko-KR"/>
              </w:rPr>
              <w:tab/>
              <w:t>smaj</w:t>
            </w:r>
          </w:p>
          <w:p w14:paraId="6C76E8FE" w14:textId="77777777" w:rsidR="00550C2F" w:rsidRPr="00550C2F" w:rsidRDefault="00550C2F" w:rsidP="00550C2F">
            <w:pPr>
              <w:ind w:firstLine="0"/>
              <w:rPr>
                <w:rFonts w:ascii="Courier New" w:eastAsia="Times New Roman" w:hAnsi="Courier New" w:cs="Courier New"/>
                <w:sz w:val="22"/>
                <w:szCs w:val="20"/>
                <w:lang w:val="id-ID" w:eastAsia="ko-KR"/>
              </w:rPr>
            </w:pPr>
          </w:p>
          <w:p w14:paraId="1893D5F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Time: 0.0 secs</w:t>
            </w:r>
          </w:p>
          <w:p w14:paraId="3EFF5199" w14:textId="77777777" w:rsidR="00550C2F" w:rsidRPr="00550C2F" w:rsidRDefault="00550C2F" w:rsidP="00550C2F">
            <w:pPr>
              <w:ind w:firstLine="0"/>
              <w:rPr>
                <w:rFonts w:ascii="Courier New" w:eastAsia="Times New Roman" w:hAnsi="Courier New" w:cs="Courier New"/>
                <w:sz w:val="22"/>
                <w:szCs w:val="20"/>
                <w:lang w:val="id-ID" w:eastAsia="ko-KR"/>
              </w:rPr>
            </w:pPr>
          </w:p>
          <w:p w14:paraId="63EA379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[[6]]</w:t>
            </w:r>
          </w:p>
          <w:p w14:paraId="2B629F7A" w14:textId="77777777" w:rsidR="00550C2F" w:rsidRPr="00550C2F" w:rsidRDefault="00550C2F" w:rsidP="00550C2F">
            <w:pPr>
              <w:ind w:firstLine="0"/>
              <w:rPr>
                <w:rFonts w:ascii="Courier New" w:eastAsia="Times New Roman" w:hAnsi="Courier New" w:cs="Courier New"/>
                <w:sz w:val="22"/>
                <w:szCs w:val="20"/>
                <w:lang w:val="id-ID" w:eastAsia="ko-KR"/>
              </w:rPr>
            </w:pPr>
          </w:p>
          <w:p w14:paraId="018CD11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Call:</w:t>
            </w:r>
          </w:p>
          <w:p w14:paraId="123DCA3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C5.0.default(x = trainX, y = trainY)</w:t>
            </w:r>
          </w:p>
          <w:p w14:paraId="49DCD290" w14:textId="77777777" w:rsidR="00550C2F" w:rsidRPr="00550C2F" w:rsidRDefault="00550C2F" w:rsidP="00550C2F">
            <w:pPr>
              <w:ind w:firstLine="0"/>
              <w:rPr>
                <w:rFonts w:ascii="Courier New" w:eastAsia="Times New Roman" w:hAnsi="Courier New" w:cs="Courier New"/>
                <w:sz w:val="22"/>
                <w:szCs w:val="20"/>
                <w:lang w:val="id-ID" w:eastAsia="ko-KR"/>
              </w:rPr>
            </w:pPr>
          </w:p>
          <w:p w14:paraId="3786A96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C5.0 [Release 2.07 GPL Edition]  </w:t>
            </w:r>
            <w:r w:rsidRPr="00550C2F">
              <w:rPr>
                <w:rFonts w:ascii="Courier New" w:eastAsia="Times New Roman" w:hAnsi="Courier New" w:cs="Courier New"/>
                <w:sz w:val="22"/>
                <w:szCs w:val="20"/>
                <w:lang w:val="id-ID" w:eastAsia="ko-KR"/>
              </w:rPr>
              <w:tab/>
              <w:t>Tue Sep 18 11:40:03 2018</w:t>
            </w:r>
          </w:p>
          <w:p w14:paraId="441D3B5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w:t>
            </w:r>
          </w:p>
          <w:p w14:paraId="30797209" w14:textId="77777777" w:rsidR="00550C2F" w:rsidRPr="00550C2F" w:rsidRDefault="00550C2F" w:rsidP="00550C2F">
            <w:pPr>
              <w:ind w:firstLine="0"/>
              <w:rPr>
                <w:rFonts w:ascii="Courier New" w:eastAsia="Times New Roman" w:hAnsi="Courier New" w:cs="Courier New"/>
                <w:sz w:val="22"/>
                <w:szCs w:val="20"/>
                <w:lang w:val="id-ID" w:eastAsia="ko-KR"/>
              </w:rPr>
            </w:pPr>
          </w:p>
          <w:p w14:paraId="3E18946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Class specified by attribute `outcome'</w:t>
            </w:r>
          </w:p>
          <w:p w14:paraId="50029BD8" w14:textId="77777777" w:rsidR="00550C2F" w:rsidRPr="00550C2F" w:rsidRDefault="00550C2F" w:rsidP="00550C2F">
            <w:pPr>
              <w:ind w:firstLine="0"/>
              <w:rPr>
                <w:rFonts w:ascii="Courier New" w:eastAsia="Times New Roman" w:hAnsi="Courier New" w:cs="Courier New"/>
                <w:sz w:val="22"/>
                <w:szCs w:val="20"/>
                <w:lang w:val="id-ID" w:eastAsia="ko-KR"/>
              </w:rPr>
            </w:pPr>
          </w:p>
          <w:p w14:paraId="0F21988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Read 176 cases (9 attributes) from undefined.data</w:t>
            </w:r>
          </w:p>
          <w:p w14:paraId="16E5D5A1" w14:textId="77777777" w:rsidR="00550C2F" w:rsidRPr="00550C2F" w:rsidRDefault="00550C2F" w:rsidP="00550C2F">
            <w:pPr>
              <w:ind w:firstLine="0"/>
              <w:rPr>
                <w:rFonts w:ascii="Courier New" w:eastAsia="Times New Roman" w:hAnsi="Courier New" w:cs="Courier New"/>
                <w:sz w:val="22"/>
                <w:szCs w:val="20"/>
                <w:lang w:val="id-ID" w:eastAsia="ko-KR"/>
              </w:rPr>
            </w:pPr>
          </w:p>
          <w:p w14:paraId="0A413FC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Decision tree:</w:t>
            </w:r>
          </w:p>
          <w:p w14:paraId="0437A6C9" w14:textId="77777777" w:rsidR="00550C2F" w:rsidRPr="00550C2F" w:rsidRDefault="00550C2F" w:rsidP="00550C2F">
            <w:pPr>
              <w:ind w:firstLine="0"/>
              <w:rPr>
                <w:rFonts w:ascii="Courier New" w:eastAsia="Times New Roman" w:hAnsi="Courier New" w:cs="Courier New"/>
                <w:sz w:val="22"/>
                <w:szCs w:val="20"/>
                <w:lang w:val="id-ID" w:eastAsia="ko-KR"/>
              </w:rPr>
            </w:pPr>
          </w:p>
          <w:p w14:paraId="66060E1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&gt; 0: risiko (35)</w:t>
            </w:r>
          </w:p>
          <w:p w14:paraId="115659A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&lt;= 0:</w:t>
            </w:r>
          </w:p>
          <w:p w14:paraId="38B9127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:...Mag &lt;= 5.354007: nonrisiko (115)</w:t>
            </w:r>
          </w:p>
          <w:p w14:paraId="2F07043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Mag &gt; 5.354007:</w:t>
            </w:r>
          </w:p>
          <w:p w14:paraId="3B38FA9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&lt;= 24: nonrisiko (2)</w:t>
            </w:r>
          </w:p>
          <w:p w14:paraId="13F3039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&gt; 24: risiko (24)</w:t>
            </w:r>
          </w:p>
          <w:p w14:paraId="11E7DDBE" w14:textId="77777777" w:rsidR="00550C2F" w:rsidRPr="00550C2F" w:rsidRDefault="00550C2F" w:rsidP="00550C2F">
            <w:pPr>
              <w:ind w:firstLine="0"/>
              <w:rPr>
                <w:rFonts w:ascii="Courier New" w:eastAsia="Times New Roman" w:hAnsi="Courier New" w:cs="Courier New"/>
                <w:sz w:val="22"/>
                <w:szCs w:val="20"/>
                <w:lang w:val="id-ID" w:eastAsia="ko-KR"/>
              </w:rPr>
            </w:pPr>
          </w:p>
          <w:p w14:paraId="07328A2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Evaluation on training data (176 cases):</w:t>
            </w:r>
          </w:p>
          <w:p w14:paraId="38EBDD7B" w14:textId="77777777" w:rsidR="00550C2F" w:rsidRPr="00550C2F" w:rsidRDefault="00550C2F" w:rsidP="00550C2F">
            <w:pPr>
              <w:ind w:firstLine="0"/>
              <w:rPr>
                <w:rFonts w:ascii="Courier New" w:eastAsia="Times New Roman" w:hAnsi="Courier New" w:cs="Courier New"/>
                <w:sz w:val="22"/>
                <w:szCs w:val="20"/>
                <w:lang w:val="id-ID" w:eastAsia="ko-KR"/>
              </w:rPr>
            </w:pPr>
          </w:p>
          <w:p w14:paraId="4B9C783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lastRenderedPageBreak/>
              <w:tab/>
              <w:t xml:space="preserve">    Decision Tree   </w:t>
            </w:r>
          </w:p>
          <w:p w14:paraId="4CBBFF1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6334EE0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Size      Errors  </w:t>
            </w:r>
          </w:p>
          <w:p w14:paraId="009CDEB0" w14:textId="77777777" w:rsidR="00550C2F" w:rsidRPr="00550C2F" w:rsidRDefault="00550C2F" w:rsidP="00550C2F">
            <w:pPr>
              <w:ind w:firstLine="0"/>
              <w:rPr>
                <w:rFonts w:ascii="Courier New" w:eastAsia="Times New Roman" w:hAnsi="Courier New" w:cs="Courier New"/>
                <w:sz w:val="22"/>
                <w:szCs w:val="20"/>
                <w:lang w:val="id-ID" w:eastAsia="ko-KR"/>
              </w:rPr>
            </w:pPr>
          </w:p>
          <w:p w14:paraId="1D17AC6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4    0( 0.0%)   &lt;&lt;</w:t>
            </w:r>
          </w:p>
          <w:p w14:paraId="303CBFAF" w14:textId="77777777" w:rsidR="00550C2F" w:rsidRPr="00550C2F" w:rsidRDefault="00550C2F" w:rsidP="00550C2F">
            <w:pPr>
              <w:ind w:firstLine="0"/>
              <w:rPr>
                <w:rFonts w:ascii="Courier New" w:eastAsia="Times New Roman" w:hAnsi="Courier New" w:cs="Courier New"/>
                <w:sz w:val="22"/>
                <w:szCs w:val="20"/>
                <w:lang w:val="id-ID" w:eastAsia="ko-KR"/>
              </w:rPr>
            </w:pPr>
          </w:p>
          <w:p w14:paraId="259275A1" w14:textId="77777777" w:rsidR="00550C2F" w:rsidRPr="00550C2F" w:rsidRDefault="00550C2F" w:rsidP="00550C2F">
            <w:pPr>
              <w:ind w:firstLine="0"/>
              <w:rPr>
                <w:rFonts w:ascii="Courier New" w:eastAsia="Times New Roman" w:hAnsi="Courier New" w:cs="Courier New"/>
                <w:sz w:val="22"/>
                <w:szCs w:val="20"/>
                <w:lang w:val="id-ID" w:eastAsia="ko-KR"/>
              </w:rPr>
            </w:pPr>
          </w:p>
          <w:p w14:paraId="7EB7638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(a)   (b)    &lt;-classified as</w:t>
            </w:r>
          </w:p>
          <w:p w14:paraId="5C72703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2D4911A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117          (a): class nonrisiko</w:t>
            </w:r>
          </w:p>
          <w:p w14:paraId="67371BA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59    (b): class risiko</w:t>
            </w:r>
          </w:p>
          <w:p w14:paraId="482D4D75" w14:textId="77777777" w:rsidR="00550C2F" w:rsidRPr="00550C2F" w:rsidRDefault="00550C2F" w:rsidP="00550C2F">
            <w:pPr>
              <w:ind w:firstLine="0"/>
              <w:rPr>
                <w:rFonts w:ascii="Courier New" w:eastAsia="Times New Roman" w:hAnsi="Courier New" w:cs="Courier New"/>
                <w:sz w:val="22"/>
                <w:szCs w:val="20"/>
                <w:lang w:val="id-ID" w:eastAsia="ko-KR"/>
              </w:rPr>
            </w:pPr>
          </w:p>
          <w:p w14:paraId="064B457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Attribute usage:</w:t>
            </w:r>
          </w:p>
          <w:p w14:paraId="7D1A53A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100.00%</w:t>
            </w:r>
            <w:r w:rsidRPr="00550C2F">
              <w:rPr>
                <w:rFonts w:ascii="Courier New" w:eastAsia="Times New Roman" w:hAnsi="Courier New" w:cs="Courier New"/>
                <w:sz w:val="22"/>
                <w:szCs w:val="20"/>
                <w:lang w:val="id-ID" w:eastAsia="ko-KR"/>
              </w:rPr>
              <w:tab/>
              <w:t>damage</w:t>
            </w:r>
          </w:p>
          <w:p w14:paraId="7608D72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80.11%</w:t>
            </w:r>
            <w:r w:rsidRPr="00550C2F">
              <w:rPr>
                <w:rFonts w:ascii="Courier New" w:eastAsia="Times New Roman" w:hAnsi="Courier New" w:cs="Courier New"/>
                <w:sz w:val="22"/>
                <w:szCs w:val="20"/>
                <w:lang w:val="id-ID" w:eastAsia="ko-KR"/>
              </w:rPr>
              <w:tab/>
              <w:t>Mag</w:t>
            </w:r>
          </w:p>
          <w:p w14:paraId="4C3211B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14.77%</w:t>
            </w:r>
            <w:r w:rsidRPr="00550C2F">
              <w:rPr>
                <w:rFonts w:ascii="Courier New" w:eastAsia="Times New Roman" w:hAnsi="Courier New" w:cs="Courier New"/>
                <w:sz w:val="22"/>
                <w:szCs w:val="20"/>
                <w:lang w:val="id-ID" w:eastAsia="ko-KR"/>
              </w:rPr>
              <w:tab/>
              <w:t>smaj</w:t>
            </w:r>
          </w:p>
          <w:p w14:paraId="41F0C6A8" w14:textId="77777777" w:rsidR="00550C2F" w:rsidRPr="00550C2F" w:rsidRDefault="00550C2F" w:rsidP="00550C2F">
            <w:pPr>
              <w:ind w:firstLine="0"/>
              <w:rPr>
                <w:rFonts w:ascii="Courier New" w:eastAsia="Times New Roman" w:hAnsi="Courier New" w:cs="Courier New"/>
                <w:sz w:val="22"/>
                <w:szCs w:val="20"/>
                <w:lang w:val="id-ID" w:eastAsia="ko-KR"/>
              </w:rPr>
            </w:pPr>
          </w:p>
          <w:p w14:paraId="4D01FB9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Time: 0.0 secs</w:t>
            </w:r>
          </w:p>
          <w:p w14:paraId="1048AD20" w14:textId="77777777" w:rsidR="00550C2F" w:rsidRPr="00550C2F" w:rsidRDefault="00550C2F" w:rsidP="00550C2F">
            <w:pPr>
              <w:ind w:firstLine="0"/>
              <w:rPr>
                <w:rFonts w:ascii="Courier New" w:eastAsia="Times New Roman" w:hAnsi="Courier New" w:cs="Courier New"/>
                <w:sz w:val="22"/>
                <w:szCs w:val="20"/>
                <w:lang w:val="id-ID" w:eastAsia="ko-KR"/>
              </w:rPr>
            </w:pPr>
          </w:p>
          <w:p w14:paraId="4F266E3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[[7]]</w:t>
            </w:r>
          </w:p>
          <w:p w14:paraId="105EA8F8" w14:textId="77777777" w:rsidR="00550C2F" w:rsidRPr="00550C2F" w:rsidRDefault="00550C2F" w:rsidP="00550C2F">
            <w:pPr>
              <w:ind w:firstLine="0"/>
              <w:rPr>
                <w:rFonts w:ascii="Courier New" w:eastAsia="Times New Roman" w:hAnsi="Courier New" w:cs="Courier New"/>
                <w:sz w:val="22"/>
                <w:szCs w:val="20"/>
                <w:lang w:val="id-ID" w:eastAsia="ko-KR"/>
              </w:rPr>
            </w:pPr>
          </w:p>
          <w:p w14:paraId="1A84F10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Call:</w:t>
            </w:r>
          </w:p>
          <w:p w14:paraId="791FAFE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C5.0.default(x = trainX, y = trainY)</w:t>
            </w:r>
          </w:p>
          <w:p w14:paraId="3611B6A0" w14:textId="77777777" w:rsidR="00550C2F" w:rsidRPr="00550C2F" w:rsidRDefault="00550C2F" w:rsidP="00550C2F">
            <w:pPr>
              <w:ind w:firstLine="0"/>
              <w:rPr>
                <w:rFonts w:ascii="Courier New" w:eastAsia="Times New Roman" w:hAnsi="Courier New" w:cs="Courier New"/>
                <w:sz w:val="22"/>
                <w:szCs w:val="20"/>
                <w:lang w:val="id-ID" w:eastAsia="ko-KR"/>
              </w:rPr>
            </w:pPr>
          </w:p>
          <w:p w14:paraId="6097F01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C5.0 [Release 2.07 GPL Edition]  </w:t>
            </w:r>
            <w:r w:rsidRPr="00550C2F">
              <w:rPr>
                <w:rFonts w:ascii="Courier New" w:eastAsia="Times New Roman" w:hAnsi="Courier New" w:cs="Courier New"/>
                <w:sz w:val="22"/>
                <w:szCs w:val="20"/>
                <w:lang w:val="id-ID" w:eastAsia="ko-KR"/>
              </w:rPr>
              <w:tab/>
              <w:t>Tue Sep 18 11:40:03 2018</w:t>
            </w:r>
          </w:p>
          <w:p w14:paraId="3FE285A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w:t>
            </w:r>
          </w:p>
          <w:p w14:paraId="702D8B8A" w14:textId="77777777" w:rsidR="00550C2F" w:rsidRPr="00550C2F" w:rsidRDefault="00550C2F" w:rsidP="00550C2F">
            <w:pPr>
              <w:ind w:firstLine="0"/>
              <w:rPr>
                <w:rFonts w:ascii="Courier New" w:eastAsia="Times New Roman" w:hAnsi="Courier New" w:cs="Courier New"/>
                <w:sz w:val="22"/>
                <w:szCs w:val="20"/>
                <w:lang w:val="id-ID" w:eastAsia="ko-KR"/>
              </w:rPr>
            </w:pPr>
          </w:p>
          <w:p w14:paraId="1E4F185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Class specified by attribute `outcome'</w:t>
            </w:r>
          </w:p>
          <w:p w14:paraId="5B663233" w14:textId="77777777" w:rsidR="00550C2F" w:rsidRPr="00550C2F" w:rsidRDefault="00550C2F" w:rsidP="00550C2F">
            <w:pPr>
              <w:ind w:firstLine="0"/>
              <w:rPr>
                <w:rFonts w:ascii="Courier New" w:eastAsia="Times New Roman" w:hAnsi="Courier New" w:cs="Courier New"/>
                <w:sz w:val="22"/>
                <w:szCs w:val="20"/>
                <w:lang w:val="id-ID" w:eastAsia="ko-KR"/>
              </w:rPr>
            </w:pPr>
          </w:p>
          <w:p w14:paraId="7AA0B1E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Read 176 cases (9 attributes) from undefined.data</w:t>
            </w:r>
          </w:p>
          <w:p w14:paraId="01D4FF66" w14:textId="77777777" w:rsidR="00550C2F" w:rsidRPr="00550C2F" w:rsidRDefault="00550C2F" w:rsidP="00550C2F">
            <w:pPr>
              <w:ind w:firstLine="0"/>
              <w:rPr>
                <w:rFonts w:ascii="Courier New" w:eastAsia="Times New Roman" w:hAnsi="Courier New" w:cs="Courier New"/>
                <w:sz w:val="22"/>
                <w:szCs w:val="20"/>
                <w:lang w:val="id-ID" w:eastAsia="ko-KR"/>
              </w:rPr>
            </w:pPr>
          </w:p>
          <w:p w14:paraId="6356ACD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Decision tree:</w:t>
            </w:r>
          </w:p>
          <w:p w14:paraId="0F329F10" w14:textId="77777777" w:rsidR="00550C2F" w:rsidRPr="00550C2F" w:rsidRDefault="00550C2F" w:rsidP="00550C2F">
            <w:pPr>
              <w:ind w:firstLine="0"/>
              <w:rPr>
                <w:rFonts w:ascii="Courier New" w:eastAsia="Times New Roman" w:hAnsi="Courier New" w:cs="Courier New"/>
                <w:sz w:val="22"/>
                <w:szCs w:val="20"/>
                <w:lang w:val="id-ID" w:eastAsia="ko-KR"/>
              </w:rPr>
            </w:pPr>
          </w:p>
          <w:p w14:paraId="240CEE3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&gt; 0: risiko (33)</w:t>
            </w:r>
          </w:p>
          <w:p w14:paraId="1F1AD5A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&lt;= 0:</w:t>
            </w:r>
          </w:p>
          <w:p w14:paraId="638300D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:...Mag &lt;= 5.3: nonrisiko (115)</w:t>
            </w:r>
          </w:p>
          <w:p w14:paraId="33C4398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Mag &gt; 5.3:</w:t>
            </w:r>
          </w:p>
          <w:p w14:paraId="09DEFE4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:...areaClass &lt;= 1: risiko (25)</w:t>
            </w:r>
          </w:p>
          <w:p w14:paraId="4ACEB42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areaClass &gt; 1: nonrisiko (3/1)</w:t>
            </w:r>
          </w:p>
          <w:p w14:paraId="599B8619" w14:textId="77777777" w:rsidR="00550C2F" w:rsidRPr="00550C2F" w:rsidRDefault="00550C2F" w:rsidP="00550C2F">
            <w:pPr>
              <w:ind w:firstLine="0"/>
              <w:rPr>
                <w:rFonts w:ascii="Courier New" w:eastAsia="Times New Roman" w:hAnsi="Courier New" w:cs="Courier New"/>
                <w:sz w:val="22"/>
                <w:szCs w:val="20"/>
                <w:lang w:val="id-ID" w:eastAsia="ko-KR"/>
              </w:rPr>
            </w:pPr>
          </w:p>
          <w:p w14:paraId="3E7448B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Evaluation on training data (176 cases):</w:t>
            </w:r>
          </w:p>
          <w:p w14:paraId="0E169A4E" w14:textId="77777777" w:rsidR="00550C2F" w:rsidRPr="00550C2F" w:rsidRDefault="00550C2F" w:rsidP="00550C2F">
            <w:pPr>
              <w:ind w:firstLine="0"/>
              <w:rPr>
                <w:rFonts w:ascii="Courier New" w:eastAsia="Times New Roman" w:hAnsi="Courier New" w:cs="Courier New"/>
                <w:sz w:val="22"/>
                <w:szCs w:val="20"/>
                <w:lang w:val="id-ID" w:eastAsia="ko-KR"/>
              </w:rPr>
            </w:pPr>
          </w:p>
          <w:p w14:paraId="142A658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Decision Tree   </w:t>
            </w:r>
          </w:p>
          <w:p w14:paraId="3986831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785F5A3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Size      Errors  </w:t>
            </w:r>
          </w:p>
          <w:p w14:paraId="315BB92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4    1( 0.6%)   &lt;&lt;</w:t>
            </w:r>
          </w:p>
          <w:p w14:paraId="26DAC8BD" w14:textId="77777777" w:rsidR="00550C2F" w:rsidRPr="00550C2F" w:rsidRDefault="00550C2F" w:rsidP="00550C2F">
            <w:pPr>
              <w:ind w:firstLine="0"/>
              <w:rPr>
                <w:rFonts w:ascii="Courier New" w:eastAsia="Times New Roman" w:hAnsi="Courier New" w:cs="Courier New"/>
                <w:sz w:val="22"/>
                <w:szCs w:val="20"/>
                <w:lang w:val="id-ID" w:eastAsia="ko-KR"/>
              </w:rPr>
            </w:pPr>
          </w:p>
          <w:p w14:paraId="519F4B9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(a)   (b)    &lt;-classified as</w:t>
            </w:r>
          </w:p>
          <w:p w14:paraId="6724BCB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0768D44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117          (a): class nonrisiko</w:t>
            </w:r>
          </w:p>
          <w:p w14:paraId="5BA3B3A7"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    58    (b): class risiko</w:t>
            </w:r>
          </w:p>
          <w:p w14:paraId="322FF90B" w14:textId="77777777" w:rsidR="00550C2F" w:rsidRPr="00550C2F" w:rsidRDefault="00550C2F" w:rsidP="00550C2F">
            <w:pPr>
              <w:ind w:firstLine="0"/>
              <w:rPr>
                <w:rFonts w:ascii="Courier New" w:eastAsia="Times New Roman" w:hAnsi="Courier New" w:cs="Courier New"/>
                <w:sz w:val="22"/>
                <w:szCs w:val="20"/>
                <w:lang w:val="id-ID" w:eastAsia="ko-KR"/>
              </w:rPr>
            </w:pPr>
          </w:p>
          <w:p w14:paraId="2BB7165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lastRenderedPageBreak/>
              <w:tab/>
              <w:t>Attribute usage:</w:t>
            </w:r>
          </w:p>
          <w:p w14:paraId="29E1A0AA" w14:textId="77777777" w:rsidR="00550C2F" w:rsidRPr="00550C2F" w:rsidRDefault="00550C2F" w:rsidP="00550C2F">
            <w:pPr>
              <w:ind w:firstLine="0"/>
              <w:rPr>
                <w:rFonts w:ascii="Courier New" w:eastAsia="Times New Roman" w:hAnsi="Courier New" w:cs="Courier New"/>
                <w:sz w:val="22"/>
                <w:szCs w:val="20"/>
                <w:lang w:val="id-ID" w:eastAsia="ko-KR"/>
              </w:rPr>
            </w:pPr>
          </w:p>
          <w:p w14:paraId="4FDD5A0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100.00%</w:t>
            </w:r>
            <w:r w:rsidRPr="00550C2F">
              <w:rPr>
                <w:rFonts w:ascii="Courier New" w:eastAsia="Times New Roman" w:hAnsi="Courier New" w:cs="Courier New"/>
                <w:sz w:val="22"/>
                <w:szCs w:val="20"/>
                <w:lang w:val="id-ID" w:eastAsia="ko-KR"/>
              </w:rPr>
              <w:tab/>
              <w:t>damage</w:t>
            </w:r>
          </w:p>
          <w:p w14:paraId="79D4525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81.25%</w:t>
            </w:r>
            <w:r w:rsidRPr="00550C2F">
              <w:rPr>
                <w:rFonts w:ascii="Courier New" w:eastAsia="Times New Roman" w:hAnsi="Courier New" w:cs="Courier New"/>
                <w:sz w:val="22"/>
                <w:szCs w:val="20"/>
                <w:lang w:val="id-ID" w:eastAsia="ko-KR"/>
              </w:rPr>
              <w:tab/>
              <w:t>Mag</w:t>
            </w:r>
          </w:p>
          <w:p w14:paraId="6168384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15.91%</w:t>
            </w:r>
            <w:r w:rsidRPr="00550C2F">
              <w:rPr>
                <w:rFonts w:ascii="Courier New" w:eastAsia="Times New Roman" w:hAnsi="Courier New" w:cs="Courier New"/>
                <w:sz w:val="22"/>
                <w:szCs w:val="20"/>
                <w:lang w:val="id-ID" w:eastAsia="ko-KR"/>
              </w:rPr>
              <w:tab/>
              <w:t>areaClass</w:t>
            </w:r>
          </w:p>
          <w:p w14:paraId="76443071" w14:textId="77777777" w:rsidR="00550C2F" w:rsidRPr="00550C2F" w:rsidRDefault="00550C2F" w:rsidP="00550C2F">
            <w:pPr>
              <w:ind w:firstLine="0"/>
              <w:rPr>
                <w:rFonts w:ascii="Courier New" w:eastAsia="Times New Roman" w:hAnsi="Courier New" w:cs="Courier New"/>
                <w:sz w:val="22"/>
                <w:szCs w:val="20"/>
                <w:lang w:val="id-ID" w:eastAsia="ko-KR"/>
              </w:rPr>
            </w:pPr>
          </w:p>
          <w:p w14:paraId="690B36B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Time: 0.0 secs</w:t>
            </w:r>
          </w:p>
          <w:p w14:paraId="6BF25CF5" w14:textId="77777777" w:rsidR="00550C2F" w:rsidRPr="00550C2F" w:rsidRDefault="00550C2F" w:rsidP="00550C2F">
            <w:pPr>
              <w:ind w:firstLine="0"/>
              <w:rPr>
                <w:rFonts w:ascii="Courier New" w:eastAsia="Times New Roman" w:hAnsi="Courier New" w:cs="Courier New"/>
                <w:sz w:val="22"/>
                <w:szCs w:val="20"/>
                <w:lang w:val="id-ID" w:eastAsia="ko-KR"/>
              </w:rPr>
            </w:pPr>
          </w:p>
          <w:p w14:paraId="4BE5171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[[8]]</w:t>
            </w:r>
          </w:p>
          <w:p w14:paraId="2EB2CEF4" w14:textId="77777777" w:rsidR="00550C2F" w:rsidRPr="00550C2F" w:rsidRDefault="00550C2F" w:rsidP="00550C2F">
            <w:pPr>
              <w:ind w:firstLine="0"/>
              <w:rPr>
                <w:rFonts w:ascii="Courier New" w:eastAsia="Times New Roman" w:hAnsi="Courier New" w:cs="Courier New"/>
                <w:sz w:val="22"/>
                <w:szCs w:val="20"/>
                <w:lang w:val="id-ID" w:eastAsia="ko-KR"/>
              </w:rPr>
            </w:pPr>
          </w:p>
          <w:p w14:paraId="1CBA301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Call:</w:t>
            </w:r>
          </w:p>
          <w:p w14:paraId="2DD2FCA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C5.0.default(x = trainX, y = trainY)</w:t>
            </w:r>
          </w:p>
          <w:p w14:paraId="7F48F998" w14:textId="77777777" w:rsidR="00550C2F" w:rsidRPr="00550C2F" w:rsidRDefault="00550C2F" w:rsidP="00550C2F">
            <w:pPr>
              <w:ind w:firstLine="0"/>
              <w:rPr>
                <w:rFonts w:ascii="Courier New" w:eastAsia="Times New Roman" w:hAnsi="Courier New" w:cs="Courier New"/>
                <w:sz w:val="22"/>
                <w:szCs w:val="20"/>
                <w:lang w:val="id-ID" w:eastAsia="ko-KR"/>
              </w:rPr>
            </w:pPr>
          </w:p>
          <w:p w14:paraId="2D9C324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C5.0 [Release 2.07 GPL Edition]  </w:t>
            </w:r>
            <w:r w:rsidRPr="00550C2F">
              <w:rPr>
                <w:rFonts w:ascii="Courier New" w:eastAsia="Times New Roman" w:hAnsi="Courier New" w:cs="Courier New"/>
                <w:sz w:val="22"/>
                <w:szCs w:val="20"/>
                <w:lang w:val="id-ID" w:eastAsia="ko-KR"/>
              </w:rPr>
              <w:tab/>
              <w:t>Tue Sep 18 11:40:03 2018</w:t>
            </w:r>
          </w:p>
          <w:p w14:paraId="5C42BE5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w:t>
            </w:r>
          </w:p>
          <w:p w14:paraId="078DE26F" w14:textId="77777777" w:rsidR="00550C2F" w:rsidRPr="00550C2F" w:rsidRDefault="00550C2F" w:rsidP="00550C2F">
            <w:pPr>
              <w:ind w:firstLine="0"/>
              <w:rPr>
                <w:rFonts w:ascii="Courier New" w:eastAsia="Times New Roman" w:hAnsi="Courier New" w:cs="Courier New"/>
                <w:sz w:val="22"/>
                <w:szCs w:val="20"/>
                <w:lang w:val="id-ID" w:eastAsia="ko-KR"/>
              </w:rPr>
            </w:pPr>
          </w:p>
          <w:p w14:paraId="69347E5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Class specified by attribute `outcome'</w:t>
            </w:r>
          </w:p>
          <w:p w14:paraId="1DDF840F" w14:textId="77777777" w:rsidR="00550C2F" w:rsidRPr="00550C2F" w:rsidRDefault="00550C2F" w:rsidP="00550C2F">
            <w:pPr>
              <w:ind w:firstLine="0"/>
              <w:rPr>
                <w:rFonts w:ascii="Courier New" w:eastAsia="Times New Roman" w:hAnsi="Courier New" w:cs="Courier New"/>
                <w:sz w:val="22"/>
                <w:szCs w:val="20"/>
                <w:lang w:val="id-ID" w:eastAsia="ko-KR"/>
              </w:rPr>
            </w:pPr>
          </w:p>
          <w:p w14:paraId="22D9EC9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Read 176 cases (9 attributes) from undefined.data</w:t>
            </w:r>
          </w:p>
          <w:p w14:paraId="1D5759F1" w14:textId="77777777" w:rsidR="00550C2F" w:rsidRPr="00550C2F" w:rsidRDefault="00550C2F" w:rsidP="00550C2F">
            <w:pPr>
              <w:ind w:firstLine="0"/>
              <w:rPr>
                <w:rFonts w:ascii="Courier New" w:eastAsia="Times New Roman" w:hAnsi="Courier New" w:cs="Courier New"/>
                <w:sz w:val="22"/>
                <w:szCs w:val="20"/>
                <w:lang w:val="id-ID" w:eastAsia="ko-KR"/>
              </w:rPr>
            </w:pPr>
          </w:p>
          <w:p w14:paraId="3B2245A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Decision tree:</w:t>
            </w:r>
          </w:p>
          <w:p w14:paraId="2CD6B5A4" w14:textId="77777777" w:rsidR="00550C2F" w:rsidRPr="00550C2F" w:rsidRDefault="00550C2F" w:rsidP="00550C2F">
            <w:pPr>
              <w:ind w:firstLine="0"/>
              <w:rPr>
                <w:rFonts w:ascii="Courier New" w:eastAsia="Times New Roman" w:hAnsi="Courier New" w:cs="Courier New"/>
                <w:sz w:val="22"/>
                <w:szCs w:val="20"/>
                <w:lang w:val="id-ID" w:eastAsia="ko-KR"/>
              </w:rPr>
            </w:pPr>
          </w:p>
          <w:p w14:paraId="4403213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&gt; 0: risiko (33)</w:t>
            </w:r>
          </w:p>
          <w:p w14:paraId="471EA74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&lt;= 0:</w:t>
            </w:r>
          </w:p>
          <w:p w14:paraId="7E05312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:...Mag &lt;= 5.354007: nonrisiko (117)</w:t>
            </w:r>
          </w:p>
          <w:p w14:paraId="283A980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Mag &gt; 5.354007: risiko (26/2)</w:t>
            </w:r>
          </w:p>
          <w:p w14:paraId="6AE6301C" w14:textId="77777777" w:rsidR="00550C2F" w:rsidRPr="00550C2F" w:rsidRDefault="00550C2F" w:rsidP="00550C2F">
            <w:pPr>
              <w:ind w:firstLine="0"/>
              <w:rPr>
                <w:rFonts w:ascii="Courier New" w:eastAsia="Times New Roman" w:hAnsi="Courier New" w:cs="Courier New"/>
                <w:sz w:val="22"/>
                <w:szCs w:val="20"/>
                <w:lang w:val="id-ID" w:eastAsia="ko-KR"/>
              </w:rPr>
            </w:pPr>
          </w:p>
          <w:p w14:paraId="292C65A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Evaluation on training data (176 cases):</w:t>
            </w:r>
          </w:p>
          <w:p w14:paraId="2744DE76" w14:textId="77777777" w:rsidR="00550C2F" w:rsidRPr="00550C2F" w:rsidRDefault="00550C2F" w:rsidP="00550C2F">
            <w:pPr>
              <w:ind w:firstLine="0"/>
              <w:rPr>
                <w:rFonts w:ascii="Courier New" w:eastAsia="Times New Roman" w:hAnsi="Courier New" w:cs="Courier New"/>
                <w:sz w:val="22"/>
                <w:szCs w:val="20"/>
                <w:lang w:val="id-ID" w:eastAsia="ko-KR"/>
              </w:rPr>
            </w:pPr>
          </w:p>
          <w:p w14:paraId="1817151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Decision Tree   </w:t>
            </w:r>
          </w:p>
          <w:p w14:paraId="489093A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6D7D636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Size      Errors  </w:t>
            </w:r>
          </w:p>
          <w:p w14:paraId="6D4C8B6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3    2( 1.1%)   &lt;&lt;</w:t>
            </w:r>
          </w:p>
          <w:p w14:paraId="4AE9A6D3" w14:textId="77777777" w:rsidR="00550C2F" w:rsidRPr="00550C2F" w:rsidRDefault="00550C2F" w:rsidP="00550C2F">
            <w:pPr>
              <w:ind w:firstLine="0"/>
              <w:rPr>
                <w:rFonts w:ascii="Courier New" w:eastAsia="Times New Roman" w:hAnsi="Courier New" w:cs="Courier New"/>
                <w:sz w:val="22"/>
                <w:szCs w:val="20"/>
                <w:lang w:val="id-ID" w:eastAsia="ko-KR"/>
              </w:rPr>
            </w:pPr>
          </w:p>
          <w:p w14:paraId="00B1C3B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(a)   (b)    &lt;-classified as</w:t>
            </w:r>
          </w:p>
          <w:p w14:paraId="3EAE463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3EC91DD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117     2    (a): class nonrisiko</w:t>
            </w:r>
          </w:p>
          <w:p w14:paraId="448B000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57    (b): class risiko</w:t>
            </w:r>
          </w:p>
          <w:p w14:paraId="238CB921" w14:textId="77777777" w:rsidR="00550C2F" w:rsidRPr="00550C2F" w:rsidRDefault="00550C2F" w:rsidP="00550C2F">
            <w:pPr>
              <w:ind w:firstLine="0"/>
              <w:rPr>
                <w:rFonts w:ascii="Courier New" w:eastAsia="Times New Roman" w:hAnsi="Courier New" w:cs="Courier New"/>
                <w:sz w:val="22"/>
                <w:szCs w:val="20"/>
                <w:lang w:val="id-ID" w:eastAsia="ko-KR"/>
              </w:rPr>
            </w:pPr>
          </w:p>
          <w:p w14:paraId="6487F3D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Attribute usage:</w:t>
            </w:r>
          </w:p>
          <w:p w14:paraId="4EA3110B" w14:textId="77777777" w:rsidR="00550C2F" w:rsidRPr="00550C2F" w:rsidRDefault="00550C2F" w:rsidP="00550C2F">
            <w:pPr>
              <w:ind w:firstLine="0"/>
              <w:rPr>
                <w:rFonts w:ascii="Courier New" w:eastAsia="Times New Roman" w:hAnsi="Courier New" w:cs="Courier New"/>
                <w:sz w:val="22"/>
                <w:szCs w:val="20"/>
                <w:lang w:val="id-ID" w:eastAsia="ko-KR"/>
              </w:rPr>
            </w:pPr>
          </w:p>
          <w:p w14:paraId="60D1AFD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100.00%</w:t>
            </w:r>
            <w:r w:rsidRPr="00550C2F">
              <w:rPr>
                <w:rFonts w:ascii="Courier New" w:eastAsia="Times New Roman" w:hAnsi="Courier New" w:cs="Courier New"/>
                <w:sz w:val="22"/>
                <w:szCs w:val="20"/>
                <w:lang w:val="id-ID" w:eastAsia="ko-KR"/>
              </w:rPr>
              <w:tab/>
              <w:t>damage</w:t>
            </w:r>
          </w:p>
          <w:p w14:paraId="67535A3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81.25%</w:t>
            </w:r>
            <w:r w:rsidRPr="00550C2F">
              <w:rPr>
                <w:rFonts w:ascii="Courier New" w:eastAsia="Times New Roman" w:hAnsi="Courier New" w:cs="Courier New"/>
                <w:sz w:val="22"/>
                <w:szCs w:val="20"/>
                <w:lang w:val="id-ID" w:eastAsia="ko-KR"/>
              </w:rPr>
              <w:tab/>
              <w:t>Mag</w:t>
            </w:r>
          </w:p>
          <w:p w14:paraId="03B9CA87" w14:textId="77777777" w:rsidR="00550C2F" w:rsidRPr="00550C2F" w:rsidRDefault="00550C2F" w:rsidP="00550C2F">
            <w:pPr>
              <w:ind w:firstLine="0"/>
              <w:rPr>
                <w:rFonts w:ascii="Courier New" w:eastAsia="Times New Roman" w:hAnsi="Courier New" w:cs="Courier New"/>
                <w:sz w:val="22"/>
                <w:szCs w:val="20"/>
                <w:lang w:val="id-ID" w:eastAsia="ko-KR"/>
              </w:rPr>
            </w:pPr>
          </w:p>
          <w:p w14:paraId="26EE2A2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Time: 0.0 secs</w:t>
            </w:r>
          </w:p>
          <w:p w14:paraId="0B26CF53" w14:textId="77777777" w:rsidR="00550C2F" w:rsidRPr="00550C2F" w:rsidRDefault="00550C2F" w:rsidP="00550C2F">
            <w:pPr>
              <w:ind w:firstLine="0"/>
              <w:rPr>
                <w:rFonts w:ascii="Courier New" w:eastAsia="Times New Roman" w:hAnsi="Courier New" w:cs="Courier New"/>
                <w:sz w:val="22"/>
                <w:szCs w:val="20"/>
                <w:lang w:val="id-ID" w:eastAsia="ko-KR"/>
              </w:rPr>
            </w:pPr>
          </w:p>
          <w:p w14:paraId="6AEC69E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[[9]]</w:t>
            </w:r>
          </w:p>
          <w:p w14:paraId="0AA6EEED" w14:textId="77777777" w:rsidR="00550C2F" w:rsidRPr="00550C2F" w:rsidRDefault="00550C2F" w:rsidP="00550C2F">
            <w:pPr>
              <w:ind w:firstLine="0"/>
              <w:rPr>
                <w:rFonts w:ascii="Courier New" w:eastAsia="Times New Roman" w:hAnsi="Courier New" w:cs="Courier New"/>
                <w:sz w:val="22"/>
                <w:szCs w:val="20"/>
                <w:lang w:val="id-ID" w:eastAsia="ko-KR"/>
              </w:rPr>
            </w:pPr>
          </w:p>
          <w:p w14:paraId="4128BC4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Call:</w:t>
            </w:r>
          </w:p>
          <w:p w14:paraId="52CB18B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C5.0.default(x = trainX, y = trainY)</w:t>
            </w:r>
          </w:p>
          <w:p w14:paraId="5E29DF36" w14:textId="77777777" w:rsidR="00550C2F" w:rsidRPr="00550C2F" w:rsidRDefault="00550C2F" w:rsidP="00550C2F">
            <w:pPr>
              <w:ind w:firstLine="0"/>
              <w:rPr>
                <w:rFonts w:ascii="Courier New" w:eastAsia="Times New Roman" w:hAnsi="Courier New" w:cs="Courier New"/>
                <w:sz w:val="22"/>
                <w:szCs w:val="20"/>
                <w:lang w:val="id-ID" w:eastAsia="ko-KR"/>
              </w:rPr>
            </w:pPr>
          </w:p>
          <w:p w14:paraId="07650D0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C5.0 [Release 2.07 GPL Edition]  </w:t>
            </w:r>
            <w:r w:rsidRPr="00550C2F">
              <w:rPr>
                <w:rFonts w:ascii="Courier New" w:eastAsia="Times New Roman" w:hAnsi="Courier New" w:cs="Courier New"/>
                <w:sz w:val="22"/>
                <w:szCs w:val="20"/>
                <w:lang w:val="id-ID" w:eastAsia="ko-KR"/>
              </w:rPr>
              <w:tab/>
              <w:t xml:space="preserve">Tue Sep 18 11:40:03 </w:t>
            </w:r>
            <w:r w:rsidRPr="00550C2F">
              <w:rPr>
                <w:rFonts w:ascii="Courier New" w:eastAsia="Times New Roman" w:hAnsi="Courier New" w:cs="Courier New"/>
                <w:sz w:val="22"/>
                <w:szCs w:val="20"/>
                <w:lang w:val="id-ID" w:eastAsia="ko-KR"/>
              </w:rPr>
              <w:lastRenderedPageBreak/>
              <w:t>2018</w:t>
            </w:r>
          </w:p>
          <w:p w14:paraId="4AB1D3C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w:t>
            </w:r>
          </w:p>
          <w:p w14:paraId="231589E0" w14:textId="77777777" w:rsidR="00550C2F" w:rsidRPr="00550C2F" w:rsidRDefault="00550C2F" w:rsidP="00550C2F">
            <w:pPr>
              <w:ind w:firstLine="0"/>
              <w:rPr>
                <w:rFonts w:ascii="Courier New" w:eastAsia="Times New Roman" w:hAnsi="Courier New" w:cs="Courier New"/>
                <w:sz w:val="22"/>
                <w:szCs w:val="20"/>
                <w:lang w:val="id-ID" w:eastAsia="ko-KR"/>
              </w:rPr>
            </w:pPr>
          </w:p>
          <w:p w14:paraId="0C572C6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Class specified by attribute `outcome'</w:t>
            </w:r>
          </w:p>
          <w:p w14:paraId="074EE640" w14:textId="77777777" w:rsidR="00550C2F" w:rsidRPr="00550C2F" w:rsidRDefault="00550C2F" w:rsidP="00550C2F">
            <w:pPr>
              <w:ind w:firstLine="0"/>
              <w:rPr>
                <w:rFonts w:ascii="Courier New" w:eastAsia="Times New Roman" w:hAnsi="Courier New" w:cs="Courier New"/>
                <w:sz w:val="22"/>
                <w:szCs w:val="20"/>
                <w:lang w:val="id-ID" w:eastAsia="ko-KR"/>
              </w:rPr>
            </w:pPr>
          </w:p>
          <w:p w14:paraId="78E3EAA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Read 176 cases (9 attributes) from undefined.data</w:t>
            </w:r>
          </w:p>
          <w:p w14:paraId="5AAD2A55" w14:textId="77777777" w:rsidR="00550C2F" w:rsidRPr="00550C2F" w:rsidRDefault="00550C2F" w:rsidP="00550C2F">
            <w:pPr>
              <w:ind w:firstLine="0"/>
              <w:rPr>
                <w:rFonts w:ascii="Courier New" w:eastAsia="Times New Roman" w:hAnsi="Courier New" w:cs="Courier New"/>
                <w:sz w:val="22"/>
                <w:szCs w:val="20"/>
                <w:lang w:val="id-ID" w:eastAsia="ko-KR"/>
              </w:rPr>
            </w:pPr>
          </w:p>
          <w:p w14:paraId="403DE4D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Decision tree:</w:t>
            </w:r>
          </w:p>
          <w:p w14:paraId="21818791" w14:textId="77777777" w:rsidR="00550C2F" w:rsidRPr="00550C2F" w:rsidRDefault="00550C2F" w:rsidP="00550C2F">
            <w:pPr>
              <w:ind w:firstLine="0"/>
              <w:rPr>
                <w:rFonts w:ascii="Courier New" w:eastAsia="Times New Roman" w:hAnsi="Courier New" w:cs="Courier New"/>
                <w:sz w:val="22"/>
                <w:szCs w:val="20"/>
                <w:lang w:val="id-ID" w:eastAsia="ko-KR"/>
              </w:rPr>
            </w:pPr>
          </w:p>
          <w:p w14:paraId="013A8FA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&gt; 0: risiko (36)</w:t>
            </w:r>
          </w:p>
          <w:p w14:paraId="3EA4F80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&lt;= 0:</w:t>
            </w:r>
          </w:p>
          <w:p w14:paraId="59CC8EB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:...Mag &lt;= 5.354007: nonrisiko (114)</w:t>
            </w:r>
          </w:p>
          <w:p w14:paraId="178B19A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Mag &gt; 5.354007:</w:t>
            </w:r>
          </w:p>
          <w:p w14:paraId="4E64177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&lt;= 24: nonrisiko (2)</w:t>
            </w:r>
          </w:p>
          <w:p w14:paraId="70E4735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smaj &gt; 24: risiko (24/1)</w:t>
            </w:r>
          </w:p>
          <w:p w14:paraId="3E1E8325" w14:textId="77777777" w:rsidR="00550C2F" w:rsidRPr="00550C2F" w:rsidRDefault="00550C2F" w:rsidP="00550C2F">
            <w:pPr>
              <w:ind w:firstLine="0"/>
              <w:rPr>
                <w:rFonts w:ascii="Courier New" w:eastAsia="Times New Roman" w:hAnsi="Courier New" w:cs="Courier New"/>
                <w:sz w:val="22"/>
                <w:szCs w:val="20"/>
                <w:lang w:val="id-ID" w:eastAsia="ko-KR"/>
              </w:rPr>
            </w:pPr>
          </w:p>
          <w:p w14:paraId="3399E5B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Evaluation on training data (176 cases):</w:t>
            </w:r>
          </w:p>
          <w:p w14:paraId="320EEEC2" w14:textId="77777777" w:rsidR="00550C2F" w:rsidRPr="00550C2F" w:rsidRDefault="00550C2F" w:rsidP="00550C2F">
            <w:pPr>
              <w:ind w:firstLine="0"/>
              <w:rPr>
                <w:rFonts w:ascii="Courier New" w:eastAsia="Times New Roman" w:hAnsi="Courier New" w:cs="Courier New"/>
                <w:sz w:val="22"/>
                <w:szCs w:val="20"/>
                <w:lang w:val="id-ID" w:eastAsia="ko-KR"/>
              </w:rPr>
            </w:pPr>
          </w:p>
          <w:p w14:paraId="01EA485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Decision Tree   </w:t>
            </w:r>
          </w:p>
          <w:p w14:paraId="13E51BF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576F036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Size      Errors  </w:t>
            </w:r>
          </w:p>
          <w:p w14:paraId="104BB51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4    1( 0.6%)   &lt;&lt;</w:t>
            </w:r>
          </w:p>
          <w:p w14:paraId="0B112AD0" w14:textId="77777777" w:rsidR="00550C2F" w:rsidRPr="00550C2F" w:rsidRDefault="00550C2F" w:rsidP="00550C2F">
            <w:pPr>
              <w:ind w:firstLine="0"/>
              <w:rPr>
                <w:rFonts w:ascii="Courier New" w:eastAsia="Times New Roman" w:hAnsi="Courier New" w:cs="Courier New"/>
                <w:sz w:val="22"/>
                <w:szCs w:val="20"/>
                <w:lang w:val="id-ID" w:eastAsia="ko-KR"/>
              </w:rPr>
            </w:pPr>
          </w:p>
          <w:p w14:paraId="2CA41F0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(a)   (b)    &lt;-classified as</w:t>
            </w:r>
          </w:p>
          <w:p w14:paraId="2F46B1C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461FB4A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116     1    (a): class nonrisiko</w:t>
            </w:r>
          </w:p>
          <w:p w14:paraId="49633B5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59    (b): class risiko</w:t>
            </w:r>
          </w:p>
          <w:p w14:paraId="1594D4CB" w14:textId="77777777" w:rsidR="00550C2F" w:rsidRPr="00550C2F" w:rsidRDefault="00550C2F" w:rsidP="00550C2F">
            <w:pPr>
              <w:ind w:firstLine="0"/>
              <w:rPr>
                <w:rFonts w:ascii="Courier New" w:eastAsia="Times New Roman" w:hAnsi="Courier New" w:cs="Courier New"/>
                <w:sz w:val="22"/>
                <w:szCs w:val="20"/>
                <w:lang w:val="id-ID" w:eastAsia="ko-KR"/>
              </w:rPr>
            </w:pPr>
          </w:p>
          <w:p w14:paraId="09B41E2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Attribute usage:</w:t>
            </w:r>
          </w:p>
          <w:p w14:paraId="0C18291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100.00%</w:t>
            </w:r>
            <w:r w:rsidRPr="00550C2F">
              <w:rPr>
                <w:rFonts w:ascii="Courier New" w:eastAsia="Times New Roman" w:hAnsi="Courier New" w:cs="Courier New"/>
                <w:sz w:val="22"/>
                <w:szCs w:val="20"/>
                <w:lang w:val="id-ID" w:eastAsia="ko-KR"/>
              </w:rPr>
              <w:tab/>
              <w:t>damage</w:t>
            </w:r>
          </w:p>
          <w:p w14:paraId="15EC25EE"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79.55%</w:t>
            </w:r>
            <w:r w:rsidRPr="00550C2F">
              <w:rPr>
                <w:rFonts w:ascii="Courier New" w:eastAsia="Times New Roman" w:hAnsi="Courier New" w:cs="Courier New"/>
                <w:sz w:val="22"/>
                <w:szCs w:val="20"/>
                <w:lang w:val="id-ID" w:eastAsia="ko-KR"/>
              </w:rPr>
              <w:tab/>
              <w:t>Mag</w:t>
            </w:r>
          </w:p>
          <w:p w14:paraId="1F77CA2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14.77%</w:t>
            </w:r>
            <w:r w:rsidRPr="00550C2F">
              <w:rPr>
                <w:rFonts w:ascii="Courier New" w:eastAsia="Times New Roman" w:hAnsi="Courier New" w:cs="Courier New"/>
                <w:sz w:val="22"/>
                <w:szCs w:val="20"/>
                <w:lang w:val="id-ID" w:eastAsia="ko-KR"/>
              </w:rPr>
              <w:tab/>
              <w:t>smaj</w:t>
            </w:r>
          </w:p>
          <w:p w14:paraId="5192A723" w14:textId="77777777" w:rsidR="00550C2F" w:rsidRPr="00550C2F" w:rsidRDefault="00550C2F" w:rsidP="00550C2F">
            <w:pPr>
              <w:ind w:firstLine="0"/>
              <w:rPr>
                <w:rFonts w:ascii="Courier New" w:eastAsia="Times New Roman" w:hAnsi="Courier New" w:cs="Courier New"/>
                <w:sz w:val="22"/>
                <w:szCs w:val="20"/>
                <w:lang w:val="id-ID" w:eastAsia="ko-KR"/>
              </w:rPr>
            </w:pPr>
          </w:p>
          <w:p w14:paraId="09EBB95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Time: 0.0 secs</w:t>
            </w:r>
          </w:p>
          <w:p w14:paraId="78CE262C" w14:textId="77777777" w:rsidR="00550C2F" w:rsidRPr="00550C2F" w:rsidRDefault="00550C2F" w:rsidP="00550C2F">
            <w:pPr>
              <w:ind w:firstLine="0"/>
              <w:rPr>
                <w:rFonts w:ascii="Courier New" w:eastAsia="Times New Roman" w:hAnsi="Courier New" w:cs="Courier New"/>
                <w:sz w:val="22"/>
                <w:szCs w:val="20"/>
                <w:lang w:val="id-ID" w:eastAsia="ko-KR"/>
              </w:rPr>
            </w:pPr>
          </w:p>
          <w:p w14:paraId="179B502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[[10]]</w:t>
            </w:r>
          </w:p>
          <w:p w14:paraId="3C5D874F" w14:textId="77777777" w:rsidR="00550C2F" w:rsidRPr="00550C2F" w:rsidRDefault="00550C2F" w:rsidP="00550C2F">
            <w:pPr>
              <w:ind w:firstLine="0"/>
              <w:rPr>
                <w:rFonts w:ascii="Courier New" w:eastAsia="Times New Roman" w:hAnsi="Courier New" w:cs="Courier New"/>
                <w:sz w:val="22"/>
                <w:szCs w:val="20"/>
                <w:lang w:val="id-ID" w:eastAsia="ko-KR"/>
              </w:rPr>
            </w:pPr>
          </w:p>
          <w:p w14:paraId="6B1CB791"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Call:</w:t>
            </w:r>
          </w:p>
          <w:p w14:paraId="47BB15A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C5.0.default(x = trainX, y = trainY)</w:t>
            </w:r>
          </w:p>
          <w:p w14:paraId="3C34FA6C" w14:textId="77777777" w:rsidR="00550C2F" w:rsidRPr="00550C2F" w:rsidRDefault="00550C2F" w:rsidP="00550C2F">
            <w:pPr>
              <w:ind w:firstLine="0"/>
              <w:rPr>
                <w:rFonts w:ascii="Courier New" w:eastAsia="Times New Roman" w:hAnsi="Courier New" w:cs="Courier New"/>
                <w:sz w:val="22"/>
                <w:szCs w:val="20"/>
                <w:lang w:val="id-ID" w:eastAsia="ko-KR"/>
              </w:rPr>
            </w:pPr>
          </w:p>
          <w:p w14:paraId="5777C3B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C5.0 [Release 2.07 GPL Edition]  </w:t>
            </w:r>
            <w:r w:rsidRPr="00550C2F">
              <w:rPr>
                <w:rFonts w:ascii="Courier New" w:eastAsia="Times New Roman" w:hAnsi="Courier New" w:cs="Courier New"/>
                <w:sz w:val="22"/>
                <w:szCs w:val="20"/>
                <w:lang w:val="id-ID" w:eastAsia="ko-KR"/>
              </w:rPr>
              <w:tab/>
              <w:t>Tue Sep 18 11:40:04 2018</w:t>
            </w:r>
          </w:p>
          <w:p w14:paraId="289B61ED"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w:t>
            </w:r>
          </w:p>
          <w:p w14:paraId="6C0887E7" w14:textId="77777777" w:rsidR="00550C2F" w:rsidRPr="00550C2F" w:rsidRDefault="00550C2F" w:rsidP="00550C2F">
            <w:pPr>
              <w:ind w:firstLine="0"/>
              <w:rPr>
                <w:rFonts w:ascii="Courier New" w:eastAsia="Times New Roman" w:hAnsi="Courier New" w:cs="Courier New"/>
                <w:sz w:val="22"/>
                <w:szCs w:val="20"/>
                <w:lang w:val="id-ID" w:eastAsia="ko-KR"/>
              </w:rPr>
            </w:pPr>
          </w:p>
          <w:p w14:paraId="1E529BB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Class specified by attribute `outcome'</w:t>
            </w:r>
          </w:p>
          <w:p w14:paraId="622C5315" w14:textId="77777777" w:rsidR="00550C2F" w:rsidRPr="00550C2F" w:rsidRDefault="00550C2F" w:rsidP="00550C2F">
            <w:pPr>
              <w:ind w:firstLine="0"/>
              <w:rPr>
                <w:rFonts w:ascii="Courier New" w:eastAsia="Times New Roman" w:hAnsi="Courier New" w:cs="Courier New"/>
                <w:sz w:val="22"/>
                <w:szCs w:val="20"/>
                <w:lang w:val="id-ID" w:eastAsia="ko-KR"/>
              </w:rPr>
            </w:pPr>
          </w:p>
          <w:p w14:paraId="597C2EC9"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Read 176 cases (9 attributes) from undefined.data</w:t>
            </w:r>
          </w:p>
          <w:p w14:paraId="0C1BACEA" w14:textId="77777777" w:rsidR="00550C2F" w:rsidRPr="00550C2F" w:rsidRDefault="00550C2F" w:rsidP="00550C2F">
            <w:pPr>
              <w:ind w:firstLine="0"/>
              <w:rPr>
                <w:rFonts w:ascii="Courier New" w:eastAsia="Times New Roman" w:hAnsi="Courier New" w:cs="Courier New"/>
                <w:sz w:val="22"/>
                <w:szCs w:val="20"/>
                <w:lang w:val="id-ID" w:eastAsia="ko-KR"/>
              </w:rPr>
            </w:pPr>
          </w:p>
          <w:p w14:paraId="1CC542F5"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Decision tree:</w:t>
            </w:r>
          </w:p>
          <w:p w14:paraId="56A68273" w14:textId="77777777" w:rsidR="00550C2F" w:rsidRPr="00550C2F" w:rsidRDefault="00550C2F" w:rsidP="00550C2F">
            <w:pPr>
              <w:ind w:firstLine="0"/>
              <w:rPr>
                <w:rFonts w:ascii="Courier New" w:eastAsia="Times New Roman" w:hAnsi="Courier New" w:cs="Courier New"/>
                <w:sz w:val="22"/>
                <w:szCs w:val="20"/>
                <w:lang w:val="id-ID" w:eastAsia="ko-KR"/>
              </w:rPr>
            </w:pPr>
          </w:p>
          <w:p w14:paraId="4CE760A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&gt; 0: risiko (35)</w:t>
            </w:r>
          </w:p>
          <w:p w14:paraId="6372B4B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damage &lt;= 0:</w:t>
            </w:r>
          </w:p>
          <w:p w14:paraId="428B9B1C"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:...smaj &lt;= 34: nonrisiko (113)</w:t>
            </w:r>
          </w:p>
          <w:p w14:paraId="00CA57B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lastRenderedPageBreak/>
              <w:t xml:space="preserve">    smaj &gt; 34:</w:t>
            </w:r>
          </w:p>
          <w:p w14:paraId="6D93D97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:...Depth &lt;= 58: risiko (25)</w:t>
            </w:r>
          </w:p>
          <w:p w14:paraId="5C0A060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 xml:space="preserve">        Depth &gt; 58: nonrisiko (3/1)</w:t>
            </w:r>
          </w:p>
          <w:p w14:paraId="07969D5B" w14:textId="77777777" w:rsidR="00550C2F" w:rsidRPr="00550C2F" w:rsidRDefault="00550C2F" w:rsidP="00550C2F">
            <w:pPr>
              <w:ind w:firstLine="0"/>
              <w:rPr>
                <w:rFonts w:ascii="Courier New" w:eastAsia="Times New Roman" w:hAnsi="Courier New" w:cs="Courier New"/>
                <w:sz w:val="22"/>
                <w:szCs w:val="20"/>
                <w:lang w:val="id-ID" w:eastAsia="ko-KR"/>
              </w:rPr>
            </w:pPr>
          </w:p>
          <w:p w14:paraId="25A107F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Evaluation on training data (176 cases):</w:t>
            </w:r>
          </w:p>
          <w:p w14:paraId="2DBAE42C" w14:textId="77777777" w:rsidR="00550C2F" w:rsidRPr="00550C2F" w:rsidRDefault="00550C2F" w:rsidP="00550C2F">
            <w:pPr>
              <w:ind w:firstLine="0"/>
              <w:rPr>
                <w:rFonts w:ascii="Courier New" w:eastAsia="Times New Roman" w:hAnsi="Courier New" w:cs="Courier New"/>
                <w:sz w:val="22"/>
                <w:szCs w:val="20"/>
                <w:lang w:val="id-ID" w:eastAsia="ko-KR"/>
              </w:rPr>
            </w:pPr>
          </w:p>
          <w:p w14:paraId="75D03F3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Decision Tree   </w:t>
            </w:r>
          </w:p>
          <w:p w14:paraId="51168CB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6920C050"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Size      Errors  </w:t>
            </w:r>
          </w:p>
          <w:p w14:paraId="1C98004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4    1( 0.6%)   &lt;&lt;</w:t>
            </w:r>
          </w:p>
          <w:p w14:paraId="0EA3EB00" w14:textId="77777777" w:rsidR="00550C2F" w:rsidRPr="00550C2F" w:rsidRDefault="00550C2F" w:rsidP="00550C2F">
            <w:pPr>
              <w:ind w:firstLine="0"/>
              <w:rPr>
                <w:rFonts w:ascii="Courier New" w:eastAsia="Times New Roman" w:hAnsi="Courier New" w:cs="Courier New"/>
                <w:sz w:val="22"/>
                <w:szCs w:val="20"/>
                <w:lang w:val="id-ID" w:eastAsia="ko-KR"/>
              </w:rPr>
            </w:pPr>
          </w:p>
          <w:p w14:paraId="417B194B"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(a)   (b)    &lt;-classified as</w:t>
            </w:r>
          </w:p>
          <w:p w14:paraId="2A86383A"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  ----</w:t>
            </w:r>
          </w:p>
          <w:p w14:paraId="7A27C4B6"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115          (a): class nonrisiko</w:t>
            </w:r>
          </w:p>
          <w:p w14:paraId="62B26A6F"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    60    (b): class risiko</w:t>
            </w:r>
          </w:p>
          <w:p w14:paraId="2326504F" w14:textId="77777777" w:rsidR="00550C2F" w:rsidRPr="00550C2F" w:rsidRDefault="00550C2F" w:rsidP="00550C2F">
            <w:pPr>
              <w:ind w:firstLine="0"/>
              <w:rPr>
                <w:rFonts w:ascii="Courier New" w:eastAsia="Times New Roman" w:hAnsi="Courier New" w:cs="Courier New"/>
                <w:sz w:val="22"/>
                <w:szCs w:val="20"/>
                <w:lang w:val="id-ID" w:eastAsia="ko-KR"/>
              </w:rPr>
            </w:pPr>
          </w:p>
          <w:p w14:paraId="0FE3AE42"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Attribute usage:</w:t>
            </w:r>
          </w:p>
          <w:p w14:paraId="2CA0DF5D" w14:textId="77777777" w:rsidR="00550C2F" w:rsidRPr="00550C2F" w:rsidRDefault="00550C2F" w:rsidP="00550C2F">
            <w:pPr>
              <w:ind w:firstLine="0"/>
              <w:rPr>
                <w:rFonts w:ascii="Courier New" w:eastAsia="Times New Roman" w:hAnsi="Courier New" w:cs="Courier New"/>
                <w:sz w:val="22"/>
                <w:szCs w:val="20"/>
                <w:lang w:val="id-ID" w:eastAsia="ko-KR"/>
              </w:rPr>
            </w:pPr>
          </w:p>
          <w:p w14:paraId="32A5ADE8"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100.00%</w:t>
            </w:r>
            <w:r w:rsidRPr="00550C2F">
              <w:rPr>
                <w:rFonts w:ascii="Courier New" w:eastAsia="Times New Roman" w:hAnsi="Courier New" w:cs="Courier New"/>
                <w:sz w:val="22"/>
                <w:szCs w:val="20"/>
                <w:lang w:val="id-ID" w:eastAsia="ko-KR"/>
              </w:rPr>
              <w:tab/>
              <w:t>damage</w:t>
            </w:r>
          </w:p>
          <w:p w14:paraId="190D5CD3"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80.11%</w:t>
            </w:r>
            <w:r w:rsidRPr="00550C2F">
              <w:rPr>
                <w:rFonts w:ascii="Courier New" w:eastAsia="Times New Roman" w:hAnsi="Courier New" w:cs="Courier New"/>
                <w:sz w:val="22"/>
                <w:szCs w:val="20"/>
                <w:lang w:val="id-ID" w:eastAsia="ko-KR"/>
              </w:rPr>
              <w:tab/>
              <w:t>smaj</w:t>
            </w:r>
          </w:p>
          <w:p w14:paraId="30AEBF54" w14:textId="77777777" w:rsidR="00550C2F" w:rsidRPr="00550C2F" w:rsidRDefault="00550C2F" w:rsidP="00550C2F">
            <w:pPr>
              <w:ind w:firstLine="0"/>
              <w:rPr>
                <w:rFonts w:ascii="Courier New" w:eastAsia="Times New Roman" w:hAnsi="Courier New" w:cs="Courier New"/>
                <w:sz w:val="22"/>
                <w:szCs w:val="20"/>
                <w:lang w:val="id-ID" w:eastAsia="ko-KR"/>
              </w:rPr>
            </w:pPr>
            <w:r w:rsidRPr="00550C2F">
              <w:rPr>
                <w:rFonts w:ascii="Courier New" w:eastAsia="Times New Roman" w:hAnsi="Courier New" w:cs="Courier New"/>
                <w:sz w:val="22"/>
                <w:szCs w:val="20"/>
                <w:lang w:val="id-ID" w:eastAsia="ko-KR"/>
              </w:rPr>
              <w:tab/>
              <w:t xml:space="preserve"> 15.91%</w:t>
            </w:r>
            <w:r w:rsidRPr="00550C2F">
              <w:rPr>
                <w:rFonts w:ascii="Courier New" w:eastAsia="Times New Roman" w:hAnsi="Courier New" w:cs="Courier New"/>
                <w:sz w:val="22"/>
                <w:szCs w:val="20"/>
                <w:lang w:val="id-ID" w:eastAsia="ko-KR"/>
              </w:rPr>
              <w:tab/>
              <w:t>Depth</w:t>
            </w:r>
          </w:p>
          <w:p w14:paraId="3AEEC797" w14:textId="77777777" w:rsidR="00550C2F" w:rsidRPr="00550C2F" w:rsidRDefault="00550C2F" w:rsidP="00550C2F">
            <w:pPr>
              <w:ind w:firstLine="0"/>
              <w:rPr>
                <w:rFonts w:ascii="Courier New" w:eastAsia="Times New Roman" w:hAnsi="Courier New" w:cs="Courier New"/>
                <w:sz w:val="22"/>
                <w:szCs w:val="20"/>
                <w:lang w:val="id-ID" w:eastAsia="ko-KR"/>
              </w:rPr>
            </w:pPr>
          </w:p>
          <w:p w14:paraId="042A448C" w14:textId="77777777" w:rsidR="002F0E38" w:rsidRDefault="00550C2F" w:rsidP="00550C2F">
            <w:pPr>
              <w:pStyle w:val="HTMLPreformatted"/>
              <w:shd w:val="clear" w:color="auto" w:fill="FFFFFF"/>
              <w:wordWrap w:val="0"/>
              <w:spacing w:line="225" w:lineRule="atLeast"/>
              <w:rPr>
                <w:sz w:val="22"/>
                <w:lang w:val="id-ID"/>
              </w:rPr>
            </w:pPr>
            <w:r w:rsidRPr="00550C2F">
              <w:rPr>
                <w:sz w:val="22"/>
                <w:lang w:val="id-ID"/>
              </w:rPr>
              <w:t>Time: 0.0 secs</w:t>
            </w:r>
          </w:p>
          <w:p w14:paraId="1649B510" w14:textId="77777777" w:rsidR="00550C2F" w:rsidRDefault="00550C2F" w:rsidP="00550C2F">
            <w:pPr>
              <w:pStyle w:val="HTMLPreformatted"/>
              <w:shd w:val="clear" w:color="auto" w:fill="FFFFFF"/>
              <w:wordWrap w:val="0"/>
              <w:spacing w:line="225" w:lineRule="atLeast"/>
              <w:rPr>
                <w:sz w:val="22"/>
                <w:lang w:val="id-ID"/>
              </w:rPr>
            </w:pPr>
          </w:p>
          <w:p w14:paraId="2C1BEB04"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&gt; model_alls</w:t>
            </w:r>
          </w:p>
          <w:p w14:paraId="4613B9DE"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[[1]]</w:t>
            </w:r>
          </w:p>
          <w:p w14:paraId="7DCE4313" w14:textId="77777777" w:rsidR="00550C2F" w:rsidRPr="00550C2F" w:rsidRDefault="00550C2F" w:rsidP="00550C2F">
            <w:pPr>
              <w:pStyle w:val="HTMLPreformatted"/>
              <w:shd w:val="clear" w:color="auto" w:fill="FFFFFF"/>
              <w:wordWrap w:val="0"/>
              <w:spacing w:line="225" w:lineRule="atLeast"/>
              <w:rPr>
                <w:sz w:val="22"/>
                <w:lang w:val="id-ID"/>
              </w:rPr>
            </w:pPr>
          </w:p>
          <w:p w14:paraId="6CF03067"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Call:</w:t>
            </w:r>
          </w:p>
          <w:p w14:paraId="557DCD09"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svm(formula = class.svm ~ ., data = train.svm)</w:t>
            </w:r>
          </w:p>
          <w:p w14:paraId="022ECEB4" w14:textId="77777777" w:rsidR="00550C2F" w:rsidRPr="00550C2F" w:rsidRDefault="00550C2F" w:rsidP="00550C2F">
            <w:pPr>
              <w:pStyle w:val="HTMLPreformatted"/>
              <w:shd w:val="clear" w:color="auto" w:fill="FFFFFF"/>
              <w:wordWrap w:val="0"/>
              <w:spacing w:line="225" w:lineRule="atLeast"/>
              <w:rPr>
                <w:sz w:val="22"/>
                <w:lang w:val="id-ID"/>
              </w:rPr>
            </w:pPr>
          </w:p>
          <w:p w14:paraId="58BC894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Parameters:</w:t>
            </w:r>
          </w:p>
          <w:p w14:paraId="53EC8533"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SVM-Type:  C-classification </w:t>
            </w:r>
          </w:p>
          <w:p w14:paraId="33BEDCC8"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SVM-Kernel:  radial </w:t>
            </w:r>
          </w:p>
          <w:p w14:paraId="3C28A3AC"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cost:  1 </w:t>
            </w:r>
          </w:p>
          <w:p w14:paraId="7E1BCE1B"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gamma:  0.2 </w:t>
            </w:r>
          </w:p>
          <w:p w14:paraId="0BBECCBC" w14:textId="77777777" w:rsidR="00550C2F" w:rsidRPr="00550C2F" w:rsidRDefault="00550C2F" w:rsidP="00550C2F">
            <w:pPr>
              <w:pStyle w:val="HTMLPreformatted"/>
              <w:shd w:val="clear" w:color="auto" w:fill="FFFFFF"/>
              <w:wordWrap w:val="0"/>
              <w:spacing w:line="225" w:lineRule="atLeast"/>
              <w:rPr>
                <w:sz w:val="22"/>
                <w:lang w:val="id-ID"/>
              </w:rPr>
            </w:pPr>
          </w:p>
          <w:p w14:paraId="31C10391"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Number of Support Vectors:  28</w:t>
            </w:r>
          </w:p>
          <w:p w14:paraId="63906DF6"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( 13 15 )</w:t>
            </w:r>
          </w:p>
          <w:p w14:paraId="014603BA" w14:textId="77777777" w:rsidR="00550C2F" w:rsidRPr="00550C2F" w:rsidRDefault="00550C2F" w:rsidP="00550C2F">
            <w:pPr>
              <w:pStyle w:val="HTMLPreformatted"/>
              <w:shd w:val="clear" w:color="auto" w:fill="FFFFFF"/>
              <w:wordWrap w:val="0"/>
              <w:spacing w:line="225" w:lineRule="atLeast"/>
              <w:rPr>
                <w:sz w:val="22"/>
                <w:lang w:val="id-ID"/>
              </w:rPr>
            </w:pPr>
          </w:p>
          <w:p w14:paraId="7609A194"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Number of Classes:  2 </w:t>
            </w:r>
          </w:p>
          <w:p w14:paraId="6A888EA5" w14:textId="77777777" w:rsidR="00550C2F" w:rsidRPr="00550C2F" w:rsidRDefault="00550C2F" w:rsidP="00550C2F">
            <w:pPr>
              <w:pStyle w:val="HTMLPreformatted"/>
              <w:shd w:val="clear" w:color="auto" w:fill="FFFFFF"/>
              <w:wordWrap w:val="0"/>
              <w:spacing w:line="225" w:lineRule="atLeast"/>
              <w:rPr>
                <w:sz w:val="22"/>
                <w:lang w:val="id-ID"/>
              </w:rPr>
            </w:pPr>
          </w:p>
          <w:p w14:paraId="13D53A45"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Levels: </w:t>
            </w:r>
          </w:p>
          <w:p w14:paraId="762912E0"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nonrisiko risiko</w:t>
            </w:r>
          </w:p>
          <w:p w14:paraId="20C602DA" w14:textId="77777777" w:rsidR="00550C2F" w:rsidRPr="00550C2F" w:rsidRDefault="00550C2F" w:rsidP="00550C2F">
            <w:pPr>
              <w:pStyle w:val="HTMLPreformatted"/>
              <w:shd w:val="clear" w:color="auto" w:fill="FFFFFF"/>
              <w:wordWrap w:val="0"/>
              <w:spacing w:line="225" w:lineRule="atLeast"/>
              <w:rPr>
                <w:sz w:val="22"/>
                <w:lang w:val="id-ID"/>
              </w:rPr>
            </w:pPr>
          </w:p>
          <w:p w14:paraId="2BA00EF6"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[[2]]</w:t>
            </w:r>
          </w:p>
          <w:p w14:paraId="366AC544" w14:textId="77777777" w:rsidR="00550C2F" w:rsidRPr="00550C2F" w:rsidRDefault="00550C2F" w:rsidP="00550C2F">
            <w:pPr>
              <w:pStyle w:val="HTMLPreformatted"/>
              <w:shd w:val="clear" w:color="auto" w:fill="FFFFFF"/>
              <w:wordWrap w:val="0"/>
              <w:spacing w:line="225" w:lineRule="atLeast"/>
              <w:rPr>
                <w:sz w:val="22"/>
                <w:lang w:val="id-ID"/>
              </w:rPr>
            </w:pPr>
          </w:p>
          <w:p w14:paraId="391E89A3"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Call:</w:t>
            </w:r>
          </w:p>
          <w:p w14:paraId="6392F413"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svm(formula = class.svm ~ ., data = train.svm)</w:t>
            </w:r>
          </w:p>
          <w:p w14:paraId="17AA7025" w14:textId="77777777" w:rsidR="00550C2F" w:rsidRPr="00550C2F" w:rsidRDefault="00550C2F" w:rsidP="00550C2F">
            <w:pPr>
              <w:pStyle w:val="HTMLPreformatted"/>
              <w:shd w:val="clear" w:color="auto" w:fill="FFFFFF"/>
              <w:wordWrap w:val="0"/>
              <w:spacing w:line="225" w:lineRule="atLeast"/>
              <w:rPr>
                <w:sz w:val="22"/>
                <w:lang w:val="id-ID"/>
              </w:rPr>
            </w:pPr>
          </w:p>
          <w:p w14:paraId="219D26FE"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Parameters:</w:t>
            </w:r>
          </w:p>
          <w:p w14:paraId="24ED920D"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SVM-Type:  C-classification </w:t>
            </w:r>
          </w:p>
          <w:p w14:paraId="4908CF68"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SVM-Kernel:  radial </w:t>
            </w:r>
          </w:p>
          <w:p w14:paraId="7209A055"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cost:  1 </w:t>
            </w:r>
          </w:p>
          <w:p w14:paraId="7658D36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lastRenderedPageBreak/>
              <w:t xml:space="preserve">      gamma:  0.2 </w:t>
            </w:r>
          </w:p>
          <w:p w14:paraId="48B37122" w14:textId="77777777" w:rsidR="00550C2F" w:rsidRPr="00550C2F" w:rsidRDefault="00550C2F" w:rsidP="00550C2F">
            <w:pPr>
              <w:pStyle w:val="HTMLPreformatted"/>
              <w:shd w:val="clear" w:color="auto" w:fill="FFFFFF"/>
              <w:wordWrap w:val="0"/>
              <w:spacing w:line="225" w:lineRule="atLeast"/>
              <w:rPr>
                <w:sz w:val="22"/>
                <w:lang w:val="id-ID"/>
              </w:rPr>
            </w:pPr>
          </w:p>
          <w:p w14:paraId="27080749"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Number of Support Vectors:  31</w:t>
            </w:r>
          </w:p>
          <w:p w14:paraId="42C6C38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( 14 17 )</w:t>
            </w:r>
          </w:p>
          <w:p w14:paraId="5E485588" w14:textId="77777777" w:rsidR="00550C2F" w:rsidRPr="00550C2F" w:rsidRDefault="00550C2F" w:rsidP="00550C2F">
            <w:pPr>
              <w:pStyle w:val="HTMLPreformatted"/>
              <w:shd w:val="clear" w:color="auto" w:fill="FFFFFF"/>
              <w:wordWrap w:val="0"/>
              <w:spacing w:line="225" w:lineRule="atLeast"/>
              <w:rPr>
                <w:sz w:val="22"/>
                <w:lang w:val="id-ID"/>
              </w:rPr>
            </w:pPr>
          </w:p>
          <w:p w14:paraId="1806186D" w14:textId="77777777" w:rsidR="00550C2F" w:rsidRPr="00550C2F" w:rsidRDefault="00550C2F" w:rsidP="00550C2F">
            <w:pPr>
              <w:pStyle w:val="HTMLPreformatted"/>
              <w:shd w:val="clear" w:color="auto" w:fill="FFFFFF"/>
              <w:wordWrap w:val="0"/>
              <w:spacing w:line="225" w:lineRule="atLeast"/>
              <w:rPr>
                <w:sz w:val="22"/>
                <w:lang w:val="id-ID"/>
              </w:rPr>
            </w:pPr>
          </w:p>
          <w:p w14:paraId="3CE3D528"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Number of Classes:  2 </w:t>
            </w:r>
          </w:p>
          <w:p w14:paraId="0B7524EB" w14:textId="77777777" w:rsidR="00550C2F" w:rsidRPr="00550C2F" w:rsidRDefault="00550C2F" w:rsidP="00550C2F">
            <w:pPr>
              <w:pStyle w:val="HTMLPreformatted"/>
              <w:shd w:val="clear" w:color="auto" w:fill="FFFFFF"/>
              <w:wordWrap w:val="0"/>
              <w:spacing w:line="225" w:lineRule="atLeast"/>
              <w:rPr>
                <w:sz w:val="22"/>
                <w:lang w:val="id-ID"/>
              </w:rPr>
            </w:pPr>
          </w:p>
          <w:p w14:paraId="2816067E"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Levels: </w:t>
            </w:r>
          </w:p>
          <w:p w14:paraId="7003CF4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nonrisiko risiko</w:t>
            </w:r>
          </w:p>
          <w:p w14:paraId="3863523F" w14:textId="77777777" w:rsidR="00550C2F" w:rsidRPr="00550C2F" w:rsidRDefault="00550C2F" w:rsidP="00550C2F">
            <w:pPr>
              <w:pStyle w:val="HTMLPreformatted"/>
              <w:shd w:val="clear" w:color="auto" w:fill="FFFFFF"/>
              <w:wordWrap w:val="0"/>
              <w:spacing w:line="225" w:lineRule="atLeast"/>
              <w:rPr>
                <w:sz w:val="22"/>
                <w:lang w:val="id-ID"/>
              </w:rPr>
            </w:pPr>
          </w:p>
          <w:p w14:paraId="55571B78"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[[3]]</w:t>
            </w:r>
          </w:p>
          <w:p w14:paraId="09C5A99B" w14:textId="77777777" w:rsidR="00550C2F" w:rsidRPr="00550C2F" w:rsidRDefault="00550C2F" w:rsidP="00550C2F">
            <w:pPr>
              <w:pStyle w:val="HTMLPreformatted"/>
              <w:shd w:val="clear" w:color="auto" w:fill="FFFFFF"/>
              <w:wordWrap w:val="0"/>
              <w:spacing w:line="225" w:lineRule="atLeast"/>
              <w:rPr>
                <w:sz w:val="22"/>
                <w:lang w:val="id-ID"/>
              </w:rPr>
            </w:pPr>
          </w:p>
          <w:p w14:paraId="7F085F1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Call:</w:t>
            </w:r>
          </w:p>
          <w:p w14:paraId="7F34257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svm(formula = class.svm ~ ., data = train.svm)</w:t>
            </w:r>
          </w:p>
          <w:p w14:paraId="16980299" w14:textId="77777777" w:rsidR="00550C2F" w:rsidRPr="00550C2F" w:rsidRDefault="00550C2F" w:rsidP="00550C2F">
            <w:pPr>
              <w:pStyle w:val="HTMLPreformatted"/>
              <w:shd w:val="clear" w:color="auto" w:fill="FFFFFF"/>
              <w:wordWrap w:val="0"/>
              <w:spacing w:line="225" w:lineRule="atLeast"/>
              <w:rPr>
                <w:sz w:val="22"/>
                <w:lang w:val="id-ID"/>
              </w:rPr>
            </w:pPr>
          </w:p>
          <w:p w14:paraId="60A86FF6"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Parameters:</w:t>
            </w:r>
          </w:p>
          <w:p w14:paraId="38DC1C0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SVM-Type:  C-classification </w:t>
            </w:r>
          </w:p>
          <w:p w14:paraId="6F2C8625"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SVM-Kernel:  radial </w:t>
            </w:r>
          </w:p>
          <w:p w14:paraId="1A232378"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cost:  1 </w:t>
            </w:r>
          </w:p>
          <w:p w14:paraId="511466F8"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gamma:  0.2 </w:t>
            </w:r>
          </w:p>
          <w:p w14:paraId="16BF10A9" w14:textId="77777777" w:rsidR="00550C2F" w:rsidRPr="00550C2F" w:rsidRDefault="00550C2F" w:rsidP="00550C2F">
            <w:pPr>
              <w:pStyle w:val="HTMLPreformatted"/>
              <w:shd w:val="clear" w:color="auto" w:fill="FFFFFF"/>
              <w:wordWrap w:val="0"/>
              <w:spacing w:line="225" w:lineRule="atLeast"/>
              <w:rPr>
                <w:sz w:val="22"/>
                <w:lang w:val="id-ID"/>
              </w:rPr>
            </w:pPr>
          </w:p>
          <w:p w14:paraId="3AEEF1B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Number of Support Vectors:  33</w:t>
            </w:r>
          </w:p>
          <w:p w14:paraId="7BBB0C62" w14:textId="77777777" w:rsidR="00550C2F" w:rsidRPr="00550C2F" w:rsidRDefault="00550C2F" w:rsidP="00550C2F">
            <w:pPr>
              <w:pStyle w:val="HTMLPreformatted"/>
              <w:shd w:val="clear" w:color="auto" w:fill="FFFFFF"/>
              <w:wordWrap w:val="0"/>
              <w:spacing w:line="225" w:lineRule="atLeast"/>
              <w:rPr>
                <w:sz w:val="22"/>
                <w:lang w:val="id-ID"/>
              </w:rPr>
            </w:pPr>
          </w:p>
          <w:p w14:paraId="51D6F9D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( 16 17 )</w:t>
            </w:r>
          </w:p>
          <w:p w14:paraId="4E1581BA" w14:textId="77777777" w:rsidR="00550C2F" w:rsidRPr="00550C2F" w:rsidRDefault="00550C2F" w:rsidP="00550C2F">
            <w:pPr>
              <w:pStyle w:val="HTMLPreformatted"/>
              <w:shd w:val="clear" w:color="auto" w:fill="FFFFFF"/>
              <w:wordWrap w:val="0"/>
              <w:spacing w:line="225" w:lineRule="atLeast"/>
              <w:rPr>
                <w:sz w:val="22"/>
                <w:lang w:val="id-ID"/>
              </w:rPr>
            </w:pPr>
          </w:p>
          <w:p w14:paraId="2A1E9FD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Number of Classes:  2 </w:t>
            </w:r>
          </w:p>
          <w:p w14:paraId="73E73B85" w14:textId="77777777" w:rsidR="00550C2F" w:rsidRPr="00550C2F" w:rsidRDefault="00550C2F" w:rsidP="00550C2F">
            <w:pPr>
              <w:pStyle w:val="HTMLPreformatted"/>
              <w:shd w:val="clear" w:color="auto" w:fill="FFFFFF"/>
              <w:wordWrap w:val="0"/>
              <w:spacing w:line="225" w:lineRule="atLeast"/>
              <w:rPr>
                <w:sz w:val="22"/>
                <w:lang w:val="id-ID"/>
              </w:rPr>
            </w:pPr>
          </w:p>
          <w:p w14:paraId="08E3488B"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Levels: </w:t>
            </w:r>
          </w:p>
          <w:p w14:paraId="1262AD47"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nonrisiko risiko</w:t>
            </w:r>
          </w:p>
          <w:p w14:paraId="3CB7BE92" w14:textId="77777777" w:rsidR="00550C2F" w:rsidRPr="00550C2F" w:rsidRDefault="00550C2F" w:rsidP="00550C2F">
            <w:pPr>
              <w:pStyle w:val="HTMLPreformatted"/>
              <w:shd w:val="clear" w:color="auto" w:fill="FFFFFF"/>
              <w:wordWrap w:val="0"/>
              <w:spacing w:line="225" w:lineRule="atLeast"/>
              <w:rPr>
                <w:sz w:val="22"/>
                <w:lang w:val="id-ID"/>
              </w:rPr>
            </w:pPr>
          </w:p>
          <w:p w14:paraId="7016BBC8"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[[4]]</w:t>
            </w:r>
          </w:p>
          <w:p w14:paraId="332ED235" w14:textId="77777777" w:rsidR="00550C2F" w:rsidRPr="00550C2F" w:rsidRDefault="00550C2F" w:rsidP="00550C2F">
            <w:pPr>
              <w:pStyle w:val="HTMLPreformatted"/>
              <w:shd w:val="clear" w:color="auto" w:fill="FFFFFF"/>
              <w:wordWrap w:val="0"/>
              <w:spacing w:line="225" w:lineRule="atLeast"/>
              <w:rPr>
                <w:sz w:val="22"/>
                <w:lang w:val="id-ID"/>
              </w:rPr>
            </w:pPr>
          </w:p>
          <w:p w14:paraId="2642FA1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Call:</w:t>
            </w:r>
          </w:p>
          <w:p w14:paraId="728239F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svm(formula = class.svm ~ ., data = train.svm)</w:t>
            </w:r>
          </w:p>
          <w:p w14:paraId="5D6E9C25" w14:textId="77777777" w:rsidR="00550C2F" w:rsidRPr="00550C2F" w:rsidRDefault="00550C2F" w:rsidP="00550C2F">
            <w:pPr>
              <w:pStyle w:val="HTMLPreformatted"/>
              <w:shd w:val="clear" w:color="auto" w:fill="FFFFFF"/>
              <w:wordWrap w:val="0"/>
              <w:spacing w:line="225" w:lineRule="atLeast"/>
              <w:rPr>
                <w:sz w:val="22"/>
                <w:lang w:val="id-ID"/>
              </w:rPr>
            </w:pPr>
          </w:p>
          <w:p w14:paraId="7769325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Parameters:</w:t>
            </w:r>
          </w:p>
          <w:p w14:paraId="19BC6FCC"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SVM-Type:  C-classification </w:t>
            </w:r>
          </w:p>
          <w:p w14:paraId="6D19B043"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SVM-Kernel:  radial </w:t>
            </w:r>
          </w:p>
          <w:p w14:paraId="0D8BDB4D"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cost:  1 </w:t>
            </w:r>
          </w:p>
          <w:p w14:paraId="4968CE3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gamma:  0.2 </w:t>
            </w:r>
          </w:p>
          <w:p w14:paraId="54BD2658" w14:textId="77777777" w:rsidR="00550C2F" w:rsidRPr="00550C2F" w:rsidRDefault="00550C2F" w:rsidP="00550C2F">
            <w:pPr>
              <w:pStyle w:val="HTMLPreformatted"/>
              <w:shd w:val="clear" w:color="auto" w:fill="FFFFFF"/>
              <w:wordWrap w:val="0"/>
              <w:spacing w:line="225" w:lineRule="atLeast"/>
              <w:rPr>
                <w:sz w:val="22"/>
                <w:lang w:val="id-ID"/>
              </w:rPr>
            </w:pPr>
          </w:p>
          <w:p w14:paraId="7774E78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Number of Support Vectors:  32</w:t>
            </w:r>
          </w:p>
          <w:p w14:paraId="6819AE70"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( 15 17 )</w:t>
            </w:r>
          </w:p>
          <w:p w14:paraId="62DD732E" w14:textId="77777777" w:rsidR="00550C2F" w:rsidRPr="00550C2F" w:rsidRDefault="00550C2F" w:rsidP="00550C2F">
            <w:pPr>
              <w:pStyle w:val="HTMLPreformatted"/>
              <w:shd w:val="clear" w:color="auto" w:fill="FFFFFF"/>
              <w:wordWrap w:val="0"/>
              <w:spacing w:line="225" w:lineRule="atLeast"/>
              <w:rPr>
                <w:sz w:val="22"/>
                <w:lang w:val="id-ID"/>
              </w:rPr>
            </w:pPr>
          </w:p>
          <w:p w14:paraId="6498A5FE"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Number of Classes:  2 </w:t>
            </w:r>
          </w:p>
          <w:p w14:paraId="4F24EBE5" w14:textId="77777777" w:rsidR="00550C2F" w:rsidRPr="00550C2F" w:rsidRDefault="00550C2F" w:rsidP="00550C2F">
            <w:pPr>
              <w:pStyle w:val="HTMLPreformatted"/>
              <w:shd w:val="clear" w:color="auto" w:fill="FFFFFF"/>
              <w:wordWrap w:val="0"/>
              <w:spacing w:line="225" w:lineRule="atLeast"/>
              <w:rPr>
                <w:sz w:val="22"/>
                <w:lang w:val="id-ID"/>
              </w:rPr>
            </w:pPr>
          </w:p>
          <w:p w14:paraId="567A9C3D"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Levels: </w:t>
            </w:r>
          </w:p>
          <w:p w14:paraId="38C8A727"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nonrisiko risiko</w:t>
            </w:r>
          </w:p>
          <w:p w14:paraId="7CAD20AC" w14:textId="77777777" w:rsidR="00550C2F" w:rsidRPr="00550C2F" w:rsidRDefault="00550C2F" w:rsidP="00550C2F">
            <w:pPr>
              <w:pStyle w:val="HTMLPreformatted"/>
              <w:shd w:val="clear" w:color="auto" w:fill="FFFFFF"/>
              <w:wordWrap w:val="0"/>
              <w:spacing w:line="225" w:lineRule="atLeast"/>
              <w:rPr>
                <w:sz w:val="22"/>
                <w:lang w:val="id-ID"/>
              </w:rPr>
            </w:pPr>
          </w:p>
          <w:p w14:paraId="18CB6890"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[[5]]</w:t>
            </w:r>
          </w:p>
          <w:p w14:paraId="4E771C60" w14:textId="77777777" w:rsidR="00550C2F" w:rsidRPr="00550C2F" w:rsidRDefault="00550C2F" w:rsidP="00550C2F">
            <w:pPr>
              <w:pStyle w:val="HTMLPreformatted"/>
              <w:shd w:val="clear" w:color="auto" w:fill="FFFFFF"/>
              <w:wordWrap w:val="0"/>
              <w:spacing w:line="225" w:lineRule="atLeast"/>
              <w:rPr>
                <w:sz w:val="22"/>
                <w:lang w:val="id-ID"/>
              </w:rPr>
            </w:pPr>
          </w:p>
          <w:p w14:paraId="4A887454"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Call:</w:t>
            </w:r>
          </w:p>
          <w:p w14:paraId="6FE3921B"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lastRenderedPageBreak/>
              <w:t>svm(formula = class.svm ~ ., data = train.svm)</w:t>
            </w:r>
          </w:p>
          <w:p w14:paraId="3EAFCE9B" w14:textId="77777777" w:rsidR="00550C2F" w:rsidRPr="00550C2F" w:rsidRDefault="00550C2F" w:rsidP="00550C2F">
            <w:pPr>
              <w:pStyle w:val="HTMLPreformatted"/>
              <w:shd w:val="clear" w:color="auto" w:fill="FFFFFF"/>
              <w:wordWrap w:val="0"/>
              <w:spacing w:line="225" w:lineRule="atLeast"/>
              <w:rPr>
                <w:sz w:val="22"/>
                <w:lang w:val="id-ID"/>
              </w:rPr>
            </w:pPr>
          </w:p>
          <w:p w14:paraId="7995D34B"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Parameters:</w:t>
            </w:r>
          </w:p>
          <w:p w14:paraId="03D7CCED"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SVM-Type:  C-classification </w:t>
            </w:r>
          </w:p>
          <w:p w14:paraId="08DD4A23"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SVM-Kernel:  radial </w:t>
            </w:r>
          </w:p>
          <w:p w14:paraId="2C71D05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cost:  1 </w:t>
            </w:r>
          </w:p>
          <w:p w14:paraId="2553941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gamma:  0.2 </w:t>
            </w:r>
          </w:p>
          <w:p w14:paraId="12643BED" w14:textId="77777777" w:rsidR="00550C2F" w:rsidRPr="00550C2F" w:rsidRDefault="00550C2F" w:rsidP="00550C2F">
            <w:pPr>
              <w:pStyle w:val="HTMLPreformatted"/>
              <w:shd w:val="clear" w:color="auto" w:fill="FFFFFF"/>
              <w:wordWrap w:val="0"/>
              <w:spacing w:line="225" w:lineRule="atLeast"/>
              <w:rPr>
                <w:sz w:val="22"/>
                <w:lang w:val="id-ID"/>
              </w:rPr>
            </w:pPr>
          </w:p>
          <w:p w14:paraId="2A5BAE38"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Number of Support Vectors:  33</w:t>
            </w:r>
          </w:p>
          <w:p w14:paraId="58800E23"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( 16 17 )</w:t>
            </w:r>
          </w:p>
          <w:p w14:paraId="1D224159" w14:textId="77777777" w:rsidR="00550C2F" w:rsidRPr="00550C2F" w:rsidRDefault="00550C2F" w:rsidP="00550C2F">
            <w:pPr>
              <w:pStyle w:val="HTMLPreformatted"/>
              <w:shd w:val="clear" w:color="auto" w:fill="FFFFFF"/>
              <w:wordWrap w:val="0"/>
              <w:spacing w:line="225" w:lineRule="atLeast"/>
              <w:rPr>
                <w:sz w:val="22"/>
                <w:lang w:val="id-ID"/>
              </w:rPr>
            </w:pPr>
          </w:p>
          <w:p w14:paraId="4631C78D"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Number of Classes:  2 </w:t>
            </w:r>
          </w:p>
          <w:p w14:paraId="7EC14C5A" w14:textId="77777777" w:rsidR="00550C2F" w:rsidRPr="00550C2F" w:rsidRDefault="00550C2F" w:rsidP="00550C2F">
            <w:pPr>
              <w:pStyle w:val="HTMLPreformatted"/>
              <w:shd w:val="clear" w:color="auto" w:fill="FFFFFF"/>
              <w:wordWrap w:val="0"/>
              <w:spacing w:line="225" w:lineRule="atLeast"/>
              <w:rPr>
                <w:sz w:val="22"/>
                <w:lang w:val="id-ID"/>
              </w:rPr>
            </w:pPr>
          </w:p>
          <w:p w14:paraId="589B1A9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Levels: </w:t>
            </w:r>
          </w:p>
          <w:p w14:paraId="51591E67"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nonrisiko risiko</w:t>
            </w:r>
          </w:p>
          <w:p w14:paraId="2C009B86" w14:textId="77777777" w:rsidR="00550C2F" w:rsidRPr="00550C2F" w:rsidRDefault="00550C2F" w:rsidP="00550C2F">
            <w:pPr>
              <w:pStyle w:val="HTMLPreformatted"/>
              <w:shd w:val="clear" w:color="auto" w:fill="FFFFFF"/>
              <w:wordWrap w:val="0"/>
              <w:spacing w:line="225" w:lineRule="atLeast"/>
              <w:rPr>
                <w:sz w:val="22"/>
                <w:lang w:val="id-ID"/>
              </w:rPr>
            </w:pPr>
          </w:p>
          <w:p w14:paraId="2E5B2013"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[[6]]</w:t>
            </w:r>
          </w:p>
          <w:p w14:paraId="78EA3BCF" w14:textId="77777777" w:rsidR="00550C2F" w:rsidRPr="00550C2F" w:rsidRDefault="00550C2F" w:rsidP="00550C2F">
            <w:pPr>
              <w:pStyle w:val="HTMLPreformatted"/>
              <w:shd w:val="clear" w:color="auto" w:fill="FFFFFF"/>
              <w:wordWrap w:val="0"/>
              <w:spacing w:line="225" w:lineRule="atLeast"/>
              <w:rPr>
                <w:sz w:val="22"/>
                <w:lang w:val="id-ID"/>
              </w:rPr>
            </w:pPr>
          </w:p>
          <w:p w14:paraId="4D057C45"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Call:</w:t>
            </w:r>
          </w:p>
          <w:p w14:paraId="667D378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svm(formula = class.svm ~ ., data = train.svm)</w:t>
            </w:r>
          </w:p>
          <w:p w14:paraId="396ADEE7" w14:textId="77777777" w:rsidR="00550C2F" w:rsidRPr="00550C2F" w:rsidRDefault="00550C2F" w:rsidP="00550C2F">
            <w:pPr>
              <w:pStyle w:val="HTMLPreformatted"/>
              <w:shd w:val="clear" w:color="auto" w:fill="FFFFFF"/>
              <w:wordWrap w:val="0"/>
              <w:spacing w:line="225" w:lineRule="atLeast"/>
              <w:rPr>
                <w:sz w:val="22"/>
                <w:lang w:val="id-ID"/>
              </w:rPr>
            </w:pPr>
          </w:p>
          <w:p w14:paraId="53F61D9B"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Parameters:</w:t>
            </w:r>
          </w:p>
          <w:p w14:paraId="23DAAD69"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SVM-Type:  C-classification </w:t>
            </w:r>
          </w:p>
          <w:p w14:paraId="173B506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SVM-Kernel:  radial </w:t>
            </w:r>
          </w:p>
          <w:p w14:paraId="5988BFFC"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cost:  1 </w:t>
            </w:r>
          </w:p>
          <w:p w14:paraId="6E39F957"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gamma:  0.2 </w:t>
            </w:r>
          </w:p>
          <w:p w14:paraId="411F73CB" w14:textId="77777777" w:rsidR="00550C2F" w:rsidRPr="00550C2F" w:rsidRDefault="00550C2F" w:rsidP="00550C2F">
            <w:pPr>
              <w:pStyle w:val="HTMLPreformatted"/>
              <w:shd w:val="clear" w:color="auto" w:fill="FFFFFF"/>
              <w:wordWrap w:val="0"/>
              <w:spacing w:line="225" w:lineRule="atLeast"/>
              <w:rPr>
                <w:sz w:val="22"/>
                <w:lang w:val="id-ID"/>
              </w:rPr>
            </w:pPr>
          </w:p>
          <w:p w14:paraId="6EAA0FE1"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Number of Support Vectors:  30</w:t>
            </w:r>
          </w:p>
          <w:p w14:paraId="0D30227A" w14:textId="77777777" w:rsidR="00550C2F" w:rsidRPr="00550C2F" w:rsidRDefault="00550C2F" w:rsidP="00550C2F">
            <w:pPr>
              <w:pStyle w:val="HTMLPreformatted"/>
              <w:shd w:val="clear" w:color="auto" w:fill="FFFFFF"/>
              <w:wordWrap w:val="0"/>
              <w:spacing w:line="225" w:lineRule="atLeast"/>
              <w:rPr>
                <w:sz w:val="22"/>
                <w:lang w:val="id-ID"/>
              </w:rPr>
            </w:pPr>
          </w:p>
          <w:p w14:paraId="0AA75FFD"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( 14 16 )</w:t>
            </w:r>
          </w:p>
          <w:p w14:paraId="522AC72D" w14:textId="77777777" w:rsidR="00550C2F" w:rsidRPr="00550C2F" w:rsidRDefault="00550C2F" w:rsidP="00550C2F">
            <w:pPr>
              <w:pStyle w:val="HTMLPreformatted"/>
              <w:shd w:val="clear" w:color="auto" w:fill="FFFFFF"/>
              <w:wordWrap w:val="0"/>
              <w:spacing w:line="225" w:lineRule="atLeast"/>
              <w:rPr>
                <w:sz w:val="22"/>
                <w:lang w:val="id-ID"/>
              </w:rPr>
            </w:pPr>
          </w:p>
          <w:p w14:paraId="4E27E429"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Number of Classes:  2 </w:t>
            </w:r>
          </w:p>
          <w:p w14:paraId="6B68D86D" w14:textId="77777777" w:rsidR="00550C2F" w:rsidRPr="00550C2F" w:rsidRDefault="00550C2F" w:rsidP="00550C2F">
            <w:pPr>
              <w:pStyle w:val="HTMLPreformatted"/>
              <w:shd w:val="clear" w:color="auto" w:fill="FFFFFF"/>
              <w:wordWrap w:val="0"/>
              <w:spacing w:line="225" w:lineRule="atLeast"/>
              <w:rPr>
                <w:sz w:val="22"/>
                <w:lang w:val="id-ID"/>
              </w:rPr>
            </w:pPr>
          </w:p>
          <w:p w14:paraId="3043BE24"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Levels: </w:t>
            </w:r>
          </w:p>
          <w:p w14:paraId="31E23E53"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nonrisiko risiko</w:t>
            </w:r>
          </w:p>
          <w:p w14:paraId="375F1715" w14:textId="77777777" w:rsidR="00550C2F" w:rsidRPr="00550C2F" w:rsidRDefault="00550C2F" w:rsidP="00550C2F">
            <w:pPr>
              <w:pStyle w:val="HTMLPreformatted"/>
              <w:shd w:val="clear" w:color="auto" w:fill="FFFFFF"/>
              <w:wordWrap w:val="0"/>
              <w:spacing w:line="225" w:lineRule="atLeast"/>
              <w:rPr>
                <w:sz w:val="22"/>
                <w:lang w:val="id-ID"/>
              </w:rPr>
            </w:pPr>
          </w:p>
          <w:p w14:paraId="560556CC"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[[7]]</w:t>
            </w:r>
          </w:p>
          <w:p w14:paraId="25DFA59B" w14:textId="77777777" w:rsidR="00550C2F" w:rsidRPr="00550C2F" w:rsidRDefault="00550C2F" w:rsidP="00550C2F">
            <w:pPr>
              <w:pStyle w:val="HTMLPreformatted"/>
              <w:shd w:val="clear" w:color="auto" w:fill="FFFFFF"/>
              <w:wordWrap w:val="0"/>
              <w:spacing w:line="225" w:lineRule="atLeast"/>
              <w:rPr>
                <w:sz w:val="22"/>
                <w:lang w:val="id-ID"/>
              </w:rPr>
            </w:pPr>
          </w:p>
          <w:p w14:paraId="0FE0E874"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Call:</w:t>
            </w:r>
          </w:p>
          <w:p w14:paraId="4242660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svm(formula = class.svm ~ ., data = train.svm)</w:t>
            </w:r>
          </w:p>
          <w:p w14:paraId="08BE07B0" w14:textId="77777777" w:rsidR="00550C2F" w:rsidRPr="00550C2F" w:rsidRDefault="00550C2F" w:rsidP="00550C2F">
            <w:pPr>
              <w:pStyle w:val="HTMLPreformatted"/>
              <w:shd w:val="clear" w:color="auto" w:fill="FFFFFF"/>
              <w:wordWrap w:val="0"/>
              <w:spacing w:line="225" w:lineRule="atLeast"/>
              <w:rPr>
                <w:sz w:val="22"/>
                <w:lang w:val="id-ID"/>
              </w:rPr>
            </w:pPr>
          </w:p>
          <w:p w14:paraId="7D399664"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Parameters:</w:t>
            </w:r>
          </w:p>
          <w:p w14:paraId="254B8805"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SVM-Type:  C-classification </w:t>
            </w:r>
          </w:p>
          <w:p w14:paraId="5DADEDD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SVM-Kernel:  radial </w:t>
            </w:r>
          </w:p>
          <w:p w14:paraId="748B7DD8"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cost:  1 </w:t>
            </w:r>
          </w:p>
          <w:p w14:paraId="2667AEA6"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gamma:  0.2 </w:t>
            </w:r>
          </w:p>
          <w:p w14:paraId="72A3CE6C" w14:textId="77777777" w:rsidR="00550C2F" w:rsidRPr="00550C2F" w:rsidRDefault="00550C2F" w:rsidP="00550C2F">
            <w:pPr>
              <w:pStyle w:val="HTMLPreformatted"/>
              <w:shd w:val="clear" w:color="auto" w:fill="FFFFFF"/>
              <w:wordWrap w:val="0"/>
              <w:spacing w:line="225" w:lineRule="atLeast"/>
              <w:rPr>
                <w:sz w:val="22"/>
                <w:lang w:val="id-ID"/>
              </w:rPr>
            </w:pPr>
          </w:p>
          <w:p w14:paraId="11330750"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Number of Support Vectors:  32</w:t>
            </w:r>
          </w:p>
          <w:p w14:paraId="6DAC4820" w14:textId="77777777" w:rsidR="00550C2F" w:rsidRPr="00550C2F" w:rsidRDefault="00550C2F" w:rsidP="00550C2F">
            <w:pPr>
              <w:pStyle w:val="HTMLPreformatted"/>
              <w:shd w:val="clear" w:color="auto" w:fill="FFFFFF"/>
              <w:wordWrap w:val="0"/>
              <w:spacing w:line="225" w:lineRule="atLeast"/>
              <w:rPr>
                <w:sz w:val="22"/>
                <w:lang w:val="id-ID"/>
              </w:rPr>
            </w:pPr>
          </w:p>
          <w:p w14:paraId="0557D915"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( 15 17 )</w:t>
            </w:r>
          </w:p>
          <w:p w14:paraId="162FAC02" w14:textId="77777777" w:rsidR="00550C2F" w:rsidRPr="00550C2F" w:rsidRDefault="00550C2F" w:rsidP="00550C2F">
            <w:pPr>
              <w:pStyle w:val="HTMLPreformatted"/>
              <w:shd w:val="clear" w:color="auto" w:fill="FFFFFF"/>
              <w:wordWrap w:val="0"/>
              <w:spacing w:line="225" w:lineRule="atLeast"/>
              <w:rPr>
                <w:sz w:val="22"/>
                <w:lang w:val="id-ID"/>
              </w:rPr>
            </w:pPr>
          </w:p>
          <w:p w14:paraId="523F9A2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Number of Classes:  2 </w:t>
            </w:r>
          </w:p>
          <w:p w14:paraId="6D08F473" w14:textId="77777777" w:rsidR="00550C2F" w:rsidRPr="00550C2F" w:rsidRDefault="00550C2F" w:rsidP="00550C2F">
            <w:pPr>
              <w:pStyle w:val="HTMLPreformatted"/>
              <w:shd w:val="clear" w:color="auto" w:fill="FFFFFF"/>
              <w:wordWrap w:val="0"/>
              <w:spacing w:line="225" w:lineRule="atLeast"/>
              <w:rPr>
                <w:sz w:val="22"/>
                <w:lang w:val="id-ID"/>
              </w:rPr>
            </w:pPr>
          </w:p>
          <w:p w14:paraId="0B96C16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lastRenderedPageBreak/>
              <w:t xml:space="preserve">Levels: </w:t>
            </w:r>
          </w:p>
          <w:p w14:paraId="3186A6B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nonrisiko risiko</w:t>
            </w:r>
          </w:p>
          <w:p w14:paraId="7FC5D9EA" w14:textId="77777777" w:rsidR="00550C2F" w:rsidRPr="00550C2F" w:rsidRDefault="00550C2F" w:rsidP="00550C2F">
            <w:pPr>
              <w:pStyle w:val="HTMLPreformatted"/>
              <w:shd w:val="clear" w:color="auto" w:fill="FFFFFF"/>
              <w:wordWrap w:val="0"/>
              <w:spacing w:line="225" w:lineRule="atLeast"/>
              <w:rPr>
                <w:sz w:val="22"/>
                <w:lang w:val="id-ID"/>
              </w:rPr>
            </w:pPr>
          </w:p>
          <w:p w14:paraId="6445DBA5"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[[8]]</w:t>
            </w:r>
          </w:p>
          <w:p w14:paraId="670829AC" w14:textId="77777777" w:rsidR="00550C2F" w:rsidRPr="00550C2F" w:rsidRDefault="00550C2F" w:rsidP="00550C2F">
            <w:pPr>
              <w:pStyle w:val="HTMLPreformatted"/>
              <w:shd w:val="clear" w:color="auto" w:fill="FFFFFF"/>
              <w:wordWrap w:val="0"/>
              <w:spacing w:line="225" w:lineRule="atLeast"/>
              <w:rPr>
                <w:sz w:val="22"/>
                <w:lang w:val="id-ID"/>
              </w:rPr>
            </w:pPr>
          </w:p>
          <w:p w14:paraId="3F33986E"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Call:</w:t>
            </w:r>
          </w:p>
          <w:p w14:paraId="396B91D9"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svm(formula = class.svm ~ ., data = train.svm)</w:t>
            </w:r>
          </w:p>
          <w:p w14:paraId="62C491ED" w14:textId="77777777" w:rsidR="00550C2F" w:rsidRPr="00550C2F" w:rsidRDefault="00550C2F" w:rsidP="00550C2F">
            <w:pPr>
              <w:pStyle w:val="HTMLPreformatted"/>
              <w:shd w:val="clear" w:color="auto" w:fill="FFFFFF"/>
              <w:wordWrap w:val="0"/>
              <w:spacing w:line="225" w:lineRule="atLeast"/>
              <w:rPr>
                <w:sz w:val="22"/>
                <w:lang w:val="id-ID"/>
              </w:rPr>
            </w:pPr>
          </w:p>
          <w:p w14:paraId="2A1F13A1"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Parameters:</w:t>
            </w:r>
          </w:p>
          <w:p w14:paraId="0540DBDD"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SVM-Type:  C-classification </w:t>
            </w:r>
          </w:p>
          <w:p w14:paraId="243F4EA1"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SVM-Kernel:  radial </w:t>
            </w:r>
          </w:p>
          <w:p w14:paraId="2BB849C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cost:  1 </w:t>
            </w:r>
          </w:p>
          <w:p w14:paraId="57F46370"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gamma:  0.2 </w:t>
            </w:r>
          </w:p>
          <w:p w14:paraId="5597A657" w14:textId="77777777" w:rsidR="00550C2F" w:rsidRPr="00550C2F" w:rsidRDefault="00550C2F" w:rsidP="00550C2F">
            <w:pPr>
              <w:pStyle w:val="HTMLPreformatted"/>
              <w:shd w:val="clear" w:color="auto" w:fill="FFFFFF"/>
              <w:wordWrap w:val="0"/>
              <w:spacing w:line="225" w:lineRule="atLeast"/>
              <w:rPr>
                <w:sz w:val="22"/>
                <w:lang w:val="id-ID"/>
              </w:rPr>
            </w:pPr>
          </w:p>
          <w:p w14:paraId="35D52B9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Number of Support Vectors:  30</w:t>
            </w:r>
          </w:p>
          <w:p w14:paraId="4DF67E2C" w14:textId="77777777" w:rsidR="00550C2F" w:rsidRPr="00550C2F" w:rsidRDefault="00550C2F" w:rsidP="00550C2F">
            <w:pPr>
              <w:pStyle w:val="HTMLPreformatted"/>
              <w:shd w:val="clear" w:color="auto" w:fill="FFFFFF"/>
              <w:wordWrap w:val="0"/>
              <w:spacing w:line="225" w:lineRule="atLeast"/>
              <w:rPr>
                <w:sz w:val="22"/>
                <w:lang w:val="id-ID"/>
              </w:rPr>
            </w:pPr>
          </w:p>
          <w:p w14:paraId="045345E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( 14 16 )</w:t>
            </w:r>
          </w:p>
          <w:p w14:paraId="6C84EBFC" w14:textId="77777777" w:rsidR="00550C2F" w:rsidRPr="00550C2F" w:rsidRDefault="00550C2F" w:rsidP="00550C2F">
            <w:pPr>
              <w:pStyle w:val="HTMLPreformatted"/>
              <w:shd w:val="clear" w:color="auto" w:fill="FFFFFF"/>
              <w:wordWrap w:val="0"/>
              <w:spacing w:line="225" w:lineRule="atLeast"/>
              <w:rPr>
                <w:sz w:val="22"/>
                <w:lang w:val="id-ID"/>
              </w:rPr>
            </w:pPr>
          </w:p>
          <w:p w14:paraId="425E10D7"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Number of Classes:  2 </w:t>
            </w:r>
          </w:p>
          <w:p w14:paraId="2DB8F055" w14:textId="77777777" w:rsidR="00550C2F" w:rsidRPr="00550C2F" w:rsidRDefault="00550C2F" w:rsidP="00550C2F">
            <w:pPr>
              <w:pStyle w:val="HTMLPreformatted"/>
              <w:shd w:val="clear" w:color="auto" w:fill="FFFFFF"/>
              <w:wordWrap w:val="0"/>
              <w:spacing w:line="225" w:lineRule="atLeast"/>
              <w:rPr>
                <w:sz w:val="22"/>
                <w:lang w:val="id-ID"/>
              </w:rPr>
            </w:pPr>
          </w:p>
          <w:p w14:paraId="2AE8B9C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Levels: </w:t>
            </w:r>
          </w:p>
          <w:p w14:paraId="3D2B08E4"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nonrisiko risiko</w:t>
            </w:r>
          </w:p>
          <w:p w14:paraId="3700DC42" w14:textId="77777777" w:rsidR="00550C2F" w:rsidRPr="00550C2F" w:rsidRDefault="00550C2F" w:rsidP="00550C2F">
            <w:pPr>
              <w:pStyle w:val="HTMLPreformatted"/>
              <w:shd w:val="clear" w:color="auto" w:fill="FFFFFF"/>
              <w:wordWrap w:val="0"/>
              <w:spacing w:line="225" w:lineRule="atLeast"/>
              <w:rPr>
                <w:sz w:val="22"/>
                <w:lang w:val="id-ID"/>
              </w:rPr>
            </w:pPr>
          </w:p>
          <w:p w14:paraId="2E96157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[[9]]</w:t>
            </w:r>
          </w:p>
          <w:p w14:paraId="4EC366CD" w14:textId="77777777" w:rsidR="00550C2F" w:rsidRPr="00550C2F" w:rsidRDefault="00550C2F" w:rsidP="00550C2F">
            <w:pPr>
              <w:pStyle w:val="HTMLPreformatted"/>
              <w:shd w:val="clear" w:color="auto" w:fill="FFFFFF"/>
              <w:wordWrap w:val="0"/>
              <w:spacing w:line="225" w:lineRule="atLeast"/>
              <w:rPr>
                <w:sz w:val="22"/>
                <w:lang w:val="id-ID"/>
              </w:rPr>
            </w:pPr>
          </w:p>
          <w:p w14:paraId="394BB31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Call:</w:t>
            </w:r>
          </w:p>
          <w:p w14:paraId="28236E46"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svm(formula = class.svm ~ ., data = train.svm)</w:t>
            </w:r>
          </w:p>
          <w:p w14:paraId="27A8800F" w14:textId="77777777" w:rsidR="00550C2F" w:rsidRPr="00550C2F" w:rsidRDefault="00550C2F" w:rsidP="00550C2F">
            <w:pPr>
              <w:pStyle w:val="HTMLPreformatted"/>
              <w:shd w:val="clear" w:color="auto" w:fill="FFFFFF"/>
              <w:wordWrap w:val="0"/>
              <w:spacing w:line="225" w:lineRule="atLeast"/>
              <w:rPr>
                <w:sz w:val="22"/>
                <w:lang w:val="id-ID"/>
              </w:rPr>
            </w:pPr>
          </w:p>
          <w:p w14:paraId="064589B5"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Parameters:</w:t>
            </w:r>
          </w:p>
          <w:p w14:paraId="34C09875"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SVM-Type:  C-classification </w:t>
            </w:r>
          </w:p>
          <w:p w14:paraId="5BA580B7"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SVM-Kernel:  radial </w:t>
            </w:r>
          </w:p>
          <w:p w14:paraId="7747DFDE"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cost:  1 </w:t>
            </w:r>
          </w:p>
          <w:p w14:paraId="1B643D5D"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gamma:  0.2 </w:t>
            </w:r>
          </w:p>
          <w:p w14:paraId="6F92DA0C" w14:textId="77777777" w:rsidR="00550C2F" w:rsidRPr="00550C2F" w:rsidRDefault="00550C2F" w:rsidP="00550C2F">
            <w:pPr>
              <w:pStyle w:val="HTMLPreformatted"/>
              <w:shd w:val="clear" w:color="auto" w:fill="FFFFFF"/>
              <w:wordWrap w:val="0"/>
              <w:spacing w:line="225" w:lineRule="atLeast"/>
              <w:rPr>
                <w:sz w:val="22"/>
                <w:lang w:val="id-ID"/>
              </w:rPr>
            </w:pPr>
          </w:p>
          <w:p w14:paraId="6FC3E037"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Number of Support Vectors:  29</w:t>
            </w:r>
          </w:p>
          <w:p w14:paraId="487D8083" w14:textId="77777777" w:rsidR="00550C2F" w:rsidRPr="00550C2F" w:rsidRDefault="00550C2F" w:rsidP="00550C2F">
            <w:pPr>
              <w:pStyle w:val="HTMLPreformatted"/>
              <w:shd w:val="clear" w:color="auto" w:fill="FFFFFF"/>
              <w:wordWrap w:val="0"/>
              <w:spacing w:line="225" w:lineRule="atLeast"/>
              <w:rPr>
                <w:sz w:val="22"/>
                <w:lang w:val="id-ID"/>
              </w:rPr>
            </w:pPr>
          </w:p>
          <w:p w14:paraId="11B7F60A"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( 14 15 )</w:t>
            </w:r>
          </w:p>
          <w:p w14:paraId="596685F1" w14:textId="77777777" w:rsidR="00550C2F" w:rsidRPr="00550C2F" w:rsidRDefault="00550C2F" w:rsidP="00550C2F">
            <w:pPr>
              <w:pStyle w:val="HTMLPreformatted"/>
              <w:shd w:val="clear" w:color="auto" w:fill="FFFFFF"/>
              <w:wordWrap w:val="0"/>
              <w:spacing w:line="225" w:lineRule="atLeast"/>
              <w:rPr>
                <w:sz w:val="22"/>
                <w:lang w:val="id-ID"/>
              </w:rPr>
            </w:pPr>
          </w:p>
          <w:p w14:paraId="61668626"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Number of Classes:  2 </w:t>
            </w:r>
          </w:p>
          <w:p w14:paraId="353542F0" w14:textId="77777777" w:rsidR="00550C2F" w:rsidRPr="00550C2F" w:rsidRDefault="00550C2F" w:rsidP="00550C2F">
            <w:pPr>
              <w:pStyle w:val="HTMLPreformatted"/>
              <w:shd w:val="clear" w:color="auto" w:fill="FFFFFF"/>
              <w:wordWrap w:val="0"/>
              <w:spacing w:line="225" w:lineRule="atLeast"/>
              <w:rPr>
                <w:sz w:val="22"/>
                <w:lang w:val="id-ID"/>
              </w:rPr>
            </w:pPr>
          </w:p>
          <w:p w14:paraId="5755B093"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Levels: </w:t>
            </w:r>
          </w:p>
          <w:p w14:paraId="0D63EADF"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nonrisiko risiko</w:t>
            </w:r>
          </w:p>
          <w:p w14:paraId="29A1CC83" w14:textId="77777777" w:rsidR="00550C2F" w:rsidRPr="00550C2F" w:rsidRDefault="00550C2F" w:rsidP="00550C2F">
            <w:pPr>
              <w:pStyle w:val="HTMLPreformatted"/>
              <w:shd w:val="clear" w:color="auto" w:fill="FFFFFF"/>
              <w:wordWrap w:val="0"/>
              <w:spacing w:line="225" w:lineRule="atLeast"/>
              <w:rPr>
                <w:sz w:val="22"/>
                <w:lang w:val="id-ID"/>
              </w:rPr>
            </w:pPr>
          </w:p>
          <w:p w14:paraId="3F2F9568"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[[10]]</w:t>
            </w:r>
          </w:p>
          <w:p w14:paraId="1F838C20" w14:textId="77777777" w:rsidR="00550C2F" w:rsidRPr="00550C2F" w:rsidRDefault="00550C2F" w:rsidP="00550C2F">
            <w:pPr>
              <w:pStyle w:val="HTMLPreformatted"/>
              <w:shd w:val="clear" w:color="auto" w:fill="FFFFFF"/>
              <w:wordWrap w:val="0"/>
              <w:spacing w:line="225" w:lineRule="atLeast"/>
              <w:rPr>
                <w:sz w:val="22"/>
                <w:lang w:val="id-ID"/>
              </w:rPr>
            </w:pPr>
          </w:p>
          <w:p w14:paraId="14A37D3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Call:</w:t>
            </w:r>
          </w:p>
          <w:p w14:paraId="5F06AB46"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svm(formula = class.svm ~ ., data = train.svm)</w:t>
            </w:r>
          </w:p>
          <w:p w14:paraId="079ADF5F" w14:textId="77777777" w:rsidR="00550C2F" w:rsidRPr="00550C2F" w:rsidRDefault="00550C2F" w:rsidP="00550C2F">
            <w:pPr>
              <w:pStyle w:val="HTMLPreformatted"/>
              <w:shd w:val="clear" w:color="auto" w:fill="FFFFFF"/>
              <w:wordWrap w:val="0"/>
              <w:spacing w:line="225" w:lineRule="atLeast"/>
              <w:rPr>
                <w:sz w:val="22"/>
                <w:lang w:val="id-ID"/>
              </w:rPr>
            </w:pPr>
          </w:p>
          <w:p w14:paraId="5B77EDD1"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Parameters:</w:t>
            </w:r>
          </w:p>
          <w:p w14:paraId="22EB4E82"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SVM-Type:  C-classification </w:t>
            </w:r>
          </w:p>
          <w:p w14:paraId="382F9410"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SVM-Kernel:  radial </w:t>
            </w:r>
          </w:p>
          <w:p w14:paraId="1450048E"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cost:  1 </w:t>
            </w:r>
          </w:p>
          <w:p w14:paraId="5CCB6DC9"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gamma:  0.2 </w:t>
            </w:r>
          </w:p>
          <w:p w14:paraId="033FACB0" w14:textId="77777777" w:rsidR="00550C2F" w:rsidRPr="00550C2F" w:rsidRDefault="00550C2F" w:rsidP="00550C2F">
            <w:pPr>
              <w:pStyle w:val="HTMLPreformatted"/>
              <w:shd w:val="clear" w:color="auto" w:fill="FFFFFF"/>
              <w:wordWrap w:val="0"/>
              <w:spacing w:line="225" w:lineRule="atLeast"/>
              <w:rPr>
                <w:sz w:val="22"/>
                <w:lang w:val="id-ID"/>
              </w:rPr>
            </w:pPr>
          </w:p>
          <w:p w14:paraId="3CD0884C"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Number of Support Vectors:  30</w:t>
            </w:r>
          </w:p>
          <w:p w14:paraId="27099378" w14:textId="77777777" w:rsidR="00550C2F" w:rsidRPr="00550C2F" w:rsidRDefault="00550C2F" w:rsidP="00550C2F">
            <w:pPr>
              <w:pStyle w:val="HTMLPreformatted"/>
              <w:shd w:val="clear" w:color="auto" w:fill="FFFFFF"/>
              <w:wordWrap w:val="0"/>
              <w:spacing w:line="225" w:lineRule="atLeast"/>
              <w:rPr>
                <w:sz w:val="22"/>
                <w:lang w:val="id-ID"/>
              </w:rPr>
            </w:pPr>
          </w:p>
          <w:p w14:paraId="356B347E"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 ( 14 16 )</w:t>
            </w:r>
          </w:p>
          <w:p w14:paraId="6CC98DB4" w14:textId="77777777" w:rsidR="00550C2F" w:rsidRPr="00550C2F" w:rsidRDefault="00550C2F" w:rsidP="00550C2F">
            <w:pPr>
              <w:pStyle w:val="HTMLPreformatted"/>
              <w:shd w:val="clear" w:color="auto" w:fill="FFFFFF"/>
              <w:wordWrap w:val="0"/>
              <w:spacing w:line="225" w:lineRule="atLeast"/>
              <w:rPr>
                <w:sz w:val="22"/>
                <w:lang w:val="id-ID"/>
              </w:rPr>
            </w:pPr>
          </w:p>
          <w:p w14:paraId="0B4E1A9F" w14:textId="77777777" w:rsidR="00550C2F" w:rsidRPr="00550C2F" w:rsidRDefault="00550C2F" w:rsidP="00550C2F">
            <w:pPr>
              <w:pStyle w:val="HTMLPreformatted"/>
              <w:shd w:val="clear" w:color="auto" w:fill="FFFFFF"/>
              <w:wordWrap w:val="0"/>
              <w:spacing w:line="225" w:lineRule="atLeast"/>
              <w:rPr>
                <w:sz w:val="22"/>
                <w:lang w:val="id-ID"/>
              </w:rPr>
            </w:pPr>
          </w:p>
          <w:p w14:paraId="4E5FEC59"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Number of Classes:  2 </w:t>
            </w:r>
          </w:p>
          <w:p w14:paraId="50FB0113" w14:textId="77777777" w:rsidR="00550C2F" w:rsidRPr="00550C2F" w:rsidRDefault="00550C2F" w:rsidP="00550C2F">
            <w:pPr>
              <w:pStyle w:val="HTMLPreformatted"/>
              <w:shd w:val="clear" w:color="auto" w:fill="FFFFFF"/>
              <w:wordWrap w:val="0"/>
              <w:spacing w:line="225" w:lineRule="atLeast"/>
              <w:rPr>
                <w:sz w:val="22"/>
                <w:lang w:val="id-ID"/>
              </w:rPr>
            </w:pPr>
          </w:p>
          <w:p w14:paraId="48652193" w14:textId="77777777" w:rsidR="00550C2F" w:rsidRPr="00550C2F" w:rsidRDefault="00550C2F" w:rsidP="00550C2F">
            <w:pPr>
              <w:pStyle w:val="HTMLPreformatted"/>
              <w:shd w:val="clear" w:color="auto" w:fill="FFFFFF"/>
              <w:wordWrap w:val="0"/>
              <w:spacing w:line="225" w:lineRule="atLeast"/>
              <w:rPr>
                <w:sz w:val="22"/>
                <w:lang w:val="id-ID"/>
              </w:rPr>
            </w:pPr>
            <w:r w:rsidRPr="00550C2F">
              <w:rPr>
                <w:sz w:val="22"/>
                <w:lang w:val="id-ID"/>
              </w:rPr>
              <w:t xml:space="preserve">Levels: </w:t>
            </w:r>
          </w:p>
          <w:p w14:paraId="6D8132E0" w14:textId="6AC5DEEA" w:rsidR="00550C2F" w:rsidRPr="00A136BA" w:rsidRDefault="00550C2F" w:rsidP="00550C2F">
            <w:pPr>
              <w:pStyle w:val="HTMLPreformatted"/>
              <w:shd w:val="clear" w:color="auto" w:fill="FFFFFF"/>
              <w:wordWrap w:val="0"/>
              <w:spacing w:line="225" w:lineRule="atLeast"/>
              <w:rPr>
                <w:sz w:val="22"/>
                <w:lang w:val="id-ID"/>
              </w:rPr>
            </w:pPr>
            <w:r w:rsidRPr="00550C2F">
              <w:rPr>
                <w:sz w:val="22"/>
                <w:lang w:val="id-ID"/>
              </w:rPr>
              <w:t xml:space="preserve"> nonrisiko risiko</w:t>
            </w:r>
          </w:p>
        </w:tc>
      </w:tr>
    </w:tbl>
    <w:p w14:paraId="73320CB6" w14:textId="77777777" w:rsidR="006B2A76" w:rsidRPr="00A136BA" w:rsidRDefault="006B2A76" w:rsidP="00C00289">
      <w:pPr>
        <w:ind w:firstLine="0"/>
        <w:rPr>
          <w:lang w:val="id-ID"/>
        </w:rPr>
      </w:pPr>
    </w:p>
    <w:p w14:paraId="7B0CFAA1" w14:textId="2088A46D" w:rsidR="00C46F0F" w:rsidRPr="00A136BA" w:rsidRDefault="00C46F0F" w:rsidP="00C46F0F">
      <w:pPr>
        <w:pStyle w:val="Caption"/>
        <w:keepNext/>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6</w:t>
      </w:r>
      <w:r w:rsidRPr="00A136BA">
        <w:rPr>
          <w:lang w:val="id-ID"/>
        </w:rPr>
        <w:fldChar w:fldCharType="end"/>
      </w:r>
      <w:r w:rsidRPr="00A136BA">
        <w:rPr>
          <w:lang w:val="id-ID"/>
        </w:rPr>
        <w:t xml:space="preserve"> </w:t>
      </w:r>
      <w:bookmarkStart w:id="112" w:name="_Toc514627728"/>
      <w:r w:rsidRPr="00A136BA">
        <w:rPr>
          <w:lang w:val="id-ID"/>
        </w:rPr>
        <w:t xml:space="preserve">Hasil prediksi kelas ditiap </w:t>
      </w:r>
      <w:r w:rsidRPr="00B47C2A">
        <w:rPr>
          <w:i/>
          <w:lang w:val="id-ID"/>
        </w:rPr>
        <w:t>fold</w:t>
      </w:r>
      <w:bookmarkEnd w:id="112"/>
    </w:p>
    <w:tbl>
      <w:tblPr>
        <w:tblStyle w:val="TableGrid"/>
        <w:tblW w:w="0" w:type="auto"/>
        <w:tblLook w:val="04A0" w:firstRow="1" w:lastRow="0" w:firstColumn="1" w:lastColumn="0" w:noHBand="0" w:noVBand="1"/>
      </w:tblPr>
      <w:tblGrid>
        <w:gridCol w:w="7928"/>
      </w:tblGrid>
      <w:tr w:rsidR="006B2A76" w:rsidRPr="00A136BA" w14:paraId="554D9D05" w14:textId="77777777" w:rsidTr="006B2A76">
        <w:tc>
          <w:tcPr>
            <w:tcW w:w="7928" w:type="dxa"/>
          </w:tcPr>
          <w:p w14:paraId="60C1585E"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&gt; p_all</w:t>
            </w:r>
          </w:p>
          <w:p w14:paraId="7468067B"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[[1]]</w:t>
            </w:r>
          </w:p>
          <w:p w14:paraId="55CD91F2"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4A64D518"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15         5 </w:t>
            </w:r>
          </w:p>
          <w:p w14:paraId="194FCDF1" w14:textId="77777777" w:rsidR="001F41E7" w:rsidRPr="001F41E7" w:rsidRDefault="001F41E7" w:rsidP="001F41E7">
            <w:pPr>
              <w:ind w:firstLine="0"/>
              <w:rPr>
                <w:rFonts w:ascii="Courier New" w:eastAsia="Times New Roman" w:hAnsi="Courier New" w:cs="Courier New"/>
                <w:sz w:val="22"/>
                <w:szCs w:val="20"/>
                <w:lang w:val="id-ID" w:eastAsia="ko-KR"/>
              </w:rPr>
            </w:pPr>
          </w:p>
          <w:p w14:paraId="259C5053"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[[2]]</w:t>
            </w:r>
          </w:p>
          <w:p w14:paraId="78C23559"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4D85962F"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13         7 </w:t>
            </w:r>
          </w:p>
          <w:p w14:paraId="18DF76D9" w14:textId="77777777" w:rsidR="001F41E7" w:rsidRPr="001F41E7" w:rsidRDefault="001F41E7" w:rsidP="001F41E7">
            <w:pPr>
              <w:ind w:firstLine="0"/>
              <w:rPr>
                <w:rFonts w:ascii="Courier New" w:eastAsia="Times New Roman" w:hAnsi="Courier New" w:cs="Courier New"/>
                <w:sz w:val="22"/>
                <w:szCs w:val="20"/>
                <w:lang w:val="id-ID" w:eastAsia="ko-KR"/>
              </w:rPr>
            </w:pPr>
          </w:p>
          <w:p w14:paraId="4FDF1A47"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[[3]]</w:t>
            </w:r>
          </w:p>
          <w:p w14:paraId="3CFFFF84"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43FA501B"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14         6 </w:t>
            </w:r>
          </w:p>
          <w:p w14:paraId="74DFFDE3" w14:textId="77777777" w:rsidR="001F41E7" w:rsidRPr="001F41E7" w:rsidRDefault="001F41E7" w:rsidP="001F41E7">
            <w:pPr>
              <w:ind w:firstLine="0"/>
              <w:rPr>
                <w:rFonts w:ascii="Courier New" w:eastAsia="Times New Roman" w:hAnsi="Courier New" w:cs="Courier New"/>
                <w:sz w:val="22"/>
                <w:szCs w:val="20"/>
                <w:lang w:val="id-ID" w:eastAsia="ko-KR"/>
              </w:rPr>
            </w:pPr>
          </w:p>
          <w:p w14:paraId="501BE4C0"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[[4]]</w:t>
            </w:r>
          </w:p>
          <w:p w14:paraId="59237A2E"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41132E26"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12         8 </w:t>
            </w:r>
          </w:p>
          <w:p w14:paraId="17DE2FD0" w14:textId="77777777" w:rsidR="001F41E7" w:rsidRPr="001F41E7" w:rsidRDefault="001F41E7" w:rsidP="001F41E7">
            <w:pPr>
              <w:ind w:firstLine="0"/>
              <w:rPr>
                <w:rFonts w:ascii="Courier New" w:eastAsia="Times New Roman" w:hAnsi="Courier New" w:cs="Courier New"/>
                <w:sz w:val="22"/>
                <w:szCs w:val="20"/>
                <w:lang w:val="id-ID" w:eastAsia="ko-KR"/>
              </w:rPr>
            </w:pPr>
          </w:p>
          <w:p w14:paraId="41DD0765"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[[5]]</w:t>
            </w:r>
          </w:p>
          <w:p w14:paraId="57717672"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36D9DB91"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13         7 </w:t>
            </w:r>
          </w:p>
          <w:p w14:paraId="5EC90F95" w14:textId="77777777" w:rsidR="001F41E7" w:rsidRPr="001F41E7" w:rsidRDefault="001F41E7" w:rsidP="001F41E7">
            <w:pPr>
              <w:ind w:firstLine="0"/>
              <w:rPr>
                <w:rFonts w:ascii="Courier New" w:eastAsia="Times New Roman" w:hAnsi="Courier New" w:cs="Courier New"/>
                <w:sz w:val="22"/>
                <w:szCs w:val="20"/>
                <w:lang w:val="id-ID" w:eastAsia="ko-KR"/>
              </w:rPr>
            </w:pPr>
          </w:p>
          <w:p w14:paraId="6267B306"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[[6]]</w:t>
            </w:r>
          </w:p>
          <w:p w14:paraId="3F4BDC99"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5C5AB73E"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12         7 </w:t>
            </w:r>
          </w:p>
          <w:p w14:paraId="1F34A150" w14:textId="77777777" w:rsidR="001F41E7" w:rsidRPr="001F41E7" w:rsidRDefault="001F41E7" w:rsidP="001F41E7">
            <w:pPr>
              <w:ind w:firstLine="0"/>
              <w:rPr>
                <w:rFonts w:ascii="Courier New" w:eastAsia="Times New Roman" w:hAnsi="Courier New" w:cs="Courier New"/>
                <w:sz w:val="22"/>
                <w:szCs w:val="20"/>
                <w:lang w:val="id-ID" w:eastAsia="ko-KR"/>
              </w:rPr>
            </w:pPr>
          </w:p>
          <w:p w14:paraId="411D4118"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[[7]]</w:t>
            </w:r>
          </w:p>
          <w:p w14:paraId="1A57170E"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1A1C25B1"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13         6 </w:t>
            </w:r>
          </w:p>
          <w:p w14:paraId="44DEB438" w14:textId="77777777" w:rsidR="001F41E7" w:rsidRPr="001F41E7" w:rsidRDefault="001F41E7" w:rsidP="001F41E7">
            <w:pPr>
              <w:ind w:firstLine="0"/>
              <w:rPr>
                <w:rFonts w:ascii="Courier New" w:eastAsia="Times New Roman" w:hAnsi="Courier New" w:cs="Courier New"/>
                <w:sz w:val="22"/>
                <w:szCs w:val="20"/>
                <w:lang w:val="id-ID" w:eastAsia="ko-KR"/>
              </w:rPr>
            </w:pPr>
          </w:p>
          <w:p w14:paraId="2EB495AC"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[[8]]</w:t>
            </w:r>
          </w:p>
          <w:p w14:paraId="60DEAC58"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59868309"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10         9 </w:t>
            </w:r>
          </w:p>
          <w:p w14:paraId="185DCCA9" w14:textId="77777777" w:rsidR="001F41E7" w:rsidRPr="001F41E7" w:rsidRDefault="001F41E7" w:rsidP="001F41E7">
            <w:pPr>
              <w:ind w:firstLine="0"/>
              <w:rPr>
                <w:rFonts w:ascii="Courier New" w:eastAsia="Times New Roman" w:hAnsi="Courier New" w:cs="Courier New"/>
                <w:sz w:val="22"/>
                <w:szCs w:val="20"/>
                <w:lang w:val="id-ID" w:eastAsia="ko-KR"/>
              </w:rPr>
            </w:pPr>
          </w:p>
          <w:p w14:paraId="61812172"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[[9]]</w:t>
            </w:r>
          </w:p>
          <w:p w14:paraId="31ECF924"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6B1EB50A"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13         6 </w:t>
            </w:r>
          </w:p>
          <w:p w14:paraId="14142E1B" w14:textId="77777777" w:rsidR="001F41E7" w:rsidRPr="001F41E7" w:rsidRDefault="001F41E7" w:rsidP="001F41E7">
            <w:pPr>
              <w:ind w:firstLine="0"/>
              <w:rPr>
                <w:rFonts w:ascii="Courier New" w:eastAsia="Times New Roman" w:hAnsi="Courier New" w:cs="Courier New"/>
                <w:sz w:val="22"/>
                <w:szCs w:val="20"/>
                <w:lang w:val="id-ID" w:eastAsia="ko-KR"/>
              </w:rPr>
            </w:pPr>
          </w:p>
          <w:p w14:paraId="653983D2"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[[10]]</w:t>
            </w:r>
          </w:p>
          <w:p w14:paraId="6A82EA1A"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3B5BC6FB"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14         5 </w:t>
            </w:r>
          </w:p>
          <w:p w14:paraId="4AED555D" w14:textId="77777777" w:rsidR="001F41E7" w:rsidRPr="001F41E7" w:rsidRDefault="001F41E7" w:rsidP="001F41E7">
            <w:pPr>
              <w:ind w:firstLine="0"/>
              <w:rPr>
                <w:rFonts w:ascii="Courier New" w:eastAsia="Times New Roman" w:hAnsi="Courier New" w:cs="Courier New"/>
                <w:sz w:val="22"/>
                <w:szCs w:val="20"/>
                <w:lang w:val="id-ID" w:eastAsia="ko-KR"/>
              </w:rPr>
            </w:pPr>
          </w:p>
          <w:p w14:paraId="0DF0A3E2"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&gt; p_alls</w:t>
            </w:r>
          </w:p>
          <w:p w14:paraId="63CBD96F"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[[1]]</w:t>
            </w:r>
          </w:p>
          <w:p w14:paraId="1E616A57"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1A395E7B"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15         5 </w:t>
            </w:r>
          </w:p>
          <w:p w14:paraId="25EA441D" w14:textId="77777777" w:rsidR="001F41E7" w:rsidRPr="001F41E7" w:rsidRDefault="001F41E7" w:rsidP="001F41E7">
            <w:pPr>
              <w:ind w:firstLine="0"/>
              <w:rPr>
                <w:rFonts w:ascii="Courier New" w:eastAsia="Times New Roman" w:hAnsi="Courier New" w:cs="Courier New"/>
                <w:sz w:val="22"/>
                <w:szCs w:val="20"/>
                <w:lang w:val="id-ID" w:eastAsia="ko-KR"/>
              </w:rPr>
            </w:pPr>
          </w:p>
          <w:p w14:paraId="2743E58D"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[[2]]</w:t>
            </w:r>
          </w:p>
          <w:p w14:paraId="72CA23F7"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4FD2C173"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14         6 </w:t>
            </w:r>
          </w:p>
          <w:p w14:paraId="63544965" w14:textId="77777777" w:rsidR="001F41E7" w:rsidRPr="001F41E7" w:rsidRDefault="001F41E7" w:rsidP="001F41E7">
            <w:pPr>
              <w:ind w:firstLine="0"/>
              <w:rPr>
                <w:rFonts w:ascii="Courier New" w:eastAsia="Times New Roman" w:hAnsi="Courier New" w:cs="Courier New"/>
                <w:sz w:val="22"/>
                <w:szCs w:val="20"/>
                <w:lang w:val="id-ID" w:eastAsia="ko-KR"/>
              </w:rPr>
            </w:pPr>
          </w:p>
          <w:p w14:paraId="339081C2"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[[3]]</w:t>
            </w:r>
          </w:p>
          <w:p w14:paraId="49CEAFB1"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1936E654"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14         6 </w:t>
            </w:r>
          </w:p>
          <w:p w14:paraId="6A2EF3DD" w14:textId="77777777" w:rsidR="001F41E7" w:rsidRPr="001F41E7" w:rsidRDefault="001F41E7" w:rsidP="001F41E7">
            <w:pPr>
              <w:ind w:firstLine="0"/>
              <w:rPr>
                <w:rFonts w:ascii="Courier New" w:eastAsia="Times New Roman" w:hAnsi="Courier New" w:cs="Courier New"/>
                <w:sz w:val="22"/>
                <w:szCs w:val="20"/>
                <w:lang w:val="id-ID" w:eastAsia="ko-KR"/>
              </w:rPr>
            </w:pPr>
          </w:p>
          <w:p w14:paraId="264E4CD7"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[[4]]</w:t>
            </w:r>
          </w:p>
          <w:p w14:paraId="24E688A2"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3B146EFE"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12         8 </w:t>
            </w:r>
          </w:p>
          <w:p w14:paraId="19F2CC56" w14:textId="77777777" w:rsidR="001F41E7" w:rsidRPr="001F41E7" w:rsidRDefault="001F41E7" w:rsidP="001F41E7">
            <w:pPr>
              <w:ind w:firstLine="0"/>
              <w:rPr>
                <w:rFonts w:ascii="Courier New" w:eastAsia="Times New Roman" w:hAnsi="Courier New" w:cs="Courier New"/>
                <w:sz w:val="22"/>
                <w:szCs w:val="20"/>
                <w:lang w:val="id-ID" w:eastAsia="ko-KR"/>
              </w:rPr>
            </w:pPr>
          </w:p>
          <w:p w14:paraId="1295AC5A"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[[5]]</w:t>
            </w:r>
          </w:p>
          <w:p w14:paraId="1301B983"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44368EA3"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13         7 </w:t>
            </w:r>
          </w:p>
          <w:p w14:paraId="7C0AD7F5" w14:textId="77777777" w:rsidR="001F41E7" w:rsidRPr="001F41E7" w:rsidRDefault="001F41E7" w:rsidP="001F41E7">
            <w:pPr>
              <w:ind w:firstLine="0"/>
              <w:rPr>
                <w:rFonts w:ascii="Courier New" w:eastAsia="Times New Roman" w:hAnsi="Courier New" w:cs="Courier New"/>
                <w:sz w:val="22"/>
                <w:szCs w:val="20"/>
                <w:lang w:val="id-ID" w:eastAsia="ko-KR"/>
              </w:rPr>
            </w:pPr>
          </w:p>
          <w:p w14:paraId="470BBC8D"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[[6]]</w:t>
            </w:r>
          </w:p>
          <w:p w14:paraId="284D5274"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3960EED4"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12         7 </w:t>
            </w:r>
          </w:p>
          <w:p w14:paraId="56B707D1" w14:textId="77777777" w:rsidR="001F41E7" w:rsidRPr="001F41E7" w:rsidRDefault="001F41E7" w:rsidP="001F41E7">
            <w:pPr>
              <w:ind w:firstLine="0"/>
              <w:rPr>
                <w:rFonts w:ascii="Courier New" w:eastAsia="Times New Roman" w:hAnsi="Courier New" w:cs="Courier New"/>
                <w:sz w:val="22"/>
                <w:szCs w:val="20"/>
                <w:lang w:val="id-ID" w:eastAsia="ko-KR"/>
              </w:rPr>
            </w:pPr>
          </w:p>
          <w:p w14:paraId="46B3BDBC"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[[7]]</w:t>
            </w:r>
          </w:p>
          <w:p w14:paraId="7882A2D8"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46AE3899"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13         6 </w:t>
            </w:r>
          </w:p>
          <w:p w14:paraId="24BE1070" w14:textId="77777777" w:rsidR="001F41E7" w:rsidRPr="001F41E7" w:rsidRDefault="001F41E7" w:rsidP="001F41E7">
            <w:pPr>
              <w:ind w:firstLine="0"/>
              <w:rPr>
                <w:rFonts w:ascii="Courier New" w:eastAsia="Times New Roman" w:hAnsi="Courier New" w:cs="Courier New"/>
                <w:sz w:val="22"/>
                <w:szCs w:val="20"/>
                <w:lang w:val="id-ID" w:eastAsia="ko-KR"/>
              </w:rPr>
            </w:pPr>
          </w:p>
          <w:p w14:paraId="2A895DC6"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[[8]]</w:t>
            </w:r>
          </w:p>
          <w:p w14:paraId="72DF3A89"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78D59027"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11         8 </w:t>
            </w:r>
          </w:p>
          <w:p w14:paraId="34082812" w14:textId="77777777" w:rsidR="001F41E7" w:rsidRPr="001F41E7" w:rsidRDefault="001F41E7" w:rsidP="001F41E7">
            <w:pPr>
              <w:ind w:firstLine="0"/>
              <w:rPr>
                <w:rFonts w:ascii="Courier New" w:eastAsia="Times New Roman" w:hAnsi="Courier New" w:cs="Courier New"/>
                <w:sz w:val="22"/>
                <w:szCs w:val="20"/>
                <w:lang w:val="id-ID" w:eastAsia="ko-KR"/>
              </w:rPr>
            </w:pPr>
          </w:p>
          <w:p w14:paraId="37F616C7"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[[9]]</w:t>
            </w:r>
          </w:p>
          <w:p w14:paraId="76D49AC5"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55426689"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13         6 </w:t>
            </w:r>
          </w:p>
          <w:p w14:paraId="6F64700E" w14:textId="77777777" w:rsidR="001F41E7" w:rsidRPr="001F41E7" w:rsidRDefault="001F41E7" w:rsidP="001F41E7">
            <w:pPr>
              <w:ind w:firstLine="0"/>
              <w:rPr>
                <w:rFonts w:ascii="Courier New" w:eastAsia="Times New Roman" w:hAnsi="Courier New" w:cs="Courier New"/>
                <w:sz w:val="22"/>
                <w:szCs w:val="20"/>
                <w:lang w:val="id-ID" w:eastAsia="ko-KR"/>
              </w:rPr>
            </w:pPr>
          </w:p>
          <w:p w14:paraId="7B2BC491"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[[10]]</w:t>
            </w:r>
          </w:p>
          <w:p w14:paraId="5920D5B3" w14:textId="77777777" w:rsidR="001F41E7" w:rsidRPr="001F41E7"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nonrisiko    risiko </w:t>
            </w:r>
          </w:p>
          <w:p w14:paraId="1C467044" w14:textId="5BB32AF0" w:rsidR="006B2A76" w:rsidRPr="00A136BA" w:rsidRDefault="001F41E7" w:rsidP="001F41E7">
            <w:pPr>
              <w:ind w:firstLine="0"/>
              <w:rPr>
                <w:rFonts w:ascii="Courier New" w:eastAsia="Times New Roman" w:hAnsi="Courier New" w:cs="Courier New"/>
                <w:sz w:val="22"/>
                <w:szCs w:val="20"/>
                <w:lang w:val="id-ID" w:eastAsia="ko-KR"/>
              </w:rPr>
            </w:pPr>
            <w:r w:rsidRPr="001F41E7">
              <w:rPr>
                <w:rFonts w:ascii="Courier New" w:eastAsia="Times New Roman" w:hAnsi="Courier New" w:cs="Courier New"/>
                <w:sz w:val="22"/>
                <w:szCs w:val="20"/>
                <w:lang w:val="id-ID" w:eastAsia="ko-KR"/>
              </w:rPr>
              <w:t xml:space="preserve">       13         6</w:t>
            </w:r>
          </w:p>
        </w:tc>
      </w:tr>
    </w:tbl>
    <w:p w14:paraId="0E63F4B9" w14:textId="77777777" w:rsidR="006B2A76" w:rsidRPr="00A136BA" w:rsidRDefault="006B2A76" w:rsidP="00C00289">
      <w:pPr>
        <w:ind w:firstLine="0"/>
        <w:rPr>
          <w:lang w:val="id-ID"/>
        </w:rPr>
      </w:pPr>
    </w:p>
    <w:p w14:paraId="6504655E" w14:textId="613A0EC8" w:rsidR="00C46F0F" w:rsidRPr="00A136BA" w:rsidRDefault="00C46F0F" w:rsidP="00C46F0F">
      <w:pPr>
        <w:pStyle w:val="Caption"/>
        <w:keepNext/>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7</w:t>
      </w:r>
      <w:r w:rsidRPr="00A136BA">
        <w:rPr>
          <w:lang w:val="id-ID"/>
        </w:rPr>
        <w:fldChar w:fldCharType="end"/>
      </w:r>
      <w:r w:rsidRPr="00A136BA">
        <w:rPr>
          <w:lang w:val="id-ID"/>
        </w:rPr>
        <w:t xml:space="preserve"> </w:t>
      </w:r>
      <w:bookmarkStart w:id="113" w:name="_Toc514627729"/>
      <w:r w:rsidRPr="00A136BA">
        <w:rPr>
          <w:lang w:val="id-ID"/>
        </w:rPr>
        <w:t xml:space="preserve">Hasil akurasi ditiap </w:t>
      </w:r>
      <w:r w:rsidRPr="00B47C2A">
        <w:rPr>
          <w:i/>
          <w:lang w:val="id-ID"/>
        </w:rPr>
        <w:t>fold</w:t>
      </w:r>
      <w:bookmarkEnd w:id="113"/>
    </w:p>
    <w:tbl>
      <w:tblPr>
        <w:tblStyle w:val="TableGrid"/>
        <w:tblW w:w="0" w:type="auto"/>
        <w:tblLook w:val="04A0" w:firstRow="1" w:lastRow="0" w:firstColumn="1" w:lastColumn="0" w:noHBand="0" w:noVBand="1"/>
      </w:tblPr>
      <w:tblGrid>
        <w:gridCol w:w="7928"/>
      </w:tblGrid>
      <w:tr w:rsidR="006B2A76" w:rsidRPr="00A136BA" w14:paraId="34B266CF" w14:textId="77777777" w:rsidTr="006B2A76">
        <w:tc>
          <w:tcPr>
            <w:tcW w:w="7928" w:type="dxa"/>
          </w:tcPr>
          <w:p w14:paraId="41A4A529"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&gt; akurasi_all</w:t>
            </w:r>
          </w:p>
          <w:p w14:paraId="6460EB03"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w:t>
            </w:r>
          </w:p>
          <w:p w14:paraId="7524B91D"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0.9</w:t>
            </w:r>
          </w:p>
          <w:p w14:paraId="1CDE8460" w14:textId="77777777" w:rsidR="00925DF9" w:rsidRPr="00925DF9" w:rsidRDefault="00925DF9" w:rsidP="00925DF9">
            <w:pPr>
              <w:ind w:firstLine="0"/>
              <w:rPr>
                <w:rFonts w:ascii="Courier New" w:eastAsia="Times New Roman" w:hAnsi="Courier New" w:cs="Courier New"/>
                <w:sz w:val="22"/>
                <w:szCs w:val="20"/>
                <w:lang w:val="id-ID" w:eastAsia="ko-KR"/>
              </w:rPr>
            </w:pPr>
          </w:p>
          <w:p w14:paraId="1F890DA6"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[[2]]</w:t>
            </w:r>
          </w:p>
          <w:p w14:paraId="67DD6AAD"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345252BA" w14:textId="77777777" w:rsidR="00925DF9" w:rsidRPr="00925DF9" w:rsidRDefault="00925DF9" w:rsidP="00925DF9">
            <w:pPr>
              <w:ind w:firstLine="0"/>
              <w:rPr>
                <w:rFonts w:ascii="Courier New" w:eastAsia="Times New Roman" w:hAnsi="Courier New" w:cs="Courier New"/>
                <w:sz w:val="22"/>
                <w:szCs w:val="20"/>
                <w:lang w:val="id-ID" w:eastAsia="ko-KR"/>
              </w:rPr>
            </w:pPr>
          </w:p>
          <w:p w14:paraId="553C8847"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[[3]]</w:t>
            </w:r>
          </w:p>
          <w:p w14:paraId="0E44FC6A"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07942236" w14:textId="77777777" w:rsidR="00925DF9" w:rsidRPr="00925DF9" w:rsidRDefault="00925DF9" w:rsidP="00925DF9">
            <w:pPr>
              <w:ind w:firstLine="0"/>
              <w:rPr>
                <w:rFonts w:ascii="Courier New" w:eastAsia="Times New Roman" w:hAnsi="Courier New" w:cs="Courier New"/>
                <w:sz w:val="22"/>
                <w:szCs w:val="20"/>
                <w:lang w:val="id-ID" w:eastAsia="ko-KR"/>
              </w:rPr>
            </w:pPr>
          </w:p>
          <w:p w14:paraId="58F131D4"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[[4]]</w:t>
            </w:r>
          </w:p>
          <w:p w14:paraId="38118568"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1337B622" w14:textId="77777777" w:rsidR="00925DF9" w:rsidRPr="00925DF9" w:rsidRDefault="00925DF9" w:rsidP="00925DF9">
            <w:pPr>
              <w:ind w:firstLine="0"/>
              <w:rPr>
                <w:rFonts w:ascii="Courier New" w:eastAsia="Times New Roman" w:hAnsi="Courier New" w:cs="Courier New"/>
                <w:sz w:val="22"/>
                <w:szCs w:val="20"/>
                <w:lang w:val="id-ID" w:eastAsia="ko-KR"/>
              </w:rPr>
            </w:pPr>
          </w:p>
          <w:p w14:paraId="5B52F78A"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[[5]]</w:t>
            </w:r>
          </w:p>
          <w:p w14:paraId="18EF4406"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2E115A52" w14:textId="77777777" w:rsidR="00925DF9" w:rsidRPr="00925DF9" w:rsidRDefault="00925DF9" w:rsidP="00925DF9">
            <w:pPr>
              <w:ind w:firstLine="0"/>
              <w:rPr>
                <w:rFonts w:ascii="Courier New" w:eastAsia="Times New Roman" w:hAnsi="Courier New" w:cs="Courier New"/>
                <w:sz w:val="22"/>
                <w:szCs w:val="20"/>
                <w:lang w:val="id-ID" w:eastAsia="ko-KR"/>
              </w:rPr>
            </w:pPr>
          </w:p>
          <w:p w14:paraId="6AC2C1D8"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[[6]]</w:t>
            </w:r>
          </w:p>
          <w:p w14:paraId="4C93754D"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0.9473684</w:t>
            </w:r>
          </w:p>
          <w:p w14:paraId="5007F226" w14:textId="77777777" w:rsidR="00925DF9" w:rsidRPr="00925DF9" w:rsidRDefault="00925DF9" w:rsidP="00925DF9">
            <w:pPr>
              <w:ind w:firstLine="0"/>
              <w:rPr>
                <w:rFonts w:ascii="Courier New" w:eastAsia="Times New Roman" w:hAnsi="Courier New" w:cs="Courier New"/>
                <w:sz w:val="22"/>
                <w:szCs w:val="20"/>
                <w:lang w:val="id-ID" w:eastAsia="ko-KR"/>
              </w:rPr>
            </w:pPr>
          </w:p>
          <w:p w14:paraId="5BE17A37"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[[7]]</w:t>
            </w:r>
          </w:p>
          <w:p w14:paraId="741A64B9"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0.8947368</w:t>
            </w:r>
          </w:p>
          <w:p w14:paraId="3396F7C2" w14:textId="77777777" w:rsidR="00925DF9" w:rsidRPr="00925DF9" w:rsidRDefault="00925DF9" w:rsidP="00925DF9">
            <w:pPr>
              <w:ind w:firstLine="0"/>
              <w:rPr>
                <w:rFonts w:ascii="Courier New" w:eastAsia="Times New Roman" w:hAnsi="Courier New" w:cs="Courier New"/>
                <w:sz w:val="22"/>
                <w:szCs w:val="20"/>
                <w:lang w:val="id-ID" w:eastAsia="ko-KR"/>
              </w:rPr>
            </w:pPr>
          </w:p>
          <w:p w14:paraId="41AB8C57"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[[8]]</w:t>
            </w:r>
          </w:p>
          <w:p w14:paraId="6D33CEA7"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0.9473684</w:t>
            </w:r>
          </w:p>
          <w:p w14:paraId="778BCFD4" w14:textId="77777777" w:rsidR="00925DF9" w:rsidRPr="00925DF9" w:rsidRDefault="00925DF9" w:rsidP="00925DF9">
            <w:pPr>
              <w:ind w:firstLine="0"/>
              <w:rPr>
                <w:rFonts w:ascii="Courier New" w:eastAsia="Times New Roman" w:hAnsi="Courier New" w:cs="Courier New"/>
                <w:sz w:val="22"/>
                <w:szCs w:val="20"/>
                <w:lang w:val="id-ID" w:eastAsia="ko-KR"/>
              </w:rPr>
            </w:pPr>
          </w:p>
          <w:p w14:paraId="49B0FF43"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[[9]]</w:t>
            </w:r>
          </w:p>
          <w:p w14:paraId="263D81F0"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20AE8A70" w14:textId="77777777" w:rsidR="00925DF9" w:rsidRPr="00925DF9" w:rsidRDefault="00925DF9" w:rsidP="00925DF9">
            <w:pPr>
              <w:ind w:firstLine="0"/>
              <w:rPr>
                <w:rFonts w:ascii="Courier New" w:eastAsia="Times New Roman" w:hAnsi="Courier New" w:cs="Courier New"/>
                <w:sz w:val="22"/>
                <w:szCs w:val="20"/>
                <w:lang w:val="id-ID" w:eastAsia="ko-KR"/>
              </w:rPr>
            </w:pPr>
          </w:p>
          <w:p w14:paraId="6301B1A5"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[[10]]</w:t>
            </w:r>
          </w:p>
          <w:p w14:paraId="5308E14E"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0.9473684</w:t>
            </w:r>
          </w:p>
          <w:p w14:paraId="16B8496D" w14:textId="77777777" w:rsidR="00925DF9" w:rsidRPr="00925DF9" w:rsidRDefault="00925DF9" w:rsidP="00925DF9">
            <w:pPr>
              <w:ind w:firstLine="0"/>
              <w:rPr>
                <w:rFonts w:ascii="Courier New" w:eastAsia="Times New Roman" w:hAnsi="Courier New" w:cs="Courier New"/>
                <w:sz w:val="22"/>
                <w:szCs w:val="20"/>
                <w:lang w:val="id-ID" w:eastAsia="ko-KR"/>
              </w:rPr>
            </w:pPr>
          </w:p>
          <w:p w14:paraId="36E59724"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&gt; akurasi_alls</w:t>
            </w:r>
          </w:p>
          <w:p w14:paraId="20E410EE"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w:t>
            </w:r>
          </w:p>
          <w:p w14:paraId="686A2D8F"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0.9</w:t>
            </w:r>
          </w:p>
          <w:p w14:paraId="4C62C281" w14:textId="77777777" w:rsidR="00925DF9" w:rsidRPr="00925DF9" w:rsidRDefault="00925DF9" w:rsidP="00925DF9">
            <w:pPr>
              <w:ind w:firstLine="0"/>
              <w:rPr>
                <w:rFonts w:ascii="Courier New" w:eastAsia="Times New Roman" w:hAnsi="Courier New" w:cs="Courier New"/>
                <w:sz w:val="22"/>
                <w:szCs w:val="20"/>
                <w:lang w:val="id-ID" w:eastAsia="ko-KR"/>
              </w:rPr>
            </w:pPr>
          </w:p>
          <w:p w14:paraId="03CCBCDD"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[[2]]</w:t>
            </w:r>
          </w:p>
          <w:p w14:paraId="60761046"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0.95</w:t>
            </w:r>
          </w:p>
          <w:p w14:paraId="2C5B2ACB" w14:textId="77777777" w:rsidR="00925DF9" w:rsidRPr="00925DF9" w:rsidRDefault="00925DF9" w:rsidP="00925DF9">
            <w:pPr>
              <w:ind w:firstLine="0"/>
              <w:rPr>
                <w:rFonts w:ascii="Courier New" w:eastAsia="Times New Roman" w:hAnsi="Courier New" w:cs="Courier New"/>
                <w:sz w:val="22"/>
                <w:szCs w:val="20"/>
                <w:lang w:val="id-ID" w:eastAsia="ko-KR"/>
              </w:rPr>
            </w:pPr>
          </w:p>
          <w:p w14:paraId="40856DA9"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[[3]]</w:t>
            </w:r>
          </w:p>
          <w:p w14:paraId="59CCC3E9"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1F84A17B" w14:textId="77777777" w:rsidR="00925DF9" w:rsidRPr="00925DF9" w:rsidRDefault="00925DF9" w:rsidP="00925DF9">
            <w:pPr>
              <w:ind w:firstLine="0"/>
              <w:rPr>
                <w:rFonts w:ascii="Courier New" w:eastAsia="Times New Roman" w:hAnsi="Courier New" w:cs="Courier New"/>
                <w:sz w:val="22"/>
                <w:szCs w:val="20"/>
                <w:lang w:val="id-ID" w:eastAsia="ko-KR"/>
              </w:rPr>
            </w:pPr>
          </w:p>
          <w:p w14:paraId="3E33AB60"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[[4]]</w:t>
            </w:r>
          </w:p>
          <w:p w14:paraId="5F42447C"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0C4A353F" w14:textId="77777777" w:rsidR="00925DF9" w:rsidRPr="00925DF9" w:rsidRDefault="00925DF9" w:rsidP="00925DF9">
            <w:pPr>
              <w:ind w:firstLine="0"/>
              <w:rPr>
                <w:rFonts w:ascii="Courier New" w:eastAsia="Times New Roman" w:hAnsi="Courier New" w:cs="Courier New"/>
                <w:sz w:val="22"/>
                <w:szCs w:val="20"/>
                <w:lang w:val="id-ID" w:eastAsia="ko-KR"/>
              </w:rPr>
            </w:pPr>
          </w:p>
          <w:p w14:paraId="15E97074"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[[5]]</w:t>
            </w:r>
          </w:p>
          <w:p w14:paraId="378BDF51"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0C0303B7" w14:textId="77777777" w:rsidR="00925DF9" w:rsidRPr="00925DF9" w:rsidRDefault="00925DF9" w:rsidP="00925DF9">
            <w:pPr>
              <w:ind w:firstLine="0"/>
              <w:rPr>
                <w:rFonts w:ascii="Courier New" w:eastAsia="Times New Roman" w:hAnsi="Courier New" w:cs="Courier New"/>
                <w:sz w:val="22"/>
                <w:szCs w:val="20"/>
                <w:lang w:val="id-ID" w:eastAsia="ko-KR"/>
              </w:rPr>
            </w:pPr>
          </w:p>
          <w:p w14:paraId="6AB23C6C"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[[6]]</w:t>
            </w:r>
          </w:p>
          <w:p w14:paraId="52C4FD3C"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0.9473684</w:t>
            </w:r>
          </w:p>
          <w:p w14:paraId="6A33C641" w14:textId="77777777" w:rsidR="00925DF9" w:rsidRPr="00925DF9" w:rsidRDefault="00925DF9" w:rsidP="00925DF9">
            <w:pPr>
              <w:ind w:firstLine="0"/>
              <w:rPr>
                <w:rFonts w:ascii="Courier New" w:eastAsia="Times New Roman" w:hAnsi="Courier New" w:cs="Courier New"/>
                <w:sz w:val="22"/>
                <w:szCs w:val="20"/>
                <w:lang w:val="id-ID" w:eastAsia="ko-KR"/>
              </w:rPr>
            </w:pPr>
          </w:p>
          <w:p w14:paraId="5F499530"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[[7]]</w:t>
            </w:r>
          </w:p>
          <w:p w14:paraId="24ED29A8"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3963D5FE" w14:textId="77777777" w:rsidR="00925DF9" w:rsidRPr="00925DF9" w:rsidRDefault="00925DF9" w:rsidP="00925DF9">
            <w:pPr>
              <w:ind w:firstLine="0"/>
              <w:rPr>
                <w:rFonts w:ascii="Courier New" w:eastAsia="Times New Roman" w:hAnsi="Courier New" w:cs="Courier New"/>
                <w:sz w:val="22"/>
                <w:szCs w:val="20"/>
                <w:lang w:val="id-ID" w:eastAsia="ko-KR"/>
              </w:rPr>
            </w:pPr>
          </w:p>
          <w:p w14:paraId="46154172"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[[8]]</w:t>
            </w:r>
          </w:p>
          <w:p w14:paraId="387C99E4"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1F2893C0" w14:textId="77777777" w:rsidR="00925DF9" w:rsidRPr="00925DF9" w:rsidRDefault="00925DF9" w:rsidP="00925DF9">
            <w:pPr>
              <w:ind w:firstLine="0"/>
              <w:rPr>
                <w:rFonts w:ascii="Courier New" w:eastAsia="Times New Roman" w:hAnsi="Courier New" w:cs="Courier New"/>
                <w:sz w:val="22"/>
                <w:szCs w:val="20"/>
                <w:lang w:val="id-ID" w:eastAsia="ko-KR"/>
              </w:rPr>
            </w:pPr>
          </w:p>
          <w:p w14:paraId="72B8F102"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[[9]]</w:t>
            </w:r>
          </w:p>
          <w:p w14:paraId="3C02C5C6"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1</w:t>
            </w:r>
          </w:p>
          <w:p w14:paraId="516A1412" w14:textId="77777777" w:rsidR="00925DF9" w:rsidRPr="00925DF9" w:rsidRDefault="00925DF9" w:rsidP="00925DF9">
            <w:pPr>
              <w:ind w:firstLine="0"/>
              <w:rPr>
                <w:rFonts w:ascii="Courier New" w:eastAsia="Times New Roman" w:hAnsi="Courier New" w:cs="Courier New"/>
                <w:sz w:val="22"/>
                <w:szCs w:val="20"/>
                <w:lang w:val="id-ID" w:eastAsia="ko-KR"/>
              </w:rPr>
            </w:pPr>
          </w:p>
          <w:p w14:paraId="6D90D9E4" w14:textId="77777777" w:rsidR="00925DF9" w:rsidRPr="00925DF9"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[[10]]</w:t>
            </w:r>
          </w:p>
          <w:p w14:paraId="4B3E6B97" w14:textId="6903FA7C" w:rsidR="006B2A76" w:rsidRPr="00A136BA" w:rsidRDefault="00925DF9" w:rsidP="00925DF9">
            <w:pPr>
              <w:ind w:firstLine="0"/>
              <w:rPr>
                <w:rFonts w:ascii="Courier New" w:eastAsia="Times New Roman" w:hAnsi="Courier New" w:cs="Courier New"/>
                <w:sz w:val="22"/>
                <w:szCs w:val="20"/>
                <w:lang w:val="id-ID" w:eastAsia="ko-KR"/>
              </w:rPr>
            </w:pPr>
            <w:r w:rsidRPr="00925DF9">
              <w:rPr>
                <w:rFonts w:ascii="Courier New" w:eastAsia="Times New Roman" w:hAnsi="Courier New" w:cs="Courier New"/>
                <w:sz w:val="22"/>
                <w:szCs w:val="20"/>
                <w:lang w:val="id-ID" w:eastAsia="ko-KR"/>
              </w:rPr>
              <w:t>[1] 0.8947368</w:t>
            </w:r>
          </w:p>
        </w:tc>
      </w:tr>
    </w:tbl>
    <w:p w14:paraId="1D8DAB20" w14:textId="77777777" w:rsidR="006B2A76" w:rsidRPr="00A136BA" w:rsidRDefault="006B2A76" w:rsidP="00C00289">
      <w:pPr>
        <w:ind w:firstLine="0"/>
        <w:rPr>
          <w:lang w:val="id-ID"/>
        </w:rPr>
      </w:pPr>
    </w:p>
    <w:p w14:paraId="382F2167" w14:textId="716B278A" w:rsidR="00C46F0F" w:rsidRPr="00A136BA" w:rsidRDefault="00C46F0F" w:rsidP="00C46F0F">
      <w:pPr>
        <w:pStyle w:val="Caption"/>
        <w:keepNext/>
        <w:rPr>
          <w:lang w:val="id-ID"/>
        </w:rPr>
      </w:pPr>
      <w:r w:rsidRPr="00A136BA">
        <w:rPr>
          <w:lang w:val="id-ID"/>
        </w:rPr>
        <w:lastRenderedPageBreak/>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8</w:t>
      </w:r>
      <w:r w:rsidRPr="00A136BA">
        <w:rPr>
          <w:lang w:val="id-ID"/>
        </w:rPr>
        <w:fldChar w:fldCharType="end"/>
      </w:r>
      <w:r w:rsidRPr="00A136BA">
        <w:rPr>
          <w:lang w:val="id-ID"/>
        </w:rPr>
        <w:t xml:space="preserve"> </w:t>
      </w:r>
      <w:bookmarkStart w:id="114" w:name="_Toc514627730"/>
      <w:r w:rsidRPr="00B47C2A">
        <w:rPr>
          <w:i/>
          <w:lang w:val="id-ID"/>
        </w:rPr>
        <w:t>Confusion matrix</w:t>
      </w:r>
      <w:r w:rsidRPr="00A136BA">
        <w:rPr>
          <w:lang w:val="id-ID"/>
        </w:rPr>
        <w:t xml:space="preserve"> hasil pengujian ditiap </w:t>
      </w:r>
      <w:r w:rsidRPr="00B47C2A">
        <w:rPr>
          <w:i/>
          <w:lang w:val="id-ID"/>
        </w:rPr>
        <w:t>fold</w:t>
      </w:r>
      <w:bookmarkEnd w:id="114"/>
    </w:p>
    <w:tbl>
      <w:tblPr>
        <w:tblStyle w:val="TableGrid"/>
        <w:tblW w:w="0" w:type="auto"/>
        <w:tblLook w:val="04A0" w:firstRow="1" w:lastRow="0" w:firstColumn="1" w:lastColumn="0" w:noHBand="0" w:noVBand="1"/>
      </w:tblPr>
      <w:tblGrid>
        <w:gridCol w:w="7928"/>
      </w:tblGrid>
      <w:tr w:rsidR="006B2A76" w:rsidRPr="00A136BA" w14:paraId="724673FD" w14:textId="77777777" w:rsidTr="006B2A76">
        <w:tc>
          <w:tcPr>
            <w:tcW w:w="7928" w:type="dxa"/>
          </w:tcPr>
          <w:p w14:paraId="223E959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&gt; conf_mat_all</w:t>
            </w:r>
          </w:p>
          <w:p w14:paraId="55FE3AF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[[1]]</w:t>
            </w:r>
          </w:p>
          <w:p w14:paraId="1529FA6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0677992F" w14:textId="77777777" w:rsidR="002521C6" w:rsidRPr="002521C6" w:rsidRDefault="002521C6" w:rsidP="002521C6">
            <w:pPr>
              <w:ind w:firstLine="0"/>
              <w:rPr>
                <w:rFonts w:ascii="Courier New" w:eastAsia="Times New Roman" w:hAnsi="Courier New" w:cs="Courier New"/>
                <w:sz w:val="22"/>
                <w:szCs w:val="20"/>
                <w:lang w:val="id-ID" w:eastAsia="ko-KR"/>
              </w:rPr>
            </w:pPr>
          </w:p>
          <w:p w14:paraId="353C652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69019B8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7DB773E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13      2</w:t>
            </w:r>
          </w:p>
          <w:p w14:paraId="01E5A50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5</w:t>
            </w:r>
          </w:p>
          <w:p w14:paraId="61F7F39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049256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0.9            </w:t>
            </w:r>
          </w:p>
          <w:p w14:paraId="112DA63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(0.683, 0.9877)</w:t>
            </w:r>
          </w:p>
          <w:p w14:paraId="1F4E106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0.65           </w:t>
            </w:r>
          </w:p>
          <w:p w14:paraId="10D81CC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0.01212        </w:t>
            </w:r>
          </w:p>
          <w:p w14:paraId="4DD42C9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5FC0AA0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0.7647         </w:t>
            </w:r>
          </w:p>
          <w:p w14:paraId="7D4889D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0.47950        </w:t>
            </w:r>
          </w:p>
          <w:p w14:paraId="62DCE42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4F28BCE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1.0000         </w:t>
            </w:r>
          </w:p>
          <w:p w14:paraId="68E3A78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0.7143         </w:t>
            </w:r>
          </w:p>
          <w:p w14:paraId="009E0BE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0.8667         </w:t>
            </w:r>
          </w:p>
          <w:p w14:paraId="4A3B896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1.0000         </w:t>
            </w:r>
          </w:p>
          <w:p w14:paraId="691381F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0.6500         </w:t>
            </w:r>
          </w:p>
          <w:p w14:paraId="2C6D0F6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0.6500         </w:t>
            </w:r>
          </w:p>
          <w:p w14:paraId="6EF5EC1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0.7500         </w:t>
            </w:r>
          </w:p>
          <w:p w14:paraId="6B6F153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0.8571         </w:t>
            </w:r>
          </w:p>
          <w:p w14:paraId="1F8E616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343BBF0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731D419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446B39D1" w14:textId="77777777" w:rsidR="002521C6" w:rsidRPr="002521C6" w:rsidRDefault="002521C6" w:rsidP="002521C6">
            <w:pPr>
              <w:ind w:firstLine="0"/>
              <w:rPr>
                <w:rFonts w:ascii="Courier New" w:eastAsia="Times New Roman" w:hAnsi="Courier New" w:cs="Courier New"/>
                <w:sz w:val="22"/>
                <w:szCs w:val="20"/>
                <w:lang w:val="id-ID" w:eastAsia="ko-KR"/>
              </w:rPr>
            </w:pPr>
          </w:p>
          <w:p w14:paraId="6095E4A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[[2]]</w:t>
            </w:r>
          </w:p>
          <w:p w14:paraId="71720A2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3EFC3D14" w14:textId="77777777" w:rsidR="002521C6" w:rsidRPr="002521C6" w:rsidRDefault="002521C6" w:rsidP="002521C6">
            <w:pPr>
              <w:ind w:firstLine="0"/>
              <w:rPr>
                <w:rFonts w:ascii="Courier New" w:eastAsia="Times New Roman" w:hAnsi="Courier New" w:cs="Courier New"/>
                <w:sz w:val="22"/>
                <w:szCs w:val="20"/>
                <w:lang w:val="id-ID" w:eastAsia="ko-KR"/>
              </w:rPr>
            </w:pPr>
          </w:p>
          <w:p w14:paraId="6DC00A0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7B4E49C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0570FB7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13      0</w:t>
            </w:r>
          </w:p>
          <w:p w14:paraId="5A6C93B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7</w:t>
            </w:r>
          </w:p>
          <w:p w14:paraId="126AF0B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BA1D9F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1          </w:t>
            </w:r>
          </w:p>
          <w:p w14:paraId="7B340D7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(0.8316, 1)</w:t>
            </w:r>
          </w:p>
          <w:p w14:paraId="16F51FD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0.65       </w:t>
            </w:r>
          </w:p>
          <w:p w14:paraId="54D348F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0.0001812  </w:t>
            </w:r>
          </w:p>
          <w:p w14:paraId="48A2AE4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404BA6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646ED3E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0AC36B3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5F5800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1.00       </w:t>
            </w:r>
          </w:p>
          <w:p w14:paraId="363CDB2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       </w:t>
            </w:r>
          </w:p>
          <w:p w14:paraId="57B0BF8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       </w:t>
            </w:r>
          </w:p>
          <w:p w14:paraId="32B1C0F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1.00       </w:t>
            </w:r>
          </w:p>
          <w:p w14:paraId="6844B2C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0.65       </w:t>
            </w:r>
          </w:p>
          <w:p w14:paraId="2E8B371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0.65       </w:t>
            </w:r>
          </w:p>
          <w:p w14:paraId="2DCE1D9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lastRenderedPageBreak/>
              <w:t xml:space="preserve">   Detection Prevalence : 0.65       </w:t>
            </w:r>
          </w:p>
          <w:p w14:paraId="575108D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1.00       </w:t>
            </w:r>
          </w:p>
          <w:p w14:paraId="5ACCC65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CE103B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5F57773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3985519F" w14:textId="77777777" w:rsidR="002521C6" w:rsidRPr="002521C6" w:rsidRDefault="002521C6" w:rsidP="002521C6">
            <w:pPr>
              <w:ind w:firstLine="0"/>
              <w:rPr>
                <w:rFonts w:ascii="Courier New" w:eastAsia="Times New Roman" w:hAnsi="Courier New" w:cs="Courier New"/>
                <w:sz w:val="22"/>
                <w:szCs w:val="20"/>
                <w:lang w:val="id-ID" w:eastAsia="ko-KR"/>
              </w:rPr>
            </w:pPr>
          </w:p>
          <w:p w14:paraId="4A99160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[[3]]</w:t>
            </w:r>
          </w:p>
          <w:p w14:paraId="6DEEFF8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04CCE676" w14:textId="77777777" w:rsidR="002521C6" w:rsidRPr="002521C6" w:rsidRDefault="002521C6" w:rsidP="002521C6">
            <w:pPr>
              <w:ind w:firstLine="0"/>
              <w:rPr>
                <w:rFonts w:ascii="Courier New" w:eastAsia="Times New Roman" w:hAnsi="Courier New" w:cs="Courier New"/>
                <w:sz w:val="22"/>
                <w:szCs w:val="20"/>
                <w:lang w:val="id-ID" w:eastAsia="ko-KR"/>
              </w:rPr>
            </w:pPr>
          </w:p>
          <w:p w14:paraId="43B1F43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1CF3AAE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4AF0BC4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14      0</w:t>
            </w:r>
          </w:p>
          <w:p w14:paraId="1073F7D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6</w:t>
            </w:r>
          </w:p>
          <w:p w14:paraId="4BF8ADB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E2DAD9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1          </w:t>
            </w:r>
          </w:p>
          <w:p w14:paraId="596A08D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(0.8316, 1)</w:t>
            </w:r>
          </w:p>
          <w:p w14:paraId="53E32CA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0.7        </w:t>
            </w:r>
          </w:p>
          <w:p w14:paraId="4D33D94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0.0007979  </w:t>
            </w:r>
          </w:p>
          <w:p w14:paraId="5922785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A707B4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68351C9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5895CA1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577491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        </w:t>
            </w:r>
          </w:p>
          <w:p w14:paraId="4C3B1A8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        </w:t>
            </w:r>
          </w:p>
          <w:p w14:paraId="1275382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        </w:t>
            </w:r>
          </w:p>
          <w:p w14:paraId="35F745B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        </w:t>
            </w:r>
          </w:p>
          <w:p w14:paraId="6A39933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0.7        </w:t>
            </w:r>
          </w:p>
          <w:p w14:paraId="3DD228E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0.7        </w:t>
            </w:r>
          </w:p>
          <w:p w14:paraId="42782A6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0.7        </w:t>
            </w:r>
          </w:p>
          <w:p w14:paraId="16FF1D9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        </w:t>
            </w:r>
          </w:p>
          <w:p w14:paraId="541DF1F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BD90DC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70F1DB0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96CE960" w14:textId="77777777" w:rsidR="002521C6" w:rsidRPr="002521C6" w:rsidRDefault="002521C6" w:rsidP="002521C6">
            <w:pPr>
              <w:ind w:firstLine="0"/>
              <w:rPr>
                <w:rFonts w:ascii="Courier New" w:eastAsia="Times New Roman" w:hAnsi="Courier New" w:cs="Courier New"/>
                <w:sz w:val="22"/>
                <w:szCs w:val="20"/>
                <w:lang w:val="id-ID" w:eastAsia="ko-KR"/>
              </w:rPr>
            </w:pPr>
          </w:p>
          <w:p w14:paraId="3241BA2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[[4]]</w:t>
            </w:r>
          </w:p>
          <w:p w14:paraId="1E8F3F7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78817A49" w14:textId="77777777" w:rsidR="002521C6" w:rsidRPr="002521C6" w:rsidRDefault="002521C6" w:rsidP="002521C6">
            <w:pPr>
              <w:ind w:firstLine="0"/>
              <w:rPr>
                <w:rFonts w:ascii="Courier New" w:eastAsia="Times New Roman" w:hAnsi="Courier New" w:cs="Courier New"/>
                <w:sz w:val="22"/>
                <w:szCs w:val="20"/>
                <w:lang w:val="id-ID" w:eastAsia="ko-KR"/>
              </w:rPr>
            </w:pPr>
          </w:p>
          <w:p w14:paraId="1A3D311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3892034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549450D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12      0</w:t>
            </w:r>
          </w:p>
          <w:p w14:paraId="58ED719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8</w:t>
            </w:r>
          </w:p>
          <w:p w14:paraId="282A830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1F12B4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1          </w:t>
            </w:r>
          </w:p>
          <w:p w14:paraId="1C15780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(0.8316, 1)</w:t>
            </w:r>
          </w:p>
          <w:p w14:paraId="7EAA00A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        </w:t>
            </w:r>
          </w:p>
          <w:p w14:paraId="5AE7F74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3.656e-05  </w:t>
            </w:r>
          </w:p>
          <w:p w14:paraId="100685A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5426B9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4025D5A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0682F73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952904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        </w:t>
            </w:r>
          </w:p>
          <w:p w14:paraId="1F7606C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        </w:t>
            </w:r>
          </w:p>
          <w:p w14:paraId="0DEFCED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        </w:t>
            </w:r>
          </w:p>
          <w:p w14:paraId="43DF35A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lastRenderedPageBreak/>
              <w:t xml:space="preserve">         Neg Pred Value : 1.0        </w:t>
            </w:r>
          </w:p>
          <w:p w14:paraId="6519DA7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        </w:t>
            </w:r>
          </w:p>
          <w:p w14:paraId="2BDF448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        </w:t>
            </w:r>
          </w:p>
          <w:p w14:paraId="2F53B59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        </w:t>
            </w:r>
          </w:p>
          <w:p w14:paraId="396A72E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        </w:t>
            </w:r>
          </w:p>
          <w:p w14:paraId="43C76E0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54D4AF0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7E4C5B8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525FAFF8" w14:textId="77777777" w:rsidR="002521C6" w:rsidRPr="002521C6" w:rsidRDefault="002521C6" w:rsidP="002521C6">
            <w:pPr>
              <w:ind w:firstLine="0"/>
              <w:rPr>
                <w:rFonts w:ascii="Courier New" w:eastAsia="Times New Roman" w:hAnsi="Courier New" w:cs="Courier New"/>
                <w:sz w:val="22"/>
                <w:szCs w:val="20"/>
                <w:lang w:val="id-ID" w:eastAsia="ko-KR"/>
              </w:rPr>
            </w:pPr>
          </w:p>
          <w:p w14:paraId="3BEE8ED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[[5]]</w:t>
            </w:r>
          </w:p>
          <w:p w14:paraId="49EAAE7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4B33D556" w14:textId="77777777" w:rsidR="002521C6" w:rsidRPr="002521C6" w:rsidRDefault="002521C6" w:rsidP="002521C6">
            <w:pPr>
              <w:ind w:firstLine="0"/>
              <w:rPr>
                <w:rFonts w:ascii="Courier New" w:eastAsia="Times New Roman" w:hAnsi="Courier New" w:cs="Courier New"/>
                <w:sz w:val="22"/>
                <w:szCs w:val="20"/>
                <w:lang w:val="id-ID" w:eastAsia="ko-KR"/>
              </w:rPr>
            </w:pPr>
          </w:p>
          <w:p w14:paraId="1E8C105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7E5CD4F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4A62FA5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13      0</w:t>
            </w:r>
          </w:p>
          <w:p w14:paraId="522BE50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7</w:t>
            </w:r>
          </w:p>
          <w:p w14:paraId="78FF1C0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DE43A5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1          </w:t>
            </w:r>
          </w:p>
          <w:p w14:paraId="679F4C8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(0.8316, 1)</w:t>
            </w:r>
          </w:p>
          <w:p w14:paraId="654711E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0.65       </w:t>
            </w:r>
          </w:p>
          <w:p w14:paraId="7285F23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0.0001812  </w:t>
            </w:r>
          </w:p>
          <w:p w14:paraId="17A98C5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5E7971D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7410501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30DC80A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64076D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1.00       </w:t>
            </w:r>
          </w:p>
          <w:p w14:paraId="421BC65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       </w:t>
            </w:r>
          </w:p>
          <w:p w14:paraId="3E95905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       </w:t>
            </w:r>
          </w:p>
          <w:p w14:paraId="0AD00A9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1.00       </w:t>
            </w:r>
          </w:p>
          <w:p w14:paraId="6A321AC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0.65       </w:t>
            </w:r>
          </w:p>
          <w:p w14:paraId="1F3AA77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0.65       </w:t>
            </w:r>
          </w:p>
          <w:p w14:paraId="2837C2F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0.65       </w:t>
            </w:r>
          </w:p>
          <w:p w14:paraId="7E3F812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1.00       </w:t>
            </w:r>
          </w:p>
          <w:p w14:paraId="654AA5E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BCCA9E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759EC1D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67FDE93" w14:textId="77777777" w:rsidR="002521C6" w:rsidRPr="002521C6" w:rsidRDefault="002521C6" w:rsidP="002521C6">
            <w:pPr>
              <w:ind w:firstLine="0"/>
              <w:rPr>
                <w:rFonts w:ascii="Courier New" w:eastAsia="Times New Roman" w:hAnsi="Courier New" w:cs="Courier New"/>
                <w:sz w:val="22"/>
                <w:szCs w:val="20"/>
                <w:lang w:val="id-ID" w:eastAsia="ko-KR"/>
              </w:rPr>
            </w:pPr>
          </w:p>
          <w:p w14:paraId="528A9C8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[[6]]</w:t>
            </w:r>
          </w:p>
          <w:p w14:paraId="2AA3827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5DD0FB80" w14:textId="77777777" w:rsidR="002521C6" w:rsidRPr="002521C6" w:rsidRDefault="002521C6" w:rsidP="002521C6">
            <w:pPr>
              <w:ind w:firstLine="0"/>
              <w:rPr>
                <w:rFonts w:ascii="Courier New" w:eastAsia="Times New Roman" w:hAnsi="Courier New" w:cs="Courier New"/>
                <w:sz w:val="22"/>
                <w:szCs w:val="20"/>
                <w:lang w:val="id-ID" w:eastAsia="ko-KR"/>
              </w:rPr>
            </w:pPr>
          </w:p>
          <w:p w14:paraId="354D496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7105971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7E82EAD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12      0</w:t>
            </w:r>
          </w:p>
          <w:p w14:paraId="7F77C95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1      6</w:t>
            </w:r>
          </w:p>
          <w:p w14:paraId="3172FD7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372C4B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0.9474          </w:t>
            </w:r>
          </w:p>
          <w:p w14:paraId="04F1EF2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(0.7397, 0.9987)</w:t>
            </w:r>
          </w:p>
          <w:p w14:paraId="506FC3D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0.6842          </w:t>
            </w:r>
          </w:p>
          <w:p w14:paraId="6AB8FCC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0.007219        </w:t>
            </w:r>
          </w:p>
          <w:p w14:paraId="55C71B5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526FB9E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0.8834          </w:t>
            </w:r>
          </w:p>
          <w:p w14:paraId="233BDE1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1.000000        </w:t>
            </w:r>
          </w:p>
          <w:p w14:paraId="4AC2CB0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DF4974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lastRenderedPageBreak/>
              <w:t xml:space="preserve">            Sensitivity : 0.9231          </w:t>
            </w:r>
          </w:p>
          <w:p w14:paraId="1B5B50D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1.0000          </w:t>
            </w:r>
          </w:p>
          <w:p w14:paraId="1937F7E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1.0000          </w:t>
            </w:r>
          </w:p>
          <w:p w14:paraId="132D550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0.8571          </w:t>
            </w:r>
          </w:p>
          <w:p w14:paraId="4D246CD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0.6842          </w:t>
            </w:r>
          </w:p>
          <w:p w14:paraId="096FAEB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0.6316          </w:t>
            </w:r>
          </w:p>
          <w:p w14:paraId="1C8EC16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0.6316          </w:t>
            </w:r>
          </w:p>
          <w:p w14:paraId="2B9E703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0.9615          </w:t>
            </w:r>
          </w:p>
          <w:p w14:paraId="7844127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684942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0734760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29FFC67" w14:textId="77777777" w:rsidR="002521C6" w:rsidRPr="002521C6" w:rsidRDefault="002521C6" w:rsidP="002521C6">
            <w:pPr>
              <w:ind w:firstLine="0"/>
              <w:rPr>
                <w:rFonts w:ascii="Courier New" w:eastAsia="Times New Roman" w:hAnsi="Courier New" w:cs="Courier New"/>
                <w:sz w:val="22"/>
                <w:szCs w:val="20"/>
                <w:lang w:val="id-ID" w:eastAsia="ko-KR"/>
              </w:rPr>
            </w:pPr>
          </w:p>
          <w:p w14:paraId="4EA2AE7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[[7]]</w:t>
            </w:r>
          </w:p>
          <w:p w14:paraId="520B19A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0EE38B56" w14:textId="77777777" w:rsidR="002521C6" w:rsidRPr="002521C6" w:rsidRDefault="002521C6" w:rsidP="002521C6">
            <w:pPr>
              <w:ind w:firstLine="0"/>
              <w:rPr>
                <w:rFonts w:ascii="Courier New" w:eastAsia="Times New Roman" w:hAnsi="Courier New" w:cs="Courier New"/>
                <w:sz w:val="22"/>
                <w:szCs w:val="20"/>
                <w:lang w:val="id-ID" w:eastAsia="ko-KR"/>
              </w:rPr>
            </w:pPr>
          </w:p>
          <w:p w14:paraId="4A65252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254F2AE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692CA7D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12      1</w:t>
            </w:r>
          </w:p>
          <w:p w14:paraId="712EF1F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1      5</w:t>
            </w:r>
          </w:p>
          <w:p w14:paraId="31055FE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363E072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0.8947         </w:t>
            </w:r>
          </w:p>
          <w:p w14:paraId="04A526E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(0.6686, 0.987)</w:t>
            </w:r>
          </w:p>
          <w:p w14:paraId="4ED24D8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0.6842         </w:t>
            </w:r>
          </w:p>
          <w:p w14:paraId="74F5E7B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0.03414        </w:t>
            </w:r>
          </w:p>
          <w:p w14:paraId="18C690D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4AEBD8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0.7564         </w:t>
            </w:r>
          </w:p>
          <w:p w14:paraId="0EAAAE5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1.00000        </w:t>
            </w:r>
          </w:p>
          <w:p w14:paraId="44EE99C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08DD87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0.9231         </w:t>
            </w:r>
          </w:p>
          <w:p w14:paraId="2CB5DBB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0.8333         </w:t>
            </w:r>
          </w:p>
          <w:p w14:paraId="57B9F15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0.9231         </w:t>
            </w:r>
          </w:p>
          <w:p w14:paraId="136B660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0.8333         </w:t>
            </w:r>
          </w:p>
          <w:p w14:paraId="1A34E2F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0.6842         </w:t>
            </w:r>
          </w:p>
          <w:p w14:paraId="79F41D2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0.6316         </w:t>
            </w:r>
          </w:p>
          <w:p w14:paraId="25106CC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0.6842         </w:t>
            </w:r>
          </w:p>
          <w:p w14:paraId="022A5DA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0.8782         </w:t>
            </w:r>
          </w:p>
          <w:p w14:paraId="2E56673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43C37E2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3DCAA93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2CA1B57" w14:textId="77777777" w:rsidR="002521C6" w:rsidRPr="002521C6" w:rsidRDefault="002521C6" w:rsidP="002521C6">
            <w:pPr>
              <w:ind w:firstLine="0"/>
              <w:rPr>
                <w:rFonts w:ascii="Courier New" w:eastAsia="Times New Roman" w:hAnsi="Courier New" w:cs="Courier New"/>
                <w:sz w:val="22"/>
                <w:szCs w:val="20"/>
                <w:lang w:val="id-ID" w:eastAsia="ko-KR"/>
              </w:rPr>
            </w:pPr>
          </w:p>
          <w:p w14:paraId="3E879E3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[[8]]</w:t>
            </w:r>
          </w:p>
          <w:p w14:paraId="73CD740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2BE823E7" w14:textId="77777777" w:rsidR="002521C6" w:rsidRPr="002521C6" w:rsidRDefault="002521C6" w:rsidP="002521C6">
            <w:pPr>
              <w:ind w:firstLine="0"/>
              <w:rPr>
                <w:rFonts w:ascii="Courier New" w:eastAsia="Times New Roman" w:hAnsi="Courier New" w:cs="Courier New"/>
                <w:sz w:val="22"/>
                <w:szCs w:val="20"/>
                <w:lang w:val="id-ID" w:eastAsia="ko-KR"/>
              </w:rPr>
            </w:pPr>
          </w:p>
          <w:p w14:paraId="03B6312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7F88960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35EFB9B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10      0</w:t>
            </w:r>
          </w:p>
          <w:p w14:paraId="48B3BBF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1      8</w:t>
            </w:r>
          </w:p>
          <w:p w14:paraId="323E54C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C467D8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0.9474          </w:t>
            </w:r>
          </w:p>
          <w:p w14:paraId="57498E5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(0.7397, 0.9987)</w:t>
            </w:r>
          </w:p>
          <w:p w14:paraId="3BE6563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0.5789          </w:t>
            </w:r>
          </w:p>
          <w:p w14:paraId="0E86D8D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0.0004581       </w:t>
            </w:r>
          </w:p>
          <w:p w14:paraId="663AA8C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3696B8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lastRenderedPageBreak/>
              <w:t xml:space="preserve">                  Kappa : 0.8939          </w:t>
            </w:r>
          </w:p>
          <w:p w14:paraId="2E4EEB5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1.0000000       </w:t>
            </w:r>
          </w:p>
          <w:p w14:paraId="24A7459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40259BA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0.9091          </w:t>
            </w:r>
          </w:p>
          <w:p w14:paraId="7DD141C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1.0000          </w:t>
            </w:r>
          </w:p>
          <w:p w14:paraId="5FD5C05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1.0000          </w:t>
            </w:r>
          </w:p>
          <w:p w14:paraId="2640C16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0.8889          </w:t>
            </w:r>
          </w:p>
          <w:p w14:paraId="1D48EA5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0.5789          </w:t>
            </w:r>
          </w:p>
          <w:p w14:paraId="11537FA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0.5263          </w:t>
            </w:r>
          </w:p>
          <w:p w14:paraId="4B54CDE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0.5263          </w:t>
            </w:r>
          </w:p>
          <w:p w14:paraId="0F6D205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0.9545          </w:t>
            </w:r>
          </w:p>
          <w:p w14:paraId="687F881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F95DC2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332BF50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3862CE40" w14:textId="77777777" w:rsidR="002521C6" w:rsidRPr="002521C6" w:rsidRDefault="002521C6" w:rsidP="002521C6">
            <w:pPr>
              <w:ind w:firstLine="0"/>
              <w:rPr>
                <w:rFonts w:ascii="Courier New" w:eastAsia="Times New Roman" w:hAnsi="Courier New" w:cs="Courier New"/>
                <w:sz w:val="22"/>
                <w:szCs w:val="20"/>
                <w:lang w:val="id-ID" w:eastAsia="ko-KR"/>
              </w:rPr>
            </w:pPr>
          </w:p>
          <w:p w14:paraId="418F518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[[9]]</w:t>
            </w:r>
          </w:p>
          <w:p w14:paraId="32369D0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7433D7BB" w14:textId="77777777" w:rsidR="002521C6" w:rsidRPr="002521C6" w:rsidRDefault="002521C6" w:rsidP="002521C6">
            <w:pPr>
              <w:ind w:firstLine="0"/>
              <w:rPr>
                <w:rFonts w:ascii="Courier New" w:eastAsia="Times New Roman" w:hAnsi="Courier New" w:cs="Courier New"/>
                <w:sz w:val="22"/>
                <w:szCs w:val="20"/>
                <w:lang w:val="id-ID" w:eastAsia="ko-KR"/>
              </w:rPr>
            </w:pPr>
          </w:p>
          <w:p w14:paraId="03E8233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7B9C89D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3F60DD2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13      0</w:t>
            </w:r>
          </w:p>
          <w:p w14:paraId="0211690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6</w:t>
            </w:r>
          </w:p>
          <w:p w14:paraId="70F60F8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ABF52F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1          </w:t>
            </w:r>
          </w:p>
          <w:p w14:paraId="08DDB34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(0.8235, 1)</w:t>
            </w:r>
          </w:p>
          <w:p w14:paraId="3C34835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0.6842     </w:t>
            </w:r>
          </w:p>
          <w:p w14:paraId="459E74F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0.0007389  </w:t>
            </w:r>
          </w:p>
          <w:p w14:paraId="6AF93C6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69043F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178C4C4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7C55EDE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79532D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1.0000     </w:t>
            </w:r>
          </w:p>
          <w:p w14:paraId="01CBBC9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1.0000     </w:t>
            </w:r>
          </w:p>
          <w:p w14:paraId="000DE07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1.0000     </w:t>
            </w:r>
          </w:p>
          <w:p w14:paraId="2F6819C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1.0000     </w:t>
            </w:r>
          </w:p>
          <w:p w14:paraId="47B0F59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0.6842     </w:t>
            </w:r>
          </w:p>
          <w:p w14:paraId="6ACBAEF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0.6842     </w:t>
            </w:r>
          </w:p>
          <w:p w14:paraId="23030B0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0.6842     </w:t>
            </w:r>
          </w:p>
          <w:p w14:paraId="46C9C25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1.0000     </w:t>
            </w:r>
          </w:p>
          <w:p w14:paraId="4532289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304B717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594D72F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B407488" w14:textId="77777777" w:rsidR="002521C6" w:rsidRPr="002521C6" w:rsidRDefault="002521C6" w:rsidP="002521C6">
            <w:pPr>
              <w:ind w:firstLine="0"/>
              <w:rPr>
                <w:rFonts w:ascii="Courier New" w:eastAsia="Times New Roman" w:hAnsi="Courier New" w:cs="Courier New"/>
                <w:sz w:val="22"/>
                <w:szCs w:val="20"/>
                <w:lang w:val="id-ID" w:eastAsia="ko-KR"/>
              </w:rPr>
            </w:pPr>
          </w:p>
          <w:p w14:paraId="42C3301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[[10]]</w:t>
            </w:r>
          </w:p>
          <w:p w14:paraId="5519B6E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568AAB1C" w14:textId="77777777" w:rsidR="002521C6" w:rsidRPr="002521C6" w:rsidRDefault="002521C6" w:rsidP="002521C6">
            <w:pPr>
              <w:ind w:firstLine="0"/>
              <w:rPr>
                <w:rFonts w:ascii="Courier New" w:eastAsia="Times New Roman" w:hAnsi="Courier New" w:cs="Courier New"/>
                <w:sz w:val="22"/>
                <w:szCs w:val="20"/>
                <w:lang w:val="id-ID" w:eastAsia="ko-KR"/>
              </w:rPr>
            </w:pPr>
          </w:p>
          <w:p w14:paraId="20D3404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63563F0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7EBD022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14      0</w:t>
            </w:r>
          </w:p>
          <w:p w14:paraId="3409643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1      4</w:t>
            </w:r>
          </w:p>
          <w:p w14:paraId="67578DF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4ED343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0.9474          </w:t>
            </w:r>
          </w:p>
          <w:p w14:paraId="3AF8D76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(0.7397, 0.9987)</w:t>
            </w:r>
          </w:p>
          <w:p w14:paraId="776C77C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lastRenderedPageBreak/>
              <w:t xml:space="preserve">    No Information Rate : 0.7895          </w:t>
            </w:r>
          </w:p>
          <w:p w14:paraId="173D47E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0.06798         </w:t>
            </w:r>
          </w:p>
          <w:p w14:paraId="24FBF43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0D565A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0.855           </w:t>
            </w:r>
          </w:p>
          <w:p w14:paraId="45AAB3C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1.00000         </w:t>
            </w:r>
          </w:p>
          <w:p w14:paraId="40BFC4F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7F4123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0.9333          </w:t>
            </w:r>
          </w:p>
          <w:p w14:paraId="096CBE8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1.0000          </w:t>
            </w:r>
          </w:p>
          <w:p w14:paraId="2BD6DB8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1.0000          </w:t>
            </w:r>
          </w:p>
          <w:p w14:paraId="6CB0754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0.8000          </w:t>
            </w:r>
          </w:p>
          <w:p w14:paraId="488FF73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0.7895          </w:t>
            </w:r>
          </w:p>
          <w:p w14:paraId="560BCB5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0.7368          </w:t>
            </w:r>
          </w:p>
          <w:p w14:paraId="1D8420E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0.7368          </w:t>
            </w:r>
          </w:p>
          <w:p w14:paraId="70EEC0B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0.9667          </w:t>
            </w:r>
          </w:p>
          <w:p w14:paraId="1263156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9EA36C7" w14:textId="77777777" w:rsidR="006B2A7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7330872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&gt; conf_mat_alls</w:t>
            </w:r>
          </w:p>
          <w:p w14:paraId="27BD395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[[1]]</w:t>
            </w:r>
          </w:p>
          <w:p w14:paraId="214E4AC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53976B4A" w14:textId="77777777" w:rsidR="002521C6" w:rsidRPr="002521C6" w:rsidRDefault="002521C6" w:rsidP="002521C6">
            <w:pPr>
              <w:ind w:firstLine="0"/>
              <w:rPr>
                <w:rFonts w:ascii="Courier New" w:eastAsia="Times New Roman" w:hAnsi="Courier New" w:cs="Courier New"/>
                <w:sz w:val="22"/>
                <w:szCs w:val="20"/>
                <w:lang w:val="id-ID" w:eastAsia="ko-KR"/>
              </w:rPr>
            </w:pPr>
          </w:p>
          <w:p w14:paraId="72FBDC2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4339E86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1F95E3F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13      2</w:t>
            </w:r>
          </w:p>
          <w:p w14:paraId="5457D3D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5</w:t>
            </w:r>
          </w:p>
          <w:p w14:paraId="4867FAF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581481B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0.9            </w:t>
            </w:r>
          </w:p>
          <w:p w14:paraId="25C23AF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(0.683, 0.9877)</w:t>
            </w:r>
          </w:p>
          <w:p w14:paraId="275C6FD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0.65           </w:t>
            </w:r>
          </w:p>
          <w:p w14:paraId="203A823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0.01212        </w:t>
            </w:r>
          </w:p>
          <w:p w14:paraId="7FA230E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C3BCFB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0.7647         </w:t>
            </w:r>
          </w:p>
          <w:p w14:paraId="6D9D3ED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0.47950        </w:t>
            </w:r>
          </w:p>
          <w:p w14:paraId="44803B8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679B03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1.0000         </w:t>
            </w:r>
          </w:p>
          <w:p w14:paraId="0569407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0.7143         </w:t>
            </w:r>
          </w:p>
          <w:p w14:paraId="31D9CD1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0.8667         </w:t>
            </w:r>
          </w:p>
          <w:p w14:paraId="0B9E0BB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1.0000         </w:t>
            </w:r>
          </w:p>
          <w:p w14:paraId="4933C72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0.6500         </w:t>
            </w:r>
          </w:p>
          <w:p w14:paraId="626B863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0.6500         </w:t>
            </w:r>
          </w:p>
          <w:p w14:paraId="5209F46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0.7500         </w:t>
            </w:r>
          </w:p>
          <w:p w14:paraId="62F110B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0.8571         </w:t>
            </w:r>
          </w:p>
          <w:p w14:paraId="551C2B4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34B43B7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015A692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480A8A1" w14:textId="77777777" w:rsidR="002521C6" w:rsidRPr="002521C6" w:rsidRDefault="002521C6" w:rsidP="002521C6">
            <w:pPr>
              <w:ind w:firstLine="0"/>
              <w:rPr>
                <w:rFonts w:ascii="Courier New" w:eastAsia="Times New Roman" w:hAnsi="Courier New" w:cs="Courier New"/>
                <w:sz w:val="22"/>
                <w:szCs w:val="20"/>
                <w:lang w:val="id-ID" w:eastAsia="ko-KR"/>
              </w:rPr>
            </w:pPr>
          </w:p>
          <w:p w14:paraId="56D1E97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[[2]]</w:t>
            </w:r>
          </w:p>
          <w:p w14:paraId="4DF5D89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6B841F4E" w14:textId="77777777" w:rsidR="002521C6" w:rsidRPr="002521C6" w:rsidRDefault="002521C6" w:rsidP="002521C6">
            <w:pPr>
              <w:ind w:firstLine="0"/>
              <w:rPr>
                <w:rFonts w:ascii="Courier New" w:eastAsia="Times New Roman" w:hAnsi="Courier New" w:cs="Courier New"/>
                <w:sz w:val="22"/>
                <w:szCs w:val="20"/>
                <w:lang w:val="id-ID" w:eastAsia="ko-KR"/>
              </w:rPr>
            </w:pPr>
          </w:p>
          <w:p w14:paraId="46B1E17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3124062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4E0BB65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13      1</w:t>
            </w:r>
          </w:p>
          <w:p w14:paraId="325E203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6</w:t>
            </w:r>
          </w:p>
          <w:p w14:paraId="600688D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5BC760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lastRenderedPageBreak/>
              <w:t xml:space="preserve">               Accuracy : 0.95            </w:t>
            </w:r>
          </w:p>
          <w:p w14:paraId="5A09914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(0.7513, 0.9987)</w:t>
            </w:r>
          </w:p>
          <w:p w14:paraId="3C1873B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0.65            </w:t>
            </w:r>
          </w:p>
          <w:p w14:paraId="111C228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0.002133        </w:t>
            </w:r>
          </w:p>
          <w:p w14:paraId="7F654FD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CB59B5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0.8864          </w:t>
            </w:r>
          </w:p>
          <w:p w14:paraId="0E14379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1.000000        </w:t>
            </w:r>
          </w:p>
          <w:p w14:paraId="38A5422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36E7585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1.0000          </w:t>
            </w:r>
          </w:p>
          <w:p w14:paraId="6433CAD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0.8571          </w:t>
            </w:r>
          </w:p>
          <w:p w14:paraId="31FA0C9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0.9286          </w:t>
            </w:r>
          </w:p>
          <w:p w14:paraId="60C1352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1.0000          </w:t>
            </w:r>
          </w:p>
          <w:p w14:paraId="6F20D32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0.6500          </w:t>
            </w:r>
          </w:p>
          <w:p w14:paraId="5951BC5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0.6500          </w:t>
            </w:r>
          </w:p>
          <w:p w14:paraId="2FB407F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0.7000          </w:t>
            </w:r>
          </w:p>
          <w:p w14:paraId="28A3445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0.9286          </w:t>
            </w:r>
          </w:p>
          <w:p w14:paraId="1A815F6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035A2D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54B4392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101E93C" w14:textId="77777777" w:rsidR="002521C6" w:rsidRPr="002521C6" w:rsidRDefault="002521C6" w:rsidP="002521C6">
            <w:pPr>
              <w:ind w:firstLine="0"/>
              <w:rPr>
                <w:rFonts w:ascii="Courier New" w:eastAsia="Times New Roman" w:hAnsi="Courier New" w:cs="Courier New"/>
                <w:sz w:val="22"/>
                <w:szCs w:val="20"/>
                <w:lang w:val="id-ID" w:eastAsia="ko-KR"/>
              </w:rPr>
            </w:pPr>
          </w:p>
          <w:p w14:paraId="615D68A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[[3]]</w:t>
            </w:r>
          </w:p>
          <w:p w14:paraId="5783CD6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766C4F0B" w14:textId="77777777" w:rsidR="002521C6" w:rsidRPr="002521C6" w:rsidRDefault="002521C6" w:rsidP="002521C6">
            <w:pPr>
              <w:ind w:firstLine="0"/>
              <w:rPr>
                <w:rFonts w:ascii="Courier New" w:eastAsia="Times New Roman" w:hAnsi="Courier New" w:cs="Courier New"/>
                <w:sz w:val="22"/>
                <w:szCs w:val="20"/>
                <w:lang w:val="id-ID" w:eastAsia="ko-KR"/>
              </w:rPr>
            </w:pPr>
          </w:p>
          <w:p w14:paraId="34215CA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7EEC055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3F9523C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14      0</w:t>
            </w:r>
          </w:p>
          <w:p w14:paraId="5789A4D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6</w:t>
            </w:r>
          </w:p>
          <w:p w14:paraId="5684A98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3A67DA4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1          </w:t>
            </w:r>
          </w:p>
          <w:p w14:paraId="3D2DF83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(0.8316, 1)</w:t>
            </w:r>
          </w:p>
          <w:p w14:paraId="27990E3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0.7        </w:t>
            </w:r>
          </w:p>
          <w:p w14:paraId="35C2DD1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0.0007979  </w:t>
            </w:r>
          </w:p>
          <w:p w14:paraId="0FA9CE4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05A148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1AD1C65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7CB224B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59382C9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        </w:t>
            </w:r>
          </w:p>
          <w:p w14:paraId="5B12A2A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        </w:t>
            </w:r>
          </w:p>
          <w:p w14:paraId="74F68A5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        </w:t>
            </w:r>
          </w:p>
          <w:p w14:paraId="3125920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        </w:t>
            </w:r>
          </w:p>
          <w:p w14:paraId="0960FF5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0.7        </w:t>
            </w:r>
          </w:p>
          <w:p w14:paraId="692FDDA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0.7        </w:t>
            </w:r>
          </w:p>
          <w:p w14:paraId="6C56587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0.7        </w:t>
            </w:r>
          </w:p>
          <w:p w14:paraId="478C5AB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        </w:t>
            </w:r>
          </w:p>
          <w:p w14:paraId="6E8112F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8C2856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0985507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5A6D6D20" w14:textId="77777777" w:rsidR="002521C6" w:rsidRPr="002521C6" w:rsidRDefault="002521C6" w:rsidP="002521C6">
            <w:pPr>
              <w:ind w:firstLine="0"/>
              <w:rPr>
                <w:rFonts w:ascii="Courier New" w:eastAsia="Times New Roman" w:hAnsi="Courier New" w:cs="Courier New"/>
                <w:sz w:val="22"/>
                <w:szCs w:val="20"/>
                <w:lang w:val="id-ID" w:eastAsia="ko-KR"/>
              </w:rPr>
            </w:pPr>
          </w:p>
          <w:p w14:paraId="33005AC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[[4]]</w:t>
            </w:r>
          </w:p>
          <w:p w14:paraId="2FA7BC0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50E4CDFA" w14:textId="77777777" w:rsidR="002521C6" w:rsidRPr="002521C6" w:rsidRDefault="002521C6" w:rsidP="002521C6">
            <w:pPr>
              <w:ind w:firstLine="0"/>
              <w:rPr>
                <w:rFonts w:ascii="Courier New" w:eastAsia="Times New Roman" w:hAnsi="Courier New" w:cs="Courier New"/>
                <w:sz w:val="22"/>
                <w:szCs w:val="20"/>
                <w:lang w:val="id-ID" w:eastAsia="ko-KR"/>
              </w:rPr>
            </w:pPr>
          </w:p>
          <w:p w14:paraId="74BED89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5887305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5555F7E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lastRenderedPageBreak/>
              <w:t xml:space="preserve">  nonrisiko        12      0</w:t>
            </w:r>
          </w:p>
          <w:p w14:paraId="5E136C1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8</w:t>
            </w:r>
          </w:p>
          <w:p w14:paraId="2A27C4F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52BD150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1          </w:t>
            </w:r>
          </w:p>
          <w:p w14:paraId="3ADD3FD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(0.8316, 1)</w:t>
            </w:r>
          </w:p>
          <w:p w14:paraId="54E78DD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        </w:t>
            </w:r>
          </w:p>
          <w:p w14:paraId="523A91A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3.656e-05  </w:t>
            </w:r>
          </w:p>
          <w:p w14:paraId="2BF1C3B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4EE822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7D04B66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38D5DD1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F8F8F3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        </w:t>
            </w:r>
          </w:p>
          <w:p w14:paraId="41757B2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        </w:t>
            </w:r>
          </w:p>
          <w:p w14:paraId="5303840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        </w:t>
            </w:r>
          </w:p>
          <w:p w14:paraId="48ECE51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        </w:t>
            </w:r>
          </w:p>
          <w:p w14:paraId="431DC0C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        </w:t>
            </w:r>
          </w:p>
          <w:p w14:paraId="6779842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        </w:t>
            </w:r>
          </w:p>
          <w:p w14:paraId="3BD0DC8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        </w:t>
            </w:r>
          </w:p>
          <w:p w14:paraId="56A8547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        </w:t>
            </w:r>
          </w:p>
          <w:p w14:paraId="12BD795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9E551E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3D83ED7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9392926" w14:textId="77777777" w:rsidR="002521C6" w:rsidRPr="002521C6" w:rsidRDefault="002521C6" w:rsidP="002521C6">
            <w:pPr>
              <w:ind w:firstLine="0"/>
              <w:rPr>
                <w:rFonts w:ascii="Courier New" w:eastAsia="Times New Roman" w:hAnsi="Courier New" w:cs="Courier New"/>
                <w:sz w:val="22"/>
                <w:szCs w:val="20"/>
                <w:lang w:val="id-ID" w:eastAsia="ko-KR"/>
              </w:rPr>
            </w:pPr>
          </w:p>
          <w:p w14:paraId="70EC5E8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[[5]]</w:t>
            </w:r>
          </w:p>
          <w:p w14:paraId="36F29AE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142DB5E3" w14:textId="77777777" w:rsidR="002521C6" w:rsidRPr="002521C6" w:rsidRDefault="002521C6" w:rsidP="002521C6">
            <w:pPr>
              <w:ind w:firstLine="0"/>
              <w:rPr>
                <w:rFonts w:ascii="Courier New" w:eastAsia="Times New Roman" w:hAnsi="Courier New" w:cs="Courier New"/>
                <w:sz w:val="22"/>
                <w:szCs w:val="20"/>
                <w:lang w:val="id-ID" w:eastAsia="ko-KR"/>
              </w:rPr>
            </w:pPr>
          </w:p>
          <w:p w14:paraId="38A785C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0DC3111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0F742A6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13      0</w:t>
            </w:r>
          </w:p>
          <w:p w14:paraId="768B72F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7</w:t>
            </w:r>
          </w:p>
          <w:p w14:paraId="5EC6DE8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E54994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1          </w:t>
            </w:r>
          </w:p>
          <w:p w14:paraId="5E88C1E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(0.8316, 1)</w:t>
            </w:r>
          </w:p>
          <w:p w14:paraId="3F84CDC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0.65       </w:t>
            </w:r>
          </w:p>
          <w:p w14:paraId="64D84BD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0.0001812  </w:t>
            </w:r>
          </w:p>
          <w:p w14:paraId="58E1BE6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751A28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41D5B2B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3E3713B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1FC348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1.00       </w:t>
            </w:r>
          </w:p>
          <w:p w14:paraId="2377680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       </w:t>
            </w:r>
          </w:p>
          <w:p w14:paraId="36DF61C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       </w:t>
            </w:r>
          </w:p>
          <w:p w14:paraId="32B641A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1.00       </w:t>
            </w:r>
          </w:p>
          <w:p w14:paraId="1502101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0.65       </w:t>
            </w:r>
          </w:p>
          <w:p w14:paraId="0B2F38F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0.65       </w:t>
            </w:r>
          </w:p>
          <w:p w14:paraId="2DA8241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0.65       </w:t>
            </w:r>
          </w:p>
          <w:p w14:paraId="267D0BC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1.00       </w:t>
            </w:r>
          </w:p>
          <w:p w14:paraId="2638A19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59BD35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2608181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F8FD4AA" w14:textId="77777777" w:rsidR="002521C6" w:rsidRPr="002521C6" w:rsidRDefault="002521C6" w:rsidP="002521C6">
            <w:pPr>
              <w:ind w:firstLine="0"/>
              <w:rPr>
                <w:rFonts w:ascii="Courier New" w:eastAsia="Times New Roman" w:hAnsi="Courier New" w:cs="Courier New"/>
                <w:sz w:val="22"/>
                <w:szCs w:val="20"/>
                <w:lang w:val="id-ID" w:eastAsia="ko-KR"/>
              </w:rPr>
            </w:pPr>
          </w:p>
          <w:p w14:paraId="6BDE2FB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[[6]]</w:t>
            </w:r>
          </w:p>
          <w:p w14:paraId="45DA1F0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5BE63B52" w14:textId="77777777" w:rsidR="002521C6" w:rsidRPr="002521C6" w:rsidRDefault="002521C6" w:rsidP="002521C6">
            <w:pPr>
              <w:ind w:firstLine="0"/>
              <w:rPr>
                <w:rFonts w:ascii="Courier New" w:eastAsia="Times New Roman" w:hAnsi="Courier New" w:cs="Courier New"/>
                <w:sz w:val="22"/>
                <w:szCs w:val="20"/>
                <w:lang w:val="id-ID" w:eastAsia="ko-KR"/>
              </w:rPr>
            </w:pPr>
          </w:p>
          <w:p w14:paraId="2A7E8D7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5405A51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779AFFD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12      0</w:t>
            </w:r>
          </w:p>
          <w:p w14:paraId="105542C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1      6</w:t>
            </w:r>
          </w:p>
          <w:p w14:paraId="31EEBEC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F18C76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0.9474          </w:t>
            </w:r>
          </w:p>
          <w:p w14:paraId="64A5C93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(0.7397, 0.9987)</w:t>
            </w:r>
          </w:p>
          <w:p w14:paraId="4724981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0.6842          </w:t>
            </w:r>
          </w:p>
          <w:p w14:paraId="61ECBAF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0.007219        </w:t>
            </w:r>
          </w:p>
          <w:p w14:paraId="51CEAB6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092049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0.8834          </w:t>
            </w:r>
          </w:p>
          <w:p w14:paraId="7CC769A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1.000000        </w:t>
            </w:r>
          </w:p>
          <w:p w14:paraId="092D001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E6A32D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0.9231          </w:t>
            </w:r>
          </w:p>
          <w:p w14:paraId="6B2C9DC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1.0000          </w:t>
            </w:r>
          </w:p>
          <w:p w14:paraId="29AD759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1.0000          </w:t>
            </w:r>
          </w:p>
          <w:p w14:paraId="7E8518C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0.8571          </w:t>
            </w:r>
          </w:p>
          <w:p w14:paraId="5313FB2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0.6842          </w:t>
            </w:r>
          </w:p>
          <w:p w14:paraId="4097135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0.6316          </w:t>
            </w:r>
          </w:p>
          <w:p w14:paraId="7ECE847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0.6316          </w:t>
            </w:r>
          </w:p>
          <w:p w14:paraId="53BDA7F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0.9615          </w:t>
            </w:r>
          </w:p>
          <w:p w14:paraId="2DE1B8F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4782072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6259C6E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92F5971" w14:textId="77777777" w:rsidR="002521C6" w:rsidRPr="002521C6" w:rsidRDefault="002521C6" w:rsidP="002521C6">
            <w:pPr>
              <w:ind w:firstLine="0"/>
              <w:rPr>
                <w:rFonts w:ascii="Courier New" w:eastAsia="Times New Roman" w:hAnsi="Courier New" w:cs="Courier New"/>
                <w:sz w:val="22"/>
                <w:szCs w:val="20"/>
                <w:lang w:val="id-ID" w:eastAsia="ko-KR"/>
              </w:rPr>
            </w:pPr>
          </w:p>
          <w:p w14:paraId="1887044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[[7]]</w:t>
            </w:r>
          </w:p>
          <w:p w14:paraId="0EBB71B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4806E248" w14:textId="77777777" w:rsidR="002521C6" w:rsidRPr="002521C6" w:rsidRDefault="002521C6" w:rsidP="002521C6">
            <w:pPr>
              <w:ind w:firstLine="0"/>
              <w:rPr>
                <w:rFonts w:ascii="Courier New" w:eastAsia="Times New Roman" w:hAnsi="Courier New" w:cs="Courier New"/>
                <w:sz w:val="22"/>
                <w:szCs w:val="20"/>
                <w:lang w:val="id-ID" w:eastAsia="ko-KR"/>
              </w:rPr>
            </w:pPr>
          </w:p>
          <w:p w14:paraId="4B23CBB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374AB9A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48C0AF1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13      0</w:t>
            </w:r>
          </w:p>
          <w:p w14:paraId="23097EB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6</w:t>
            </w:r>
          </w:p>
          <w:p w14:paraId="3E4DF96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5065F1F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1          </w:t>
            </w:r>
          </w:p>
          <w:p w14:paraId="7200226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(0.8235, 1)</w:t>
            </w:r>
          </w:p>
          <w:p w14:paraId="0A35114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0.6842     </w:t>
            </w:r>
          </w:p>
          <w:p w14:paraId="30E3AEE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0.0007389  </w:t>
            </w:r>
          </w:p>
          <w:p w14:paraId="29B88D0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8084F7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61DC777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61E0132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C4ABF5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1.0000     </w:t>
            </w:r>
          </w:p>
          <w:p w14:paraId="0A9B4B1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1.0000     </w:t>
            </w:r>
          </w:p>
          <w:p w14:paraId="029C8D2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1.0000     </w:t>
            </w:r>
          </w:p>
          <w:p w14:paraId="4ADF8B7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1.0000     </w:t>
            </w:r>
          </w:p>
          <w:p w14:paraId="7CF6824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0.6842     </w:t>
            </w:r>
          </w:p>
          <w:p w14:paraId="17F13FD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0.6842     </w:t>
            </w:r>
          </w:p>
          <w:p w14:paraId="1D2B687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0.6842     </w:t>
            </w:r>
          </w:p>
          <w:p w14:paraId="2554322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1.0000     </w:t>
            </w:r>
          </w:p>
          <w:p w14:paraId="2A155C4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0822CF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6D04E94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07572C6" w14:textId="77777777" w:rsidR="002521C6" w:rsidRPr="002521C6" w:rsidRDefault="002521C6" w:rsidP="002521C6">
            <w:pPr>
              <w:ind w:firstLine="0"/>
              <w:rPr>
                <w:rFonts w:ascii="Courier New" w:eastAsia="Times New Roman" w:hAnsi="Courier New" w:cs="Courier New"/>
                <w:sz w:val="22"/>
                <w:szCs w:val="20"/>
                <w:lang w:val="id-ID" w:eastAsia="ko-KR"/>
              </w:rPr>
            </w:pPr>
          </w:p>
          <w:p w14:paraId="64C1020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[[8]]</w:t>
            </w:r>
          </w:p>
          <w:p w14:paraId="5B788AC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3A700CBE" w14:textId="77777777" w:rsidR="002521C6" w:rsidRPr="002521C6" w:rsidRDefault="002521C6" w:rsidP="002521C6">
            <w:pPr>
              <w:ind w:firstLine="0"/>
              <w:rPr>
                <w:rFonts w:ascii="Courier New" w:eastAsia="Times New Roman" w:hAnsi="Courier New" w:cs="Courier New"/>
                <w:sz w:val="22"/>
                <w:szCs w:val="20"/>
                <w:lang w:val="id-ID" w:eastAsia="ko-KR"/>
              </w:rPr>
            </w:pPr>
          </w:p>
          <w:p w14:paraId="77A5ADC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2A09E7C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590D36E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11      0</w:t>
            </w:r>
          </w:p>
          <w:p w14:paraId="6B00EB1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8</w:t>
            </w:r>
          </w:p>
          <w:p w14:paraId="1D4734F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4FC77AF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1          </w:t>
            </w:r>
          </w:p>
          <w:p w14:paraId="32C6098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(0.8235, 1)</w:t>
            </w:r>
          </w:p>
          <w:p w14:paraId="7268AD8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0.5789     </w:t>
            </w:r>
          </w:p>
          <w:p w14:paraId="34D4F47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3.091e-05  </w:t>
            </w:r>
          </w:p>
          <w:p w14:paraId="68B2977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668EF0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22A751C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07F96F3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72CCA6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1.0000     </w:t>
            </w:r>
          </w:p>
          <w:p w14:paraId="5C5EA6F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1.0000     </w:t>
            </w:r>
          </w:p>
          <w:p w14:paraId="3637423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1.0000     </w:t>
            </w:r>
          </w:p>
          <w:p w14:paraId="00F5247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1.0000     </w:t>
            </w:r>
          </w:p>
          <w:p w14:paraId="57837CF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0.5789     </w:t>
            </w:r>
          </w:p>
          <w:p w14:paraId="6A5E8E0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0.5789     </w:t>
            </w:r>
          </w:p>
          <w:p w14:paraId="487BE74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0.5789     </w:t>
            </w:r>
          </w:p>
          <w:p w14:paraId="546574B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1.0000     </w:t>
            </w:r>
          </w:p>
          <w:p w14:paraId="533BD1C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38EC4AD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5C00CC4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5A90739" w14:textId="77777777" w:rsidR="002521C6" w:rsidRPr="002521C6" w:rsidRDefault="002521C6" w:rsidP="002521C6">
            <w:pPr>
              <w:ind w:firstLine="0"/>
              <w:rPr>
                <w:rFonts w:ascii="Courier New" w:eastAsia="Times New Roman" w:hAnsi="Courier New" w:cs="Courier New"/>
                <w:sz w:val="22"/>
                <w:szCs w:val="20"/>
                <w:lang w:val="id-ID" w:eastAsia="ko-KR"/>
              </w:rPr>
            </w:pPr>
          </w:p>
          <w:p w14:paraId="6086EA3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[[9]]</w:t>
            </w:r>
          </w:p>
          <w:p w14:paraId="32D488B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1E8D9F90" w14:textId="77777777" w:rsidR="002521C6" w:rsidRPr="002521C6" w:rsidRDefault="002521C6" w:rsidP="002521C6">
            <w:pPr>
              <w:ind w:firstLine="0"/>
              <w:rPr>
                <w:rFonts w:ascii="Courier New" w:eastAsia="Times New Roman" w:hAnsi="Courier New" w:cs="Courier New"/>
                <w:sz w:val="22"/>
                <w:szCs w:val="20"/>
                <w:lang w:val="id-ID" w:eastAsia="ko-KR"/>
              </w:rPr>
            </w:pPr>
          </w:p>
          <w:p w14:paraId="3A2F0AF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39C378C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1AFDFB4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13      0</w:t>
            </w:r>
          </w:p>
          <w:p w14:paraId="1C9CE1F4"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0      6</w:t>
            </w:r>
          </w:p>
          <w:p w14:paraId="4995125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76EDCFD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1          </w:t>
            </w:r>
          </w:p>
          <w:p w14:paraId="1C4AB64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(0.8235, 1)</w:t>
            </w:r>
          </w:p>
          <w:p w14:paraId="793FBFE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0.6842     </w:t>
            </w:r>
          </w:p>
          <w:p w14:paraId="1DB1A8E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0.0007389  </w:t>
            </w:r>
          </w:p>
          <w:p w14:paraId="43AA8C4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00D537A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1          </w:t>
            </w:r>
          </w:p>
          <w:p w14:paraId="0EC48E5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NA         </w:t>
            </w:r>
          </w:p>
          <w:p w14:paraId="2595211B"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523E01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1.0000     </w:t>
            </w:r>
          </w:p>
          <w:p w14:paraId="2C57A07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1.0000     </w:t>
            </w:r>
          </w:p>
          <w:p w14:paraId="38B2C9F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1.0000     </w:t>
            </w:r>
          </w:p>
          <w:p w14:paraId="3DFA19E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1.0000     </w:t>
            </w:r>
          </w:p>
          <w:p w14:paraId="3EC0E70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0.6842     </w:t>
            </w:r>
          </w:p>
          <w:p w14:paraId="096C845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0.6842     </w:t>
            </w:r>
          </w:p>
          <w:p w14:paraId="231CB97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0.6842     </w:t>
            </w:r>
          </w:p>
          <w:p w14:paraId="20030FB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1.0000     </w:t>
            </w:r>
          </w:p>
          <w:p w14:paraId="307F06B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lastRenderedPageBreak/>
              <w:t xml:space="preserve">                                     </w:t>
            </w:r>
          </w:p>
          <w:p w14:paraId="1431AAD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p w14:paraId="5074E15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2EF48BA9" w14:textId="77777777" w:rsidR="002521C6" w:rsidRPr="002521C6" w:rsidRDefault="002521C6" w:rsidP="002521C6">
            <w:pPr>
              <w:ind w:firstLine="0"/>
              <w:rPr>
                <w:rFonts w:ascii="Courier New" w:eastAsia="Times New Roman" w:hAnsi="Courier New" w:cs="Courier New"/>
                <w:sz w:val="22"/>
                <w:szCs w:val="20"/>
                <w:lang w:val="id-ID" w:eastAsia="ko-KR"/>
              </w:rPr>
            </w:pPr>
          </w:p>
          <w:p w14:paraId="769EA4D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[[10]]</w:t>
            </w:r>
          </w:p>
          <w:p w14:paraId="3F25B84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Confusion Matrix and Statistics</w:t>
            </w:r>
          </w:p>
          <w:p w14:paraId="251B20E2" w14:textId="77777777" w:rsidR="002521C6" w:rsidRPr="002521C6" w:rsidRDefault="002521C6" w:rsidP="002521C6">
            <w:pPr>
              <w:ind w:firstLine="0"/>
              <w:rPr>
                <w:rFonts w:ascii="Courier New" w:eastAsia="Times New Roman" w:hAnsi="Courier New" w:cs="Courier New"/>
                <w:sz w:val="22"/>
                <w:szCs w:val="20"/>
                <w:lang w:val="id-ID" w:eastAsia="ko-KR"/>
              </w:rPr>
            </w:pPr>
          </w:p>
          <w:p w14:paraId="1CC95492"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Reference</w:t>
            </w:r>
          </w:p>
          <w:p w14:paraId="72BE300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Prediction  nonrisiko risiko</w:t>
            </w:r>
          </w:p>
          <w:p w14:paraId="0545E90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nonrisiko        13      0</w:t>
            </w:r>
          </w:p>
          <w:p w14:paraId="6609222E"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risiko            2      4</w:t>
            </w:r>
          </w:p>
          <w:p w14:paraId="077135DA"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D2B985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Accuracy : 0.8947         </w:t>
            </w:r>
          </w:p>
          <w:p w14:paraId="2C7FA7D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95% CI : (0.6686, 0.987)</w:t>
            </w:r>
          </w:p>
          <w:p w14:paraId="38565DA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No Information Rate : 0.7895         </w:t>
            </w:r>
          </w:p>
          <w:p w14:paraId="64530616"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P-Value [Acc &gt; NIR] : 0.2042         </w:t>
            </w:r>
          </w:p>
          <w:p w14:paraId="601D6BF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3C37A68"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Kappa : 0.7324         </w:t>
            </w:r>
          </w:p>
          <w:p w14:paraId="5D3BD0E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Mcnemar's Test P-Value : 0.4795         </w:t>
            </w:r>
          </w:p>
          <w:p w14:paraId="5ACA280D"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186F5769"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Sensitivity : 0.8667         </w:t>
            </w:r>
          </w:p>
          <w:p w14:paraId="02792513"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Specificity : 1.0000         </w:t>
            </w:r>
          </w:p>
          <w:p w14:paraId="7C8FF9C7"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 Pred Value : 1.0000         </w:t>
            </w:r>
          </w:p>
          <w:p w14:paraId="3A6E4A1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Neg Pred Value : 0.6667         </w:t>
            </w:r>
          </w:p>
          <w:p w14:paraId="341E575C"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Prevalence : 0.7895         </w:t>
            </w:r>
          </w:p>
          <w:p w14:paraId="0B0A44EF"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Rate : 0.6842         </w:t>
            </w:r>
          </w:p>
          <w:p w14:paraId="24033681"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Detection Prevalence : 0.6842         </w:t>
            </w:r>
          </w:p>
          <w:p w14:paraId="2A4EB6C0"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Balanced Accuracy : 0.9333         </w:t>
            </w:r>
          </w:p>
          <w:p w14:paraId="28C5ACF5" w14:textId="77777777" w:rsidR="002521C6" w:rsidRPr="002521C6"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w:t>
            </w:r>
          </w:p>
          <w:p w14:paraId="60F6AC8C" w14:textId="4288F83D" w:rsidR="002521C6" w:rsidRPr="00A136BA" w:rsidRDefault="002521C6" w:rsidP="002521C6">
            <w:pPr>
              <w:ind w:firstLine="0"/>
              <w:rPr>
                <w:rFonts w:ascii="Courier New" w:eastAsia="Times New Roman" w:hAnsi="Courier New" w:cs="Courier New"/>
                <w:sz w:val="22"/>
                <w:szCs w:val="20"/>
                <w:lang w:val="id-ID" w:eastAsia="ko-KR"/>
              </w:rPr>
            </w:pPr>
            <w:r w:rsidRPr="002521C6">
              <w:rPr>
                <w:rFonts w:ascii="Courier New" w:eastAsia="Times New Roman" w:hAnsi="Courier New" w:cs="Courier New"/>
                <w:sz w:val="22"/>
                <w:szCs w:val="20"/>
                <w:lang w:val="id-ID" w:eastAsia="ko-KR"/>
              </w:rPr>
              <w:t xml:space="preserve">       'Positive' Class : nonrisiko   </w:t>
            </w:r>
          </w:p>
        </w:tc>
      </w:tr>
    </w:tbl>
    <w:p w14:paraId="3B1EDCB4" w14:textId="77777777" w:rsidR="006B2A76" w:rsidRPr="00A136BA" w:rsidRDefault="006B2A76" w:rsidP="00C00289">
      <w:pPr>
        <w:ind w:firstLine="0"/>
        <w:rPr>
          <w:lang w:val="id-ID"/>
        </w:rPr>
      </w:pPr>
    </w:p>
    <w:p w14:paraId="2063F3A2" w14:textId="4EFF5DF4" w:rsidR="007D4EB9" w:rsidRPr="00A136BA" w:rsidRDefault="007D4EB9" w:rsidP="007D4EB9">
      <w:pPr>
        <w:pStyle w:val="Caption"/>
        <w:keepNext/>
        <w:jc w:val="both"/>
        <w:rPr>
          <w:lang w:val="id-ID"/>
        </w:rPr>
      </w:pPr>
      <w:r w:rsidRPr="00A136BA">
        <w:rPr>
          <w:lang w:val="id-ID"/>
        </w:rPr>
        <w:lastRenderedPageBreak/>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9</w:t>
      </w:r>
      <w:r w:rsidRPr="00A136BA">
        <w:rPr>
          <w:lang w:val="id-ID"/>
        </w:rPr>
        <w:fldChar w:fldCharType="end"/>
      </w:r>
      <w:r w:rsidRPr="00A136BA">
        <w:rPr>
          <w:lang w:val="id-ID"/>
        </w:rPr>
        <w:t xml:space="preserve"> </w:t>
      </w:r>
      <w:bookmarkStart w:id="115" w:name="_Toc514627731"/>
      <w:r w:rsidRPr="00A136BA">
        <w:rPr>
          <w:lang w:val="id-ID"/>
        </w:rPr>
        <w:t xml:space="preserve">Pohon keputusan hasil pemodelan pada </w:t>
      </w:r>
      <w:r w:rsidRPr="00B47C2A">
        <w:rPr>
          <w:i/>
          <w:lang w:val="id-ID"/>
        </w:rPr>
        <w:t>fold</w:t>
      </w:r>
      <w:r w:rsidRPr="00A136BA">
        <w:rPr>
          <w:lang w:val="id-ID"/>
        </w:rPr>
        <w:t xml:space="preserve"> ke-1</w:t>
      </w:r>
      <w:bookmarkEnd w:id="115"/>
    </w:p>
    <w:p w14:paraId="5160CF76" w14:textId="466E4AF4" w:rsidR="006B2A76" w:rsidRPr="00A136BA" w:rsidRDefault="009530B2" w:rsidP="00C00289">
      <w:pPr>
        <w:ind w:firstLine="0"/>
        <w:rPr>
          <w:lang w:val="id-ID"/>
        </w:rPr>
      </w:pPr>
      <w:r>
        <w:rPr>
          <w:noProof/>
          <w:lang w:val="en-ID" w:eastAsia="en-ID"/>
        </w:rPr>
        <w:drawing>
          <wp:inline distT="0" distB="0" distL="0" distR="0" wp14:anchorId="103E491C" wp14:editId="1E906083">
            <wp:extent cx="5040630" cy="383730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630" cy="3837305"/>
                    </a:xfrm>
                    <a:prstGeom prst="rect">
                      <a:avLst/>
                    </a:prstGeom>
                  </pic:spPr>
                </pic:pic>
              </a:graphicData>
            </a:graphic>
          </wp:inline>
        </w:drawing>
      </w:r>
    </w:p>
    <w:p w14:paraId="7B8AD5B0" w14:textId="3354BCB4" w:rsidR="007D4EB9" w:rsidRPr="00A136BA" w:rsidRDefault="007D4EB9" w:rsidP="007D4EB9">
      <w:pPr>
        <w:pStyle w:val="Caption"/>
        <w:keepNext/>
        <w:jc w:val="both"/>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10</w:t>
      </w:r>
      <w:r w:rsidRPr="00A136BA">
        <w:rPr>
          <w:lang w:val="id-ID"/>
        </w:rPr>
        <w:fldChar w:fldCharType="end"/>
      </w:r>
      <w:r w:rsidRPr="00A136BA">
        <w:rPr>
          <w:lang w:val="id-ID"/>
        </w:rPr>
        <w:t xml:space="preserve"> </w:t>
      </w:r>
      <w:bookmarkStart w:id="116" w:name="_Toc514627732"/>
      <w:r w:rsidRPr="00A136BA">
        <w:rPr>
          <w:lang w:val="id-ID"/>
        </w:rPr>
        <w:t xml:space="preserve">Pohon keputusan hasil pemodelan pada </w:t>
      </w:r>
      <w:r w:rsidRPr="00B47C2A">
        <w:rPr>
          <w:i/>
          <w:lang w:val="id-ID"/>
        </w:rPr>
        <w:t>fold</w:t>
      </w:r>
      <w:r w:rsidRPr="00A136BA">
        <w:rPr>
          <w:lang w:val="id-ID"/>
        </w:rPr>
        <w:t xml:space="preserve"> ke-2</w:t>
      </w:r>
      <w:bookmarkEnd w:id="116"/>
    </w:p>
    <w:p w14:paraId="4BBC5C9F" w14:textId="4AF698C0" w:rsidR="000F0446" w:rsidRPr="00A136BA" w:rsidRDefault="00DA0C94" w:rsidP="00C00289">
      <w:pPr>
        <w:ind w:firstLine="0"/>
        <w:rPr>
          <w:lang w:val="id-ID"/>
        </w:rPr>
      </w:pPr>
      <w:r>
        <w:rPr>
          <w:noProof/>
          <w:lang w:val="en-ID" w:eastAsia="en-ID"/>
        </w:rPr>
        <w:drawing>
          <wp:inline distT="0" distB="0" distL="0" distR="0" wp14:anchorId="714ED7BC" wp14:editId="4E14A095">
            <wp:extent cx="5040630" cy="383730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3837305"/>
                    </a:xfrm>
                    <a:prstGeom prst="rect">
                      <a:avLst/>
                    </a:prstGeom>
                  </pic:spPr>
                </pic:pic>
              </a:graphicData>
            </a:graphic>
          </wp:inline>
        </w:drawing>
      </w:r>
    </w:p>
    <w:p w14:paraId="6906B5D8" w14:textId="4E4D9A3A" w:rsidR="007D4EB9" w:rsidRPr="00A136BA" w:rsidRDefault="007D4EB9" w:rsidP="007D4EB9">
      <w:pPr>
        <w:pStyle w:val="Caption"/>
        <w:keepNext/>
        <w:jc w:val="both"/>
        <w:rPr>
          <w:lang w:val="id-ID"/>
        </w:rPr>
      </w:pPr>
      <w:r w:rsidRPr="00A136BA">
        <w:rPr>
          <w:lang w:val="id-ID"/>
        </w:rPr>
        <w:lastRenderedPageBreak/>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11</w:t>
      </w:r>
      <w:r w:rsidRPr="00A136BA">
        <w:rPr>
          <w:lang w:val="id-ID"/>
        </w:rPr>
        <w:fldChar w:fldCharType="end"/>
      </w:r>
      <w:r w:rsidRPr="00A136BA">
        <w:rPr>
          <w:lang w:val="id-ID"/>
        </w:rPr>
        <w:t xml:space="preserve"> </w:t>
      </w:r>
      <w:bookmarkStart w:id="117" w:name="_Toc514627733"/>
      <w:r w:rsidRPr="00A136BA">
        <w:rPr>
          <w:lang w:val="id-ID"/>
        </w:rPr>
        <w:t xml:space="preserve">Pohon keputusan hasil pemodelan pada </w:t>
      </w:r>
      <w:r w:rsidRPr="00B47C2A">
        <w:rPr>
          <w:i/>
          <w:lang w:val="id-ID"/>
        </w:rPr>
        <w:t>fold</w:t>
      </w:r>
      <w:r w:rsidRPr="00A136BA">
        <w:rPr>
          <w:lang w:val="id-ID"/>
        </w:rPr>
        <w:t xml:space="preserve"> ke-3</w:t>
      </w:r>
      <w:bookmarkEnd w:id="117"/>
    </w:p>
    <w:p w14:paraId="253CBF81" w14:textId="50F09C89" w:rsidR="000F0446" w:rsidRPr="00A136BA" w:rsidRDefault="00DA0C94" w:rsidP="00C00289">
      <w:pPr>
        <w:ind w:firstLine="0"/>
        <w:rPr>
          <w:lang w:val="id-ID"/>
        </w:rPr>
      </w:pPr>
      <w:r>
        <w:rPr>
          <w:noProof/>
          <w:lang w:val="en-ID" w:eastAsia="en-ID"/>
        </w:rPr>
        <w:drawing>
          <wp:inline distT="0" distB="0" distL="0" distR="0" wp14:anchorId="39B206F1" wp14:editId="31C04F4B">
            <wp:extent cx="5040630" cy="383730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3837305"/>
                    </a:xfrm>
                    <a:prstGeom prst="rect">
                      <a:avLst/>
                    </a:prstGeom>
                  </pic:spPr>
                </pic:pic>
              </a:graphicData>
            </a:graphic>
          </wp:inline>
        </w:drawing>
      </w:r>
    </w:p>
    <w:p w14:paraId="59248848" w14:textId="2BB7027F" w:rsidR="007D4EB9" w:rsidRPr="00A136BA" w:rsidRDefault="007D4EB9" w:rsidP="007D4EB9">
      <w:pPr>
        <w:pStyle w:val="Caption"/>
        <w:keepNext/>
        <w:jc w:val="both"/>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12</w:t>
      </w:r>
      <w:r w:rsidRPr="00A136BA">
        <w:rPr>
          <w:lang w:val="id-ID"/>
        </w:rPr>
        <w:fldChar w:fldCharType="end"/>
      </w:r>
      <w:r w:rsidRPr="00A136BA">
        <w:rPr>
          <w:lang w:val="id-ID"/>
        </w:rPr>
        <w:t xml:space="preserve"> </w:t>
      </w:r>
      <w:bookmarkStart w:id="118" w:name="_Toc514627734"/>
      <w:r w:rsidRPr="00A136BA">
        <w:rPr>
          <w:lang w:val="id-ID"/>
        </w:rPr>
        <w:t xml:space="preserve">Pohon keputusan hasil pemodelan pada </w:t>
      </w:r>
      <w:r w:rsidRPr="00B47C2A">
        <w:rPr>
          <w:i/>
          <w:lang w:val="id-ID"/>
        </w:rPr>
        <w:t>fold</w:t>
      </w:r>
      <w:r w:rsidRPr="00A136BA">
        <w:rPr>
          <w:lang w:val="id-ID"/>
        </w:rPr>
        <w:t xml:space="preserve"> ke-4</w:t>
      </w:r>
      <w:bookmarkEnd w:id="118"/>
    </w:p>
    <w:p w14:paraId="0C2B4A8C" w14:textId="0C20BFE1" w:rsidR="000F0446" w:rsidRPr="00A136BA" w:rsidRDefault="00DA0C94" w:rsidP="00C00289">
      <w:pPr>
        <w:ind w:firstLine="0"/>
        <w:rPr>
          <w:lang w:val="id-ID"/>
        </w:rPr>
      </w:pPr>
      <w:r>
        <w:rPr>
          <w:noProof/>
          <w:lang w:val="en-ID" w:eastAsia="en-ID"/>
        </w:rPr>
        <w:drawing>
          <wp:inline distT="0" distB="0" distL="0" distR="0" wp14:anchorId="5F6DC67F" wp14:editId="169B2399">
            <wp:extent cx="5040630" cy="383730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630" cy="3837305"/>
                    </a:xfrm>
                    <a:prstGeom prst="rect">
                      <a:avLst/>
                    </a:prstGeom>
                  </pic:spPr>
                </pic:pic>
              </a:graphicData>
            </a:graphic>
          </wp:inline>
        </w:drawing>
      </w:r>
    </w:p>
    <w:p w14:paraId="5146645D" w14:textId="7DFDEEB8" w:rsidR="007D4EB9" w:rsidRPr="00A136BA" w:rsidRDefault="007D4EB9" w:rsidP="007D4EB9">
      <w:pPr>
        <w:pStyle w:val="Caption"/>
        <w:keepNext/>
        <w:jc w:val="both"/>
        <w:rPr>
          <w:lang w:val="id-ID"/>
        </w:rPr>
      </w:pPr>
      <w:r w:rsidRPr="00A136BA">
        <w:rPr>
          <w:lang w:val="id-ID"/>
        </w:rPr>
        <w:lastRenderedPageBreak/>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13</w:t>
      </w:r>
      <w:r w:rsidRPr="00A136BA">
        <w:rPr>
          <w:lang w:val="id-ID"/>
        </w:rPr>
        <w:fldChar w:fldCharType="end"/>
      </w:r>
      <w:r w:rsidRPr="00A136BA">
        <w:rPr>
          <w:lang w:val="id-ID"/>
        </w:rPr>
        <w:t xml:space="preserve"> </w:t>
      </w:r>
      <w:bookmarkStart w:id="119" w:name="_Toc514627735"/>
      <w:r w:rsidRPr="00A136BA">
        <w:rPr>
          <w:lang w:val="id-ID"/>
        </w:rPr>
        <w:t xml:space="preserve">Pohon keputusan hasil pemodelan pada </w:t>
      </w:r>
      <w:r w:rsidRPr="00B47C2A">
        <w:rPr>
          <w:i/>
          <w:lang w:val="id-ID"/>
        </w:rPr>
        <w:t>fold</w:t>
      </w:r>
      <w:r w:rsidRPr="00A136BA">
        <w:rPr>
          <w:lang w:val="id-ID"/>
        </w:rPr>
        <w:t xml:space="preserve"> ke-5</w:t>
      </w:r>
      <w:bookmarkEnd w:id="119"/>
    </w:p>
    <w:p w14:paraId="3AE9907E" w14:textId="5ED4D9E7" w:rsidR="000F0446" w:rsidRPr="00A136BA" w:rsidRDefault="00DA0C94" w:rsidP="00C00289">
      <w:pPr>
        <w:ind w:firstLine="0"/>
        <w:rPr>
          <w:lang w:val="id-ID"/>
        </w:rPr>
      </w:pPr>
      <w:r>
        <w:rPr>
          <w:noProof/>
          <w:lang w:val="en-ID" w:eastAsia="en-ID"/>
        </w:rPr>
        <w:drawing>
          <wp:inline distT="0" distB="0" distL="0" distR="0" wp14:anchorId="26B8597F" wp14:editId="73BC0BCF">
            <wp:extent cx="5040630" cy="383730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630" cy="3837305"/>
                    </a:xfrm>
                    <a:prstGeom prst="rect">
                      <a:avLst/>
                    </a:prstGeom>
                  </pic:spPr>
                </pic:pic>
              </a:graphicData>
            </a:graphic>
          </wp:inline>
        </w:drawing>
      </w:r>
    </w:p>
    <w:p w14:paraId="28F2A09F" w14:textId="24827CF6" w:rsidR="007D4EB9" w:rsidRPr="00A136BA" w:rsidRDefault="007D4EB9" w:rsidP="007D4EB9">
      <w:pPr>
        <w:pStyle w:val="Caption"/>
        <w:keepNext/>
        <w:jc w:val="both"/>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14</w:t>
      </w:r>
      <w:r w:rsidRPr="00A136BA">
        <w:rPr>
          <w:lang w:val="id-ID"/>
        </w:rPr>
        <w:fldChar w:fldCharType="end"/>
      </w:r>
      <w:r w:rsidRPr="00A136BA">
        <w:rPr>
          <w:lang w:val="id-ID"/>
        </w:rPr>
        <w:t xml:space="preserve"> </w:t>
      </w:r>
      <w:bookmarkStart w:id="120" w:name="_Toc514627736"/>
      <w:r w:rsidRPr="00A136BA">
        <w:rPr>
          <w:lang w:val="id-ID"/>
        </w:rPr>
        <w:t xml:space="preserve">Pohon keputusan hasil pemodelan pada </w:t>
      </w:r>
      <w:r w:rsidRPr="00B47C2A">
        <w:rPr>
          <w:i/>
          <w:lang w:val="id-ID"/>
        </w:rPr>
        <w:t>fold</w:t>
      </w:r>
      <w:r w:rsidRPr="00A136BA">
        <w:rPr>
          <w:lang w:val="id-ID"/>
        </w:rPr>
        <w:t xml:space="preserve"> ke-6</w:t>
      </w:r>
      <w:bookmarkEnd w:id="120"/>
    </w:p>
    <w:p w14:paraId="02D2356F" w14:textId="40FF4C4A" w:rsidR="000F0446" w:rsidRPr="00A136BA" w:rsidRDefault="00DA0C94" w:rsidP="00C00289">
      <w:pPr>
        <w:ind w:firstLine="0"/>
        <w:rPr>
          <w:lang w:val="id-ID"/>
        </w:rPr>
      </w:pPr>
      <w:r>
        <w:rPr>
          <w:noProof/>
          <w:lang w:val="en-ID" w:eastAsia="en-ID"/>
        </w:rPr>
        <w:drawing>
          <wp:inline distT="0" distB="0" distL="0" distR="0" wp14:anchorId="1D1E7FB0" wp14:editId="7B313E86">
            <wp:extent cx="5040630" cy="383730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3837305"/>
                    </a:xfrm>
                    <a:prstGeom prst="rect">
                      <a:avLst/>
                    </a:prstGeom>
                  </pic:spPr>
                </pic:pic>
              </a:graphicData>
            </a:graphic>
          </wp:inline>
        </w:drawing>
      </w:r>
    </w:p>
    <w:p w14:paraId="488014DE" w14:textId="391B41EE" w:rsidR="007D4EB9" w:rsidRPr="00A136BA" w:rsidRDefault="007D4EB9" w:rsidP="007D4EB9">
      <w:pPr>
        <w:pStyle w:val="Caption"/>
        <w:keepNext/>
        <w:jc w:val="both"/>
        <w:rPr>
          <w:lang w:val="id-ID"/>
        </w:rPr>
      </w:pPr>
      <w:r w:rsidRPr="00A136BA">
        <w:rPr>
          <w:lang w:val="id-ID"/>
        </w:rPr>
        <w:lastRenderedPageBreak/>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15</w:t>
      </w:r>
      <w:r w:rsidRPr="00A136BA">
        <w:rPr>
          <w:lang w:val="id-ID"/>
        </w:rPr>
        <w:fldChar w:fldCharType="end"/>
      </w:r>
      <w:r w:rsidRPr="00A136BA">
        <w:rPr>
          <w:lang w:val="id-ID"/>
        </w:rPr>
        <w:t xml:space="preserve"> </w:t>
      </w:r>
      <w:bookmarkStart w:id="121" w:name="_Toc514627737"/>
      <w:r w:rsidRPr="00A136BA">
        <w:rPr>
          <w:lang w:val="id-ID"/>
        </w:rPr>
        <w:t xml:space="preserve">Pohon keputusan hasil pemodelan pada </w:t>
      </w:r>
      <w:r w:rsidRPr="00B47C2A">
        <w:rPr>
          <w:i/>
          <w:lang w:val="id-ID"/>
        </w:rPr>
        <w:t>fold</w:t>
      </w:r>
      <w:r w:rsidRPr="00A136BA">
        <w:rPr>
          <w:lang w:val="id-ID"/>
        </w:rPr>
        <w:t xml:space="preserve"> ke-7</w:t>
      </w:r>
      <w:bookmarkEnd w:id="121"/>
    </w:p>
    <w:p w14:paraId="2514B32A" w14:textId="2DF6226A" w:rsidR="000F0446" w:rsidRPr="00A136BA" w:rsidRDefault="00DA0C94" w:rsidP="00C00289">
      <w:pPr>
        <w:ind w:firstLine="0"/>
        <w:rPr>
          <w:lang w:val="id-ID"/>
        </w:rPr>
      </w:pPr>
      <w:r>
        <w:rPr>
          <w:noProof/>
          <w:lang w:val="en-ID" w:eastAsia="en-ID"/>
        </w:rPr>
        <w:drawing>
          <wp:inline distT="0" distB="0" distL="0" distR="0" wp14:anchorId="56930DE1" wp14:editId="5F084BA9">
            <wp:extent cx="5040630" cy="383730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3837305"/>
                    </a:xfrm>
                    <a:prstGeom prst="rect">
                      <a:avLst/>
                    </a:prstGeom>
                  </pic:spPr>
                </pic:pic>
              </a:graphicData>
            </a:graphic>
          </wp:inline>
        </w:drawing>
      </w:r>
    </w:p>
    <w:p w14:paraId="38BE793A" w14:textId="4AD06FFE" w:rsidR="007D4EB9" w:rsidRPr="00A136BA" w:rsidRDefault="007D4EB9" w:rsidP="007D4EB9">
      <w:pPr>
        <w:pStyle w:val="Caption"/>
        <w:keepNext/>
        <w:jc w:val="both"/>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16</w:t>
      </w:r>
      <w:r w:rsidRPr="00A136BA">
        <w:rPr>
          <w:lang w:val="id-ID"/>
        </w:rPr>
        <w:fldChar w:fldCharType="end"/>
      </w:r>
      <w:r w:rsidRPr="00A136BA">
        <w:rPr>
          <w:lang w:val="id-ID"/>
        </w:rPr>
        <w:t xml:space="preserve"> </w:t>
      </w:r>
      <w:bookmarkStart w:id="122" w:name="_Toc514627738"/>
      <w:r w:rsidRPr="00A136BA">
        <w:rPr>
          <w:lang w:val="id-ID"/>
        </w:rPr>
        <w:t xml:space="preserve">Pohon keputusan hasil pemodelan pada </w:t>
      </w:r>
      <w:r w:rsidRPr="00B47C2A">
        <w:rPr>
          <w:i/>
          <w:lang w:val="id-ID"/>
        </w:rPr>
        <w:t>fold</w:t>
      </w:r>
      <w:r w:rsidRPr="00A136BA">
        <w:rPr>
          <w:lang w:val="id-ID"/>
        </w:rPr>
        <w:t xml:space="preserve"> ke-8</w:t>
      </w:r>
      <w:bookmarkEnd w:id="122"/>
    </w:p>
    <w:p w14:paraId="4BD68864" w14:textId="2F590FCA" w:rsidR="000F0446" w:rsidRPr="00A136BA" w:rsidRDefault="00DA0C94" w:rsidP="00C00289">
      <w:pPr>
        <w:ind w:firstLine="0"/>
        <w:rPr>
          <w:lang w:val="id-ID"/>
        </w:rPr>
      </w:pPr>
      <w:r>
        <w:rPr>
          <w:noProof/>
          <w:lang w:val="en-ID" w:eastAsia="en-ID"/>
        </w:rPr>
        <w:drawing>
          <wp:inline distT="0" distB="0" distL="0" distR="0" wp14:anchorId="06BF96CC" wp14:editId="0688AF7D">
            <wp:extent cx="5040630" cy="383730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3837305"/>
                    </a:xfrm>
                    <a:prstGeom prst="rect">
                      <a:avLst/>
                    </a:prstGeom>
                  </pic:spPr>
                </pic:pic>
              </a:graphicData>
            </a:graphic>
          </wp:inline>
        </w:drawing>
      </w:r>
    </w:p>
    <w:p w14:paraId="62148F40" w14:textId="0E0A5FFC" w:rsidR="007D4EB9" w:rsidRPr="00A136BA" w:rsidRDefault="007D4EB9" w:rsidP="007D4EB9">
      <w:pPr>
        <w:pStyle w:val="Caption"/>
        <w:keepNext/>
        <w:jc w:val="both"/>
        <w:rPr>
          <w:lang w:val="id-ID"/>
        </w:rPr>
      </w:pPr>
      <w:r w:rsidRPr="00A136BA">
        <w:rPr>
          <w:lang w:val="id-ID"/>
        </w:rPr>
        <w:lastRenderedPageBreak/>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17</w:t>
      </w:r>
      <w:r w:rsidRPr="00A136BA">
        <w:rPr>
          <w:lang w:val="id-ID"/>
        </w:rPr>
        <w:fldChar w:fldCharType="end"/>
      </w:r>
      <w:r w:rsidRPr="00A136BA">
        <w:rPr>
          <w:lang w:val="id-ID"/>
        </w:rPr>
        <w:t xml:space="preserve"> </w:t>
      </w:r>
      <w:bookmarkStart w:id="123" w:name="_Toc514627739"/>
      <w:r w:rsidRPr="00A136BA">
        <w:rPr>
          <w:lang w:val="id-ID"/>
        </w:rPr>
        <w:t xml:space="preserve">Pohon keputusan hasil pemodelan pada </w:t>
      </w:r>
      <w:r w:rsidRPr="00B47C2A">
        <w:rPr>
          <w:i/>
          <w:lang w:val="id-ID"/>
        </w:rPr>
        <w:t>fold</w:t>
      </w:r>
      <w:r w:rsidRPr="00A136BA">
        <w:rPr>
          <w:lang w:val="id-ID"/>
        </w:rPr>
        <w:t xml:space="preserve"> ke-9</w:t>
      </w:r>
      <w:bookmarkEnd w:id="123"/>
    </w:p>
    <w:p w14:paraId="25E8378A" w14:textId="1E179BA5" w:rsidR="000F0446" w:rsidRPr="00A136BA" w:rsidRDefault="00DA0C94" w:rsidP="00C00289">
      <w:pPr>
        <w:ind w:firstLine="0"/>
        <w:rPr>
          <w:lang w:val="id-ID"/>
        </w:rPr>
      </w:pPr>
      <w:r>
        <w:rPr>
          <w:noProof/>
          <w:lang w:val="en-ID" w:eastAsia="en-ID"/>
        </w:rPr>
        <w:drawing>
          <wp:inline distT="0" distB="0" distL="0" distR="0" wp14:anchorId="0ABAC50A" wp14:editId="49B7EE7D">
            <wp:extent cx="5040630" cy="383730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3837305"/>
                    </a:xfrm>
                    <a:prstGeom prst="rect">
                      <a:avLst/>
                    </a:prstGeom>
                  </pic:spPr>
                </pic:pic>
              </a:graphicData>
            </a:graphic>
          </wp:inline>
        </w:drawing>
      </w:r>
    </w:p>
    <w:p w14:paraId="4B704DA5" w14:textId="1F7E71CB" w:rsidR="007D4EB9" w:rsidRPr="00A136BA" w:rsidRDefault="007D4EB9" w:rsidP="007D4EB9">
      <w:pPr>
        <w:pStyle w:val="Caption"/>
        <w:keepNext/>
        <w:jc w:val="both"/>
        <w:rPr>
          <w:lang w:val="id-ID"/>
        </w:rPr>
      </w:pPr>
      <w:r w:rsidRPr="00A136BA">
        <w:rPr>
          <w:lang w:val="id-ID"/>
        </w:rPr>
        <w:t xml:space="preserve">Lampiran </w:t>
      </w:r>
      <w:r w:rsidRPr="00A136BA">
        <w:rPr>
          <w:lang w:val="id-ID"/>
        </w:rPr>
        <w:fldChar w:fldCharType="begin"/>
      </w:r>
      <w:r w:rsidRPr="00A136BA">
        <w:rPr>
          <w:lang w:val="id-ID"/>
        </w:rPr>
        <w:instrText xml:space="preserve"> SEQ Lampiran \* ARABIC </w:instrText>
      </w:r>
      <w:r w:rsidRPr="00A136BA">
        <w:rPr>
          <w:lang w:val="id-ID"/>
        </w:rPr>
        <w:fldChar w:fldCharType="separate"/>
      </w:r>
      <w:r w:rsidR="009D5A64">
        <w:rPr>
          <w:noProof/>
          <w:lang w:val="id-ID"/>
        </w:rPr>
        <w:t>18</w:t>
      </w:r>
      <w:r w:rsidRPr="00A136BA">
        <w:rPr>
          <w:lang w:val="id-ID"/>
        </w:rPr>
        <w:fldChar w:fldCharType="end"/>
      </w:r>
      <w:r w:rsidRPr="00A136BA">
        <w:rPr>
          <w:lang w:val="id-ID"/>
        </w:rPr>
        <w:t xml:space="preserve"> </w:t>
      </w:r>
      <w:bookmarkStart w:id="124" w:name="_Toc514627740"/>
      <w:r w:rsidRPr="00A136BA">
        <w:rPr>
          <w:lang w:val="id-ID"/>
        </w:rPr>
        <w:t xml:space="preserve">Pohon keputusan hasil pemodelan pada </w:t>
      </w:r>
      <w:r w:rsidRPr="00B47C2A">
        <w:rPr>
          <w:i/>
          <w:lang w:val="id-ID"/>
        </w:rPr>
        <w:t>fold</w:t>
      </w:r>
      <w:r w:rsidRPr="00A136BA">
        <w:rPr>
          <w:lang w:val="id-ID"/>
        </w:rPr>
        <w:t xml:space="preserve"> ke-10</w:t>
      </w:r>
      <w:bookmarkEnd w:id="124"/>
    </w:p>
    <w:p w14:paraId="0E9009BE" w14:textId="798627B3" w:rsidR="000F0446" w:rsidRPr="00A136BA" w:rsidRDefault="00DA0C94" w:rsidP="00C00289">
      <w:pPr>
        <w:ind w:firstLine="0"/>
        <w:rPr>
          <w:lang w:val="id-ID"/>
        </w:rPr>
      </w:pPr>
      <w:r>
        <w:rPr>
          <w:noProof/>
          <w:lang w:val="en-ID" w:eastAsia="en-ID"/>
        </w:rPr>
        <w:drawing>
          <wp:inline distT="0" distB="0" distL="0" distR="0" wp14:anchorId="2AADEB20" wp14:editId="4C59D283">
            <wp:extent cx="5040630" cy="383730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3837305"/>
                    </a:xfrm>
                    <a:prstGeom prst="rect">
                      <a:avLst/>
                    </a:prstGeom>
                  </pic:spPr>
                </pic:pic>
              </a:graphicData>
            </a:graphic>
          </wp:inline>
        </w:drawing>
      </w:r>
    </w:p>
    <w:p w14:paraId="5EEAAA16" w14:textId="77777777" w:rsidR="006B2A76" w:rsidRPr="00A136BA" w:rsidRDefault="006B2A76" w:rsidP="00C00289">
      <w:pPr>
        <w:ind w:firstLine="0"/>
        <w:rPr>
          <w:lang w:val="id-ID"/>
        </w:rPr>
      </w:pPr>
    </w:p>
    <w:p w14:paraId="0CC7EAD5" w14:textId="77777777" w:rsidR="006B2A76" w:rsidRPr="00A136BA" w:rsidRDefault="006B2A76" w:rsidP="00C00289">
      <w:pPr>
        <w:ind w:firstLine="0"/>
        <w:rPr>
          <w:lang w:val="id-ID"/>
        </w:rPr>
      </w:pPr>
    </w:p>
    <w:bookmarkEnd w:id="105"/>
    <w:bookmarkEnd w:id="106"/>
    <w:p w14:paraId="25BAF01B" w14:textId="77777777" w:rsidR="00246ADD" w:rsidRPr="00A136BA" w:rsidRDefault="00246ADD" w:rsidP="00246ADD">
      <w:pPr>
        <w:ind w:firstLine="0"/>
        <w:rPr>
          <w:lang w:val="id-ID"/>
        </w:rPr>
      </w:pPr>
    </w:p>
    <w:p w14:paraId="0F99FFEC" w14:textId="77777777" w:rsidR="00246ADD" w:rsidRPr="00A136BA" w:rsidRDefault="00246ADD">
      <w:pPr>
        <w:spacing w:after="200" w:line="276" w:lineRule="auto"/>
        <w:ind w:firstLine="0"/>
        <w:jc w:val="left"/>
        <w:rPr>
          <w:lang w:val="id-ID"/>
        </w:rPr>
      </w:pPr>
      <w:r w:rsidRPr="00A136BA">
        <w:rPr>
          <w:lang w:val="id-ID"/>
        </w:rPr>
        <w:br w:type="page"/>
      </w:r>
    </w:p>
    <w:p w14:paraId="21FBB87C" w14:textId="77777777" w:rsidR="008B448A" w:rsidRPr="00A136BA" w:rsidRDefault="008B448A" w:rsidP="00675E77">
      <w:pPr>
        <w:pStyle w:val="Heading1"/>
        <w:rPr>
          <w:lang w:val="id-ID"/>
        </w:rPr>
      </w:pPr>
      <w:bookmarkStart w:id="125" w:name="_Toc525040005"/>
      <w:r w:rsidRPr="00A136BA">
        <w:rPr>
          <w:lang w:val="id-ID"/>
        </w:rPr>
        <w:lastRenderedPageBreak/>
        <w:t>RIWAYAT HIDUP</w:t>
      </w:r>
      <w:bookmarkEnd w:id="125"/>
    </w:p>
    <w:p w14:paraId="50E125EB" w14:textId="77777777" w:rsidR="007B575B" w:rsidRPr="00A136BA" w:rsidRDefault="00BA7D17" w:rsidP="00FC0397">
      <w:pPr>
        <w:pStyle w:val="Paragraf"/>
        <w:rPr>
          <w:rFonts w:cs="Times New Roman"/>
        </w:rPr>
      </w:pPr>
      <w:r w:rsidRPr="00A136BA">
        <w:rPr>
          <w:rFonts w:cs="Times New Roman"/>
        </w:rPr>
        <w:t xml:space="preserve">Penulis </w:t>
      </w:r>
      <w:r w:rsidR="008464B8" w:rsidRPr="00A136BA">
        <w:rPr>
          <w:rFonts w:cs="Times New Roman"/>
        </w:rPr>
        <w:t xml:space="preserve"> dilahirkan di Jakarta pada tanggal 4 Agustus 1994. Penulis merupakan anak kelima dari tujuh bersaudara dari pasangan Indrawan Widjasena dan Sumarti.</w:t>
      </w:r>
      <w:r w:rsidRPr="00A136BA">
        <w:rPr>
          <w:rFonts w:cs="Times New Roman"/>
        </w:rPr>
        <w:t xml:space="preserve"> </w:t>
      </w:r>
    </w:p>
    <w:p w14:paraId="68787D0A" w14:textId="77777777" w:rsidR="008464B8" w:rsidRPr="00A136BA" w:rsidRDefault="008464B8" w:rsidP="00FC0397">
      <w:pPr>
        <w:pStyle w:val="Paragraf"/>
        <w:rPr>
          <w:rFonts w:cs="Times New Roman"/>
          <w:color w:val="BFBFBF" w:themeColor="background1" w:themeShade="BF"/>
        </w:rPr>
      </w:pPr>
      <w:r w:rsidRPr="00A136BA">
        <w:rPr>
          <w:rFonts w:cs="Times New Roman"/>
        </w:rPr>
        <w:t>Penulis menyelesaikan pendidikan di jenjang Sekolah Menengah Atas (SMA) pada tahun 2012 di SMA Mardi Yuana Kota Bogor.</w:t>
      </w:r>
      <w:r w:rsidR="00BA7D17" w:rsidRPr="00A136BA">
        <w:rPr>
          <w:rFonts w:cs="Times New Roman"/>
        </w:rPr>
        <w:t xml:space="preserve"> </w:t>
      </w:r>
      <w:r w:rsidR="00D41E53" w:rsidRPr="00A136BA">
        <w:rPr>
          <w:rFonts w:cs="Times New Roman"/>
        </w:rPr>
        <w:t xml:space="preserve">Penulis menyelesaikan jenjang pendidikan Diploma pada tahun 2015 di Program Diploma Institut Pertanian Bogor dengan program keahlian Manajemen Informatika. </w:t>
      </w:r>
      <w:r w:rsidRPr="00A136BA">
        <w:rPr>
          <w:rFonts w:cs="Times New Roman"/>
        </w:rPr>
        <w:t xml:space="preserve">Penulis diterima sebagai mahasiswa </w:t>
      </w:r>
      <w:r w:rsidR="00FC0397" w:rsidRPr="00A136BA">
        <w:rPr>
          <w:rFonts w:cs="Times New Roman"/>
        </w:rPr>
        <w:t xml:space="preserve">Program Sarjana Alih Jenis (S1) </w:t>
      </w:r>
      <w:r w:rsidR="00BA7D17" w:rsidRPr="00A136BA">
        <w:rPr>
          <w:rFonts w:cs="Times New Roman"/>
        </w:rPr>
        <w:t xml:space="preserve">Departemen </w:t>
      </w:r>
      <w:r w:rsidR="00FC0397" w:rsidRPr="00A136BA">
        <w:rPr>
          <w:rFonts w:cs="Times New Roman"/>
        </w:rPr>
        <w:t>Ilmu Komputer</w:t>
      </w:r>
      <w:r w:rsidR="00BA7D17" w:rsidRPr="00A136BA">
        <w:rPr>
          <w:rFonts w:cs="Times New Roman"/>
        </w:rPr>
        <w:t>, Fakultas Matematika dan Ilmu Pengetahuan Alam</w:t>
      </w:r>
      <w:r w:rsidRPr="00A136BA">
        <w:rPr>
          <w:rFonts w:cs="Times New Roman"/>
        </w:rPr>
        <w:t xml:space="preserve"> pada tahun </w:t>
      </w:r>
      <w:r w:rsidR="00BA7D17" w:rsidRPr="00A136BA">
        <w:rPr>
          <w:rFonts w:cs="Times New Roman"/>
        </w:rPr>
        <w:t>2015.</w:t>
      </w:r>
    </w:p>
    <w:p w14:paraId="7161CC36" w14:textId="77777777" w:rsidR="005848C3" w:rsidRPr="00A136BA" w:rsidRDefault="005848C3" w:rsidP="005848C3">
      <w:pPr>
        <w:rPr>
          <w:lang w:val="id-ID"/>
        </w:rPr>
      </w:pPr>
    </w:p>
    <w:sectPr w:rsidR="005848C3" w:rsidRPr="00A136BA" w:rsidSect="00CB2120">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BBD42" w14:textId="77777777" w:rsidR="00EC101E" w:rsidRDefault="00EC101E" w:rsidP="002A32FD">
      <w:r>
        <w:separator/>
      </w:r>
    </w:p>
  </w:endnote>
  <w:endnote w:type="continuationSeparator" w:id="0">
    <w:p w14:paraId="3A6C9A43" w14:textId="77777777" w:rsidR="00EC101E" w:rsidRDefault="00EC101E"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Liberation Mono">
    <w:altName w:val="Courier New"/>
    <w:charset w:val="01"/>
    <w:family w:val="modern"/>
    <w:pitch w:val="fixed"/>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702C14" w14:textId="77777777" w:rsidR="00EC101E" w:rsidRDefault="00EC101E" w:rsidP="002A32FD">
      <w:r>
        <w:separator/>
      </w:r>
    </w:p>
  </w:footnote>
  <w:footnote w:type="continuationSeparator" w:id="0">
    <w:p w14:paraId="4DCCD6F6" w14:textId="77777777" w:rsidR="00EC101E" w:rsidRDefault="00EC101E" w:rsidP="002A32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94178" w14:textId="77777777" w:rsidR="00E03922" w:rsidRDefault="00E03922" w:rsidP="00367A2B">
    <w:pPr>
      <w:pStyle w:val="Header"/>
    </w:pPr>
  </w:p>
  <w:p w14:paraId="25616FF6" w14:textId="77777777" w:rsidR="00E03922" w:rsidRDefault="00E0392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90B2A2" w14:textId="77777777" w:rsidR="00E03922" w:rsidRDefault="00E03922">
    <w:pPr>
      <w:pStyle w:val="Header"/>
    </w:pPr>
  </w:p>
  <w:p w14:paraId="4B21D914" w14:textId="77777777" w:rsidR="00E03922" w:rsidRDefault="00E0392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8763104"/>
      <w:docPartObj>
        <w:docPartGallery w:val="Page Numbers (Top of Page)"/>
        <w:docPartUnique/>
      </w:docPartObj>
    </w:sdtPr>
    <w:sdtContent>
      <w:p w14:paraId="29E2A9BA" w14:textId="77777777" w:rsidR="00E03922" w:rsidRDefault="00E03922">
        <w:pPr>
          <w:pStyle w:val="Header"/>
        </w:pPr>
        <w:r>
          <w:fldChar w:fldCharType="begin"/>
        </w:r>
        <w:r>
          <w:instrText xml:space="preserve"> PAGE   \* MERGEFORMAT </w:instrText>
        </w:r>
        <w:r>
          <w:fldChar w:fldCharType="separate"/>
        </w:r>
        <w:r>
          <w:rPr>
            <w:noProof/>
          </w:rPr>
          <w:t>ii</w:t>
        </w:r>
        <w:r>
          <w:rPr>
            <w:noProof/>
          </w:rPr>
          <w:fldChar w:fldCharType="end"/>
        </w:r>
      </w:p>
    </w:sdtContent>
  </w:sdt>
  <w:p w14:paraId="77960A07" w14:textId="77777777" w:rsidR="00E03922" w:rsidRDefault="00E0392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AC7035" w14:textId="77777777" w:rsidR="00E03922" w:rsidRDefault="00E03922">
    <w:pPr>
      <w:pStyle w:val="Header"/>
    </w:pPr>
    <w:r>
      <w:rPr>
        <w:noProof/>
        <w:lang w:val="en-ID" w:eastAsia="en-ID"/>
      </w:rPr>
      <mc:AlternateContent>
        <mc:Choice Requires="wps">
          <w:drawing>
            <wp:anchor distT="0" distB="0" distL="114300" distR="114300" simplePos="0" relativeHeight="251670528" behindDoc="0" locked="0" layoutInCell="1" allowOverlap="0" wp14:anchorId="35F375DA" wp14:editId="57FCEBBC">
              <wp:simplePos x="0" y="0"/>
              <wp:positionH relativeFrom="margin">
                <wp:align>left</wp:align>
              </wp:positionH>
              <wp:positionV relativeFrom="page">
                <wp:posOffset>720090</wp:posOffset>
              </wp:positionV>
              <wp:extent cx="1317625" cy="285115"/>
              <wp:effectExtent l="13335" t="11430" r="12065" b="8255"/>
              <wp:wrapNone/>
              <wp:docPr id="1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07A617E6" w14:textId="77777777" w:rsidR="00E03922" w:rsidRDefault="00E03922" w:rsidP="004D78CD">
                          <w:pPr>
                            <w:ind w:firstLine="0"/>
                            <w:jc w:val="left"/>
                          </w:pPr>
                          <w:r>
                            <w:fldChar w:fldCharType="begin"/>
                          </w:r>
                          <w:r>
                            <w:instrText xml:space="preserve"> PAGE   \* MERGEFORMAT </w:instrText>
                          </w:r>
                          <w:r>
                            <w:fldChar w:fldCharType="separate"/>
                          </w:r>
                          <w:r w:rsidR="00107079">
                            <w:rPr>
                              <w:noProof/>
                            </w:rPr>
                            <w:t>12</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46"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" o:allowoverlap="f" strokecolor="white [3212]">
              <v:textbox inset="0,0,0,0">
                <w:txbxContent>
                  <w:p w14:paraId="07A617E6" w14:textId="77777777" w:rsidR="00E03922" w:rsidRDefault="00E03922" w:rsidP="004D78CD">
                    <w:pPr>
                      <w:ind w:firstLine="0"/>
                      <w:jc w:val="left"/>
                    </w:pPr>
                    <w:r>
                      <w:fldChar w:fldCharType="begin"/>
                    </w:r>
                    <w:r>
                      <w:instrText xml:space="preserve"> PAGE   \* MERGEFORMAT </w:instrText>
                    </w:r>
                    <w:r>
                      <w:fldChar w:fldCharType="separate"/>
                    </w:r>
                    <w:r w:rsidR="00107079">
                      <w:rPr>
                        <w:noProof/>
                      </w:rPr>
                      <w:t>12</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6760D6" w14:textId="77777777" w:rsidR="00E03922" w:rsidRDefault="00E03922">
    <w:pPr>
      <w:pStyle w:val="Header"/>
    </w:pPr>
    <w:r>
      <w:rPr>
        <w:noProof/>
        <w:lang w:val="en-ID" w:eastAsia="en-ID"/>
      </w:rPr>
      <mc:AlternateContent>
        <mc:Choice Requires="wps">
          <w:drawing>
            <wp:anchor distT="0" distB="0" distL="114300" distR="114300" simplePos="0" relativeHeight="251667456" behindDoc="0" locked="0" layoutInCell="1" allowOverlap="0" wp14:anchorId="1CEC6656" wp14:editId="341EBF52">
              <wp:simplePos x="0" y="0"/>
              <wp:positionH relativeFrom="margin">
                <wp:align>right</wp:align>
              </wp:positionH>
              <wp:positionV relativeFrom="page">
                <wp:posOffset>720090</wp:posOffset>
              </wp:positionV>
              <wp:extent cx="1317625" cy="285115"/>
              <wp:effectExtent l="12065" t="11430" r="13335" b="8255"/>
              <wp:wrapNone/>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465462CD" w14:textId="77777777" w:rsidR="00E03922" w:rsidRDefault="00E03922" w:rsidP="00560759">
                          <w:pPr>
                            <w:ind w:firstLine="0"/>
                            <w:jc w:val="right"/>
                          </w:pPr>
                          <w:r>
                            <w:fldChar w:fldCharType="begin"/>
                          </w:r>
                          <w:r>
                            <w:instrText xml:space="preserve"> PAGE   \* MERGEFORMAT </w:instrText>
                          </w:r>
                          <w:r>
                            <w:fldChar w:fldCharType="separate"/>
                          </w:r>
                          <w:r w:rsidR="00107079">
                            <w:rPr>
                              <w:noProof/>
                            </w:rPr>
                            <w:t>11</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7"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hE4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pH4RODwCAAB/BAAADgAAAAAA&#10;AAAAAAAAAAAuAgAAZHJzL2Uyb0RvYy54bWxQSwECLQAUAAYACAAAACEATDxTp90AAAAIAQAADwAA&#10;AAAAAAAAAAAAAACWBAAAZHJzL2Rvd25yZXYueG1sUEsFBgAAAAAEAAQA8wAAAKAFAAAAAA==&#10;" o:allowoverlap="f" strokecolor="white [3212]">
              <v:textbox inset="0,0,0,0">
                <w:txbxContent>
                  <w:p w14:paraId="465462CD" w14:textId="77777777" w:rsidR="00E03922" w:rsidRDefault="00E03922" w:rsidP="00560759">
                    <w:pPr>
                      <w:ind w:firstLine="0"/>
                      <w:jc w:val="right"/>
                    </w:pPr>
                    <w:r>
                      <w:fldChar w:fldCharType="begin"/>
                    </w:r>
                    <w:r>
                      <w:instrText xml:space="preserve"> PAGE   \* MERGEFORMAT </w:instrText>
                    </w:r>
                    <w:r>
                      <w:fldChar w:fldCharType="separate"/>
                    </w:r>
                    <w:r w:rsidR="00107079">
                      <w:rPr>
                        <w:noProof/>
                      </w:rPr>
                      <w:t>11</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F6B519" w14:textId="77777777" w:rsidR="00E03922" w:rsidRDefault="00E039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5722E"/>
    <w:multiLevelType w:val="multilevel"/>
    <w:tmpl w:val="5764054E"/>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nsid w:val="105361F0"/>
    <w:multiLevelType w:val="hybridMultilevel"/>
    <w:tmpl w:val="96A819FE"/>
    <w:lvl w:ilvl="0" w:tplc="C7DCC6F2">
      <w:start w:val="1"/>
      <w:numFmt w:val="decimal"/>
      <w:lvlText w:val="%1"/>
      <w:lvlJc w:val="left"/>
      <w:pPr>
        <w:ind w:left="4171" w:hanging="360"/>
      </w:pPr>
      <w:rPr>
        <w:rFonts w:hint="default"/>
      </w:rPr>
    </w:lvl>
    <w:lvl w:ilvl="1" w:tplc="04090019" w:tentative="1">
      <w:start w:val="1"/>
      <w:numFmt w:val="lowerLetter"/>
      <w:lvlText w:val="%2."/>
      <w:lvlJc w:val="left"/>
      <w:pPr>
        <w:ind w:left="4891" w:hanging="360"/>
      </w:pPr>
    </w:lvl>
    <w:lvl w:ilvl="2" w:tplc="0409001B" w:tentative="1">
      <w:start w:val="1"/>
      <w:numFmt w:val="lowerRoman"/>
      <w:lvlText w:val="%3."/>
      <w:lvlJc w:val="right"/>
      <w:pPr>
        <w:ind w:left="5611" w:hanging="180"/>
      </w:pPr>
    </w:lvl>
    <w:lvl w:ilvl="3" w:tplc="0409000F" w:tentative="1">
      <w:start w:val="1"/>
      <w:numFmt w:val="decimal"/>
      <w:lvlText w:val="%4."/>
      <w:lvlJc w:val="left"/>
      <w:pPr>
        <w:ind w:left="6331" w:hanging="360"/>
      </w:pPr>
    </w:lvl>
    <w:lvl w:ilvl="4" w:tplc="04090019" w:tentative="1">
      <w:start w:val="1"/>
      <w:numFmt w:val="lowerLetter"/>
      <w:lvlText w:val="%5."/>
      <w:lvlJc w:val="left"/>
      <w:pPr>
        <w:ind w:left="7051" w:hanging="360"/>
      </w:pPr>
    </w:lvl>
    <w:lvl w:ilvl="5" w:tplc="0409001B" w:tentative="1">
      <w:start w:val="1"/>
      <w:numFmt w:val="lowerRoman"/>
      <w:lvlText w:val="%6."/>
      <w:lvlJc w:val="right"/>
      <w:pPr>
        <w:ind w:left="7771" w:hanging="180"/>
      </w:pPr>
    </w:lvl>
    <w:lvl w:ilvl="6" w:tplc="0409000F" w:tentative="1">
      <w:start w:val="1"/>
      <w:numFmt w:val="decimal"/>
      <w:lvlText w:val="%7."/>
      <w:lvlJc w:val="left"/>
      <w:pPr>
        <w:ind w:left="8491" w:hanging="360"/>
      </w:pPr>
    </w:lvl>
    <w:lvl w:ilvl="7" w:tplc="04090019" w:tentative="1">
      <w:start w:val="1"/>
      <w:numFmt w:val="lowerLetter"/>
      <w:lvlText w:val="%8."/>
      <w:lvlJc w:val="left"/>
      <w:pPr>
        <w:ind w:left="9211" w:hanging="360"/>
      </w:pPr>
    </w:lvl>
    <w:lvl w:ilvl="8" w:tplc="0409001B" w:tentative="1">
      <w:start w:val="1"/>
      <w:numFmt w:val="lowerRoman"/>
      <w:lvlText w:val="%9."/>
      <w:lvlJc w:val="right"/>
      <w:pPr>
        <w:ind w:left="9931" w:hanging="180"/>
      </w:pPr>
    </w:lvl>
  </w:abstractNum>
  <w:abstractNum w:abstractNumId="2">
    <w:nsid w:val="1DEB6F8A"/>
    <w:multiLevelType w:val="multilevel"/>
    <w:tmpl w:val="52643528"/>
    <w:lvl w:ilvl="0">
      <w:start w:val="1"/>
      <w:numFmt w:val="decimal"/>
      <w:lvlText w:val="%1"/>
      <w:lvlJc w:val="left"/>
      <w:pPr>
        <w:ind w:left="927" w:hanging="360"/>
      </w:pPr>
      <w:rPr>
        <w:rFonts w:ascii="Times New Roman" w:hAnsi="Times New Roman" w:cs="Times New Roman" w:hint="default"/>
        <w:color w:val="auto"/>
        <w:sz w:val="24"/>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3">
    <w:nsid w:val="2F0173D4"/>
    <w:multiLevelType w:val="multilevel"/>
    <w:tmpl w:val="52643528"/>
    <w:lvl w:ilvl="0">
      <w:start w:val="1"/>
      <w:numFmt w:val="decimal"/>
      <w:lvlText w:val="%1"/>
      <w:lvlJc w:val="left"/>
      <w:pPr>
        <w:ind w:left="927" w:hanging="360"/>
      </w:pPr>
      <w:rPr>
        <w:rFonts w:ascii="Times New Roman" w:hAnsi="Times New Roman" w:cs="Times New Roman" w:hint="default"/>
        <w:color w:val="auto"/>
        <w:sz w:val="24"/>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4">
    <w:nsid w:val="30A44E37"/>
    <w:multiLevelType w:val="multilevel"/>
    <w:tmpl w:val="52643528"/>
    <w:lvl w:ilvl="0">
      <w:start w:val="1"/>
      <w:numFmt w:val="decimal"/>
      <w:lvlText w:val="%1"/>
      <w:lvlJc w:val="left"/>
      <w:pPr>
        <w:ind w:left="927" w:hanging="360"/>
      </w:pPr>
      <w:rPr>
        <w:rFonts w:ascii="Times New Roman" w:hAnsi="Times New Roman" w:cs="Times New Roman" w:hint="default"/>
        <w:color w:val="auto"/>
        <w:sz w:val="24"/>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5">
    <w:nsid w:val="3308021D"/>
    <w:multiLevelType w:val="hybridMultilevel"/>
    <w:tmpl w:val="68CA80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34573721"/>
    <w:multiLevelType w:val="hybridMultilevel"/>
    <w:tmpl w:val="7ACC441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365920CC"/>
    <w:multiLevelType w:val="hybridMultilevel"/>
    <w:tmpl w:val="72EE72FA"/>
    <w:lvl w:ilvl="0" w:tplc="C7DCC6F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nsid w:val="39193A73"/>
    <w:multiLevelType w:val="hybridMultilevel"/>
    <w:tmpl w:val="396AE7D0"/>
    <w:lvl w:ilvl="0" w:tplc="3F782818">
      <w:start w:val="1"/>
      <w:numFmt w:val="bullet"/>
      <w:lvlText w:val="&gt;"/>
      <w:lvlJc w:val="left"/>
      <w:pPr>
        <w:ind w:left="720" w:hanging="360"/>
      </w:pPr>
      <w:rPr>
        <w:rFonts w:ascii="Courier New" w:eastAsiaTheme="majorEastAsia" w:hAnsi="Courier New" w:hint="default"/>
        <w:b w:val="0"/>
        <w:i w:val="0"/>
        <w:caps w:val="0"/>
        <w:strike w:val="0"/>
        <w:dstrike w:val="0"/>
        <w:vanish w:val="0"/>
        <w:color w:val="auto"/>
        <w:sz w:val="22"/>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D04CC3"/>
    <w:multiLevelType w:val="hybridMultilevel"/>
    <w:tmpl w:val="0F1E4896"/>
    <w:lvl w:ilvl="0" w:tplc="3F782818">
      <w:start w:val="1"/>
      <w:numFmt w:val="bullet"/>
      <w:lvlText w:val="&gt;"/>
      <w:lvlJc w:val="left"/>
      <w:pPr>
        <w:ind w:left="720" w:hanging="360"/>
      </w:pPr>
      <w:rPr>
        <w:rFonts w:ascii="Courier New" w:eastAsiaTheme="majorEastAsia" w:hAnsi="Courier New" w:hint="default"/>
        <w:b w:val="0"/>
        <w:i w:val="0"/>
        <w:caps w:val="0"/>
        <w:strike w:val="0"/>
        <w:dstrike w:val="0"/>
        <w:vanish w:val="0"/>
        <w:color w:val="auto"/>
        <w:sz w:val="22"/>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1F672F"/>
    <w:multiLevelType w:val="hybridMultilevel"/>
    <w:tmpl w:val="96D01872"/>
    <w:lvl w:ilvl="0" w:tplc="C7DCC6F2">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nsid w:val="402339FE"/>
    <w:multiLevelType w:val="multilevel"/>
    <w:tmpl w:val="52643528"/>
    <w:lvl w:ilvl="0">
      <w:start w:val="1"/>
      <w:numFmt w:val="decimal"/>
      <w:lvlText w:val="%1"/>
      <w:lvlJc w:val="left"/>
      <w:pPr>
        <w:ind w:left="927" w:hanging="360"/>
      </w:pPr>
      <w:rPr>
        <w:rFonts w:ascii="Times New Roman" w:hAnsi="Times New Roman" w:cs="Times New Roman" w:hint="default"/>
        <w:color w:val="auto"/>
        <w:sz w:val="24"/>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2">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4B8F6642"/>
    <w:multiLevelType w:val="multilevel"/>
    <w:tmpl w:val="5764054E"/>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4">
    <w:nsid w:val="50EC4010"/>
    <w:multiLevelType w:val="hybridMultilevel"/>
    <w:tmpl w:val="CA20A10E"/>
    <w:lvl w:ilvl="0" w:tplc="3F782818">
      <w:start w:val="1"/>
      <w:numFmt w:val="bullet"/>
      <w:lvlText w:val="&gt;"/>
      <w:lvlJc w:val="left"/>
      <w:pPr>
        <w:ind w:left="360" w:hanging="360"/>
      </w:pPr>
      <w:rPr>
        <w:rFonts w:ascii="Courier New" w:eastAsiaTheme="majorEastAsia" w:hAnsi="Courier New" w:hint="default"/>
        <w:b w:val="0"/>
        <w:i w:val="0"/>
        <w:caps w:val="0"/>
        <w:strike w:val="0"/>
        <w:dstrike w:val="0"/>
        <w:vanish w:val="0"/>
        <w:color w:val="auto"/>
        <w:sz w:val="22"/>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CA1786"/>
    <w:multiLevelType w:val="multilevel"/>
    <w:tmpl w:val="52643528"/>
    <w:lvl w:ilvl="0">
      <w:start w:val="1"/>
      <w:numFmt w:val="decimal"/>
      <w:lvlText w:val="%1"/>
      <w:lvlJc w:val="left"/>
      <w:pPr>
        <w:ind w:left="927" w:hanging="360"/>
      </w:pPr>
      <w:rPr>
        <w:rFonts w:ascii="Times New Roman" w:hAnsi="Times New Roman" w:cs="Times New Roman" w:hint="default"/>
        <w:color w:val="auto"/>
        <w:sz w:val="24"/>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6">
    <w:nsid w:val="601B3A31"/>
    <w:multiLevelType w:val="hybridMultilevel"/>
    <w:tmpl w:val="6582CB48"/>
    <w:lvl w:ilvl="0" w:tplc="C7DCC6F2">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nsid w:val="61F12670"/>
    <w:multiLevelType w:val="hybridMultilevel"/>
    <w:tmpl w:val="E06AF572"/>
    <w:lvl w:ilvl="0" w:tplc="C7DCC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E21130"/>
    <w:multiLevelType w:val="hybridMultilevel"/>
    <w:tmpl w:val="23E09338"/>
    <w:lvl w:ilvl="0" w:tplc="0409000F">
      <w:start w:val="1"/>
      <w:numFmt w:val="decimal"/>
      <w:lvlText w:val="%1."/>
      <w:lvlJc w:val="left"/>
      <w:pPr>
        <w:ind w:left="1343" w:hanging="360"/>
      </w:p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9">
    <w:nsid w:val="64F2613A"/>
    <w:multiLevelType w:val="multilevel"/>
    <w:tmpl w:val="5764054E"/>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num w:numId="1">
    <w:abstractNumId w:val="12"/>
  </w:num>
  <w:num w:numId="2">
    <w:abstractNumId w:val="18"/>
  </w:num>
  <w:num w:numId="3">
    <w:abstractNumId w:val="17"/>
  </w:num>
  <w:num w:numId="4">
    <w:abstractNumId w:val="7"/>
  </w:num>
  <w:num w:numId="5">
    <w:abstractNumId w:val="19"/>
  </w:num>
  <w:num w:numId="6">
    <w:abstractNumId w:val="13"/>
  </w:num>
  <w:num w:numId="7">
    <w:abstractNumId w:val="4"/>
  </w:num>
  <w:num w:numId="8">
    <w:abstractNumId w:val="16"/>
  </w:num>
  <w:num w:numId="9">
    <w:abstractNumId w:val="10"/>
  </w:num>
  <w:num w:numId="10">
    <w:abstractNumId w:val="0"/>
  </w:num>
  <w:num w:numId="11">
    <w:abstractNumId w:val="1"/>
  </w:num>
  <w:num w:numId="12">
    <w:abstractNumId w:val="6"/>
  </w:num>
  <w:num w:numId="13">
    <w:abstractNumId w:val="15"/>
  </w:num>
  <w:num w:numId="14">
    <w:abstractNumId w:val="3"/>
  </w:num>
  <w:num w:numId="15">
    <w:abstractNumId w:val="5"/>
  </w:num>
  <w:num w:numId="16">
    <w:abstractNumId w:val="2"/>
  </w:num>
  <w:num w:numId="17">
    <w:abstractNumId w:val="9"/>
  </w:num>
  <w:num w:numId="18">
    <w:abstractNumId w:val="14"/>
  </w:num>
  <w:num w:numId="19">
    <w:abstractNumId w:val="8"/>
  </w:num>
  <w:num w:numId="20">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hideSpellingErrors/>
  <w:hideGrammatical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30F6"/>
    <w:rsid w:val="00003DE3"/>
    <w:rsid w:val="00005153"/>
    <w:rsid w:val="00005A8B"/>
    <w:rsid w:val="00010AEF"/>
    <w:rsid w:val="0001164F"/>
    <w:rsid w:val="00015668"/>
    <w:rsid w:val="00015D94"/>
    <w:rsid w:val="000204C5"/>
    <w:rsid w:val="0002074C"/>
    <w:rsid w:val="0002475B"/>
    <w:rsid w:val="000302F8"/>
    <w:rsid w:val="000322D0"/>
    <w:rsid w:val="0004317E"/>
    <w:rsid w:val="00047D8B"/>
    <w:rsid w:val="00055EDA"/>
    <w:rsid w:val="00056B2D"/>
    <w:rsid w:val="000610A4"/>
    <w:rsid w:val="000631F0"/>
    <w:rsid w:val="00064879"/>
    <w:rsid w:val="000700B5"/>
    <w:rsid w:val="0007213A"/>
    <w:rsid w:val="00072C97"/>
    <w:rsid w:val="00074D9D"/>
    <w:rsid w:val="000845CA"/>
    <w:rsid w:val="00085464"/>
    <w:rsid w:val="00086BFA"/>
    <w:rsid w:val="00095D14"/>
    <w:rsid w:val="000962E5"/>
    <w:rsid w:val="00097034"/>
    <w:rsid w:val="00097462"/>
    <w:rsid w:val="000B032A"/>
    <w:rsid w:val="000B1ACC"/>
    <w:rsid w:val="000B74F8"/>
    <w:rsid w:val="000D0370"/>
    <w:rsid w:val="000D0567"/>
    <w:rsid w:val="000E18A1"/>
    <w:rsid w:val="000E4253"/>
    <w:rsid w:val="000E4557"/>
    <w:rsid w:val="000E5860"/>
    <w:rsid w:val="000E7F5E"/>
    <w:rsid w:val="000F0446"/>
    <w:rsid w:val="000F071B"/>
    <w:rsid w:val="000F08C7"/>
    <w:rsid w:val="000F21A6"/>
    <w:rsid w:val="00101994"/>
    <w:rsid w:val="00101FF4"/>
    <w:rsid w:val="00102DC1"/>
    <w:rsid w:val="001044A8"/>
    <w:rsid w:val="00104567"/>
    <w:rsid w:val="00105E58"/>
    <w:rsid w:val="00107079"/>
    <w:rsid w:val="00110828"/>
    <w:rsid w:val="00111892"/>
    <w:rsid w:val="001123C0"/>
    <w:rsid w:val="0011250C"/>
    <w:rsid w:val="0011334D"/>
    <w:rsid w:val="0012229F"/>
    <w:rsid w:val="00134D33"/>
    <w:rsid w:val="00141FCF"/>
    <w:rsid w:val="001439F7"/>
    <w:rsid w:val="00147375"/>
    <w:rsid w:val="00150FD7"/>
    <w:rsid w:val="00151F41"/>
    <w:rsid w:val="00152AE4"/>
    <w:rsid w:val="001535BB"/>
    <w:rsid w:val="00161164"/>
    <w:rsid w:val="0017273A"/>
    <w:rsid w:val="001746F3"/>
    <w:rsid w:val="00177BCC"/>
    <w:rsid w:val="00181291"/>
    <w:rsid w:val="001825FF"/>
    <w:rsid w:val="00184B1B"/>
    <w:rsid w:val="00184C4F"/>
    <w:rsid w:val="00185707"/>
    <w:rsid w:val="00192A05"/>
    <w:rsid w:val="00196987"/>
    <w:rsid w:val="001A0EB8"/>
    <w:rsid w:val="001A1DF0"/>
    <w:rsid w:val="001A223B"/>
    <w:rsid w:val="001A3906"/>
    <w:rsid w:val="001A3E2F"/>
    <w:rsid w:val="001A43AF"/>
    <w:rsid w:val="001A5AD5"/>
    <w:rsid w:val="001A5D7C"/>
    <w:rsid w:val="001A651A"/>
    <w:rsid w:val="001A76BF"/>
    <w:rsid w:val="001B186E"/>
    <w:rsid w:val="001B1BD3"/>
    <w:rsid w:val="001B56B4"/>
    <w:rsid w:val="001B6EED"/>
    <w:rsid w:val="001B7CE4"/>
    <w:rsid w:val="001C1D9C"/>
    <w:rsid w:val="001C49B9"/>
    <w:rsid w:val="001C56D5"/>
    <w:rsid w:val="001C63F0"/>
    <w:rsid w:val="001C6B4B"/>
    <w:rsid w:val="001C7CAC"/>
    <w:rsid w:val="001D0359"/>
    <w:rsid w:val="001D5C8D"/>
    <w:rsid w:val="001E1219"/>
    <w:rsid w:val="001E1DF3"/>
    <w:rsid w:val="001E3B81"/>
    <w:rsid w:val="001E4504"/>
    <w:rsid w:val="001E4E54"/>
    <w:rsid w:val="001E5271"/>
    <w:rsid w:val="001F083D"/>
    <w:rsid w:val="001F41E7"/>
    <w:rsid w:val="001F4C32"/>
    <w:rsid w:val="001F652E"/>
    <w:rsid w:val="00202030"/>
    <w:rsid w:val="0020481A"/>
    <w:rsid w:val="002054F1"/>
    <w:rsid w:val="002055DB"/>
    <w:rsid w:val="00205B79"/>
    <w:rsid w:val="002130F6"/>
    <w:rsid w:val="00216054"/>
    <w:rsid w:val="002167B4"/>
    <w:rsid w:val="00221015"/>
    <w:rsid w:val="00226133"/>
    <w:rsid w:val="00234D94"/>
    <w:rsid w:val="00237749"/>
    <w:rsid w:val="00237B4C"/>
    <w:rsid w:val="00240C33"/>
    <w:rsid w:val="00241E82"/>
    <w:rsid w:val="0024353A"/>
    <w:rsid w:val="00246ADD"/>
    <w:rsid w:val="00246D3B"/>
    <w:rsid w:val="002513C1"/>
    <w:rsid w:val="002521C6"/>
    <w:rsid w:val="002548E1"/>
    <w:rsid w:val="00261F6D"/>
    <w:rsid w:val="0026268D"/>
    <w:rsid w:val="00264CD1"/>
    <w:rsid w:val="0026617A"/>
    <w:rsid w:val="0026690A"/>
    <w:rsid w:val="00267DD5"/>
    <w:rsid w:val="002711AE"/>
    <w:rsid w:val="00271B3E"/>
    <w:rsid w:val="00271BC1"/>
    <w:rsid w:val="00272D73"/>
    <w:rsid w:val="00272DBB"/>
    <w:rsid w:val="00275625"/>
    <w:rsid w:val="00275DF9"/>
    <w:rsid w:val="00276AF1"/>
    <w:rsid w:val="00281C03"/>
    <w:rsid w:val="00281EB6"/>
    <w:rsid w:val="0028362C"/>
    <w:rsid w:val="00285BD8"/>
    <w:rsid w:val="00290D60"/>
    <w:rsid w:val="00292415"/>
    <w:rsid w:val="00293DE2"/>
    <w:rsid w:val="00294513"/>
    <w:rsid w:val="00294F3A"/>
    <w:rsid w:val="0029551E"/>
    <w:rsid w:val="00297A2C"/>
    <w:rsid w:val="002A32FD"/>
    <w:rsid w:val="002A7960"/>
    <w:rsid w:val="002B0954"/>
    <w:rsid w:val="002B199C"/>
    <w:rsid w:val="002B2317"/>
    <w:rsid w:val="002B62AC"/>
    <w:rsid w:val="002B689A"/>
    <w:rsid w:val="002B72FE"/>
    <w:rsid w:val="002C061F"/>
    <w:rsid w:val="002C27CF"/>
    <w:rsid w:val="002C3286"/>
    <w:rsid w:val="002C6858"/>
    <w:rsid w:val="002C73E8"/>
    <w:rsid w:val="002D1997"/>
    <w:rsid w:val="002D6958"/>
    <w:rsid w:val="002E7108"/>
    <w:rsid w:val="002F0E38"/>
    <w:rsid w:val="002F27A4"/>
    <w:rsid w:val="002F2F10"/>
    <w:rsid w:val="002F417A"/>
    <w:rsid w:val="00301F08"/>
    <w:rsid w:val="00311214"/>
    <w:rsid w:val="003134FC"/>
    <w:rsid w:val="0031661D"/>
    <w:rsid w:val="00320F11"/>
    <w:rsid w:val="003220A2"/>
    <w:rsid w:val="003225DB"/>
    <w:rsid w:val="00323145"/>
    <w:rsid w:val="00331457"/>
    <w:rsid w:val="00331695"/>
    <w:rsid w:val="00335EC3"/>
    <w:rsid w:val="0034247C"/>
    <w:rsid w:val="00346E87"/>
    <w:rsid w:val="00347691"/>
    <w:rsid w:val="003478AC"/>
    <w:rsid w:val="00347D6D"/>
    <w:rsid w:val="00351288"/>
    <w:rsid w:val="00351BCD"/>
    <w:rsid w:val="00352EDF"/>
    <w:rsid w:val="00353AD5"/>
    <w:rsid w:val="00360939"/>
    <w:rsid w:val="0036406A"/>
    <w:rsid w:val="00367A2B"/>
    <w:rsid w:val="00372D87"/>
    <w:rsid w:val="00373CB3"/>
    <w:rsid w:val="00381A2C"/>
    <w:rsid w:val="00381D7D"/>
    <w:rsid w:val="003833FC"/>
    <w:rsid w:val="00384492"/>
    <w:rsid w:val="003866EB"/>
    <w:rsid w:val="00393B40"/>
    <w:rsid w:val="00397930"/>
    <w:rsid w:val="00397F7A"/>
    <w:rsid w:val="003A0C10"/>
    <w:rsid w:val="003B4BDD"/>
    <w:rsid w:val="003B634A"/>
    <w:rsid w:val="003C0210"/>
    <w:rsid w:val="003C0775"/>
    <w:rsid w:val="003C10B3"/>
    <w:rsid w:val="003C15B7"/>
    <w:rsid w:val="003C324D"/>
    <w:rsid w:val="003D159E"/>
    <w:rsid w:val="003D18CF"/>
    <w:rsid w:val="003D18F8"/>
    <w:rsid w:val="003D614A"/>
    <w:rsid w:val="003D6EF4"/>
    <w:rsid w:val="003D6FC4"/>
    <w:rsid w:val="003D71A8"/>
    <w:rsid w:val="003E0160"/>
    <w:rsid w:val="003E6B15"/>
    <w:rsid w:val="003E6EB6"/>
    <w:rsid w:val="003F56C4"/>
    <w:rsid w:val="004001D0"/>
    <w:rsid w:val="004011E7"/>
    <w:rsid w:val="0040293D"/>
    <w:rsid w:val="004038FE"/>
    <w:rsid w:val="0040449F"/>
    <w:rsid w:val="00404755"/>
    <w:rsid w:val="00405787"/>
    <w:rsid w:val="004065C2"/>
    <w:rsid w:val="00406D6B"/>
    <w:rsid w:val="00414CAE"/>
    <w:rsid w:val="0041631E"/>
    <w:rsid w:val="00416D8A"/>
    <w:rsid w:val="00417EC2"/>
    <w:rsid w:val="0042088D"/>
    <w:rsid w:val="00433D83"/>
    <w:rsid w:val="00434495"/>
    <w:rsid w:val="00435C45"/>
    <w:rsid w:val="00436340"/>
    <w:rsid w:val="00442579"/>
    <w:rsid w:val="00445798"/>
    <w:rsid w:val="00446D39"/>
    <w:rsid w:val="00452297"/>
    <w:rsid w:val="00452CA6"/>
    <w:rsid w:val="004537E4"/>
    <w:rsid w:val="00457D66"/>
    <w:rsid w:val="00461579"/>
    <w:rsid w:val="004648AD"/>
    <w:rsid w:val="00464EF9"/>
    <w:rsid w:val="00465114"/>
    <w:rsid w:val="00465CEF"/>
    <w:rsid w:val="004671B6"/>
    <w:rsid w:val="00473196"/>
    <w:rsid w:val="004732C9"/>
    <w:rsid w:val="00482B76"/>
    <w:rsid w:val="00483F17"/>
    <w:rsid w:val="00484E88"/>
    <w:rsid w:val="004864E2"/>
    <w:rsid w:val="004910B2"/>
    <w:rsid w:val="00491862"/>
    <w:rsid w:val="00493C72"/>
    <w:rsid w:val="00494C46"/>
    <w:rsid w:val="00495B83"/>
    <w:rsid w:val="004B3221"/>
    <w:rsid w:val="004B6F38"/>
    <w:rsid w:val="004C2666"/>
    <w:rsid w:val="004C3E95"/>
    <w:rsid w:val="004C5285"/>
    <w:rsid w:val="004C74EF"/>
    <w:rsid w:val="004D413B"/>
    <w:rsid w:val="004D4E9A"/>
    <w:rsid w:val="004D74E2"/>
    <w:rsid w:val="004D7710"/>
    <w:rsid w:val="004D78CD"/>
    <w:rsid w:val="004D7F77"/>
    <w:rsid w:val="004E0019"/>
    <w:rsid w:val="004E19A3"/>
    <w:rsid w:val="004E295E"/>
    <w:rsid w:val="004E5037"/>
    <w:rsid w:val="004F100A"/>
    <w:rsid w:val="004F32EA"/>
    <w:rsid w:val="0050684D"/>
    <w:rsid w:val="00513672"/>
    <w:rsid w:val="00514ADB"/>
    <w:rsid w:val="00514D45"/>
    <w:rsid w:val="00516924"/>
    <w:rsid w:val="005219CC"/>
    <w:rsid w:val="00522F26"/>
    <w:rsid w:val="00524E1B"/>
    <w:rsid w:val="00525DF3"/>
    <w:rsid w:val="00527C32"/>
    <w:rsid w:val="005319ED"/>
    <w:rsid w:val="0053317C"/>
    <w:rsid w:val="005346B5"/>
    <w:rsid w:val="00535BD8"/>
    <w:rsid w:val="005419E5"/>
    <w:rsid w:val="00545A25"/>
    <w:rsid w:val="00550C2F"/>
    <w:rsid w:val="00552C22"/>
    <w:rsid w:val="00560759"/>
    <w:rsid w:val="00562377"/>
    <w:rsid w:val="00563118"/>
    <w:rsid w:val="0056392B"/>
    <w:rsid w:val="0056407A"/>
    <w:rsid w:val="005672E9"/>
    <w:rsid w:val="00570524"/>
    <w:rsid w:val="00572200"/>
    <w:rsid w:val="0057773D"/>
    <w:rsid w:val="005848C3"/>
    <w:rsid w:val="00591CE5"/>
    <w:rsid w:val="00597719"/>
    <w:rsid w:val="00597DE7"/>
    <w:rsid w:val="005A0453"/>
    <w:rsid w:val="005A15D3"/>
    <w:rsid w:val="005A5FA8"/>
    <w:rsid w:val="005A7D08"/>
    <w:rsid w:val="005B0927"/>
    <w:rsid w:val="005B3C27"/>
    <w:rsid w:val="005B4197"/>
    <w:rsid w:val="005B4386"/>
    <w:rsid w:val="005B4901"/>
    <w:rsid w:val="005B5808"/>
    <w:rsid w:val="005B762A"/>
    <w:rsid w:val="005C0388"/>
    <w:rsid w:val="005C0B90"/>
    <w:rsid w:val="005C10EB"/>
    <w:rsid w:val="005C41FC"/>
    <w:rsid w:val="005C5DBF"/>
    <w:rsid w:val="005C7B01"/>
    <w:rsid w:val="005D49C7"/>
    <w:rsid w:val="005E12B9"/>
    <w:rsid w:val="005E2F8C"/>
    <w:rsid w:val="005E49A1"/>
    <w:rsid w:val="005E532A"/>
    <w:rsid w:val="005E5BA2"/>
    <w:rsid w:val="005F2306"/>
    <w:rsid w:val="005F4ABA"/>
    <w:rsid w:val="005F5FEC"/>
    <w:rsid w:val="005F794C"/>
    <w:rsid w:val="005F7F13"/>
    <w:rsid w:val="006061DB"/>
    <w:rsid w:val="006074A3"/>
    <w:rsid w:val="00607BC5"/>
    <w:rsid w:val="006204E5"/>
    <w:rsid w:val="006223D6"/>
    <w:rsid w:val="00623DB4"/>
    <w:rsid w:val="00626699"/>
    <w:rsid w:val="00633AD4"/>
    <w:rsid w:val="00637F52"/>
    <w:rsid w:val="006403BD"/>
    <w:rsid w:val="00640AD0"/>
    <w:rsid w:val="00641B7B"/>
    <w:rsid w:val="00642D02"/>
    <w:rsid w:val="006435BD"/>
    <w:rsid w:val="00651E80"/>
    <w:rsid w:val="00662FC5"/>
    <w:rsid w:val="006642D4"/>
    <w:rsid w:val="00671F32"/>
    <w:rsid w:val="00675E77"/>
    <w:rsid w:val="006811EE"/>
    <w:rsid w:val="0068227F"/>
    <w:rsid w:val="006858D8"/>
    <w:rsid w:val="0068760E"/>
    <w:rsid w:val="006956C9"/>
    <w:rsid w:val="006A307A"/>
    <w:rsid w:val="006B00AE"/>
    <w:rsid w:val="006B0196"/>
    <w:rsid w:val="006B2A76"/>
    <w:rsid w:val="006B70CB"/>
    <w:rsid w:val="006C3282"/>
    <w:rsid w:val="006C4334"/>
    <w:rsid w:val="006C496A"/>
    <w:rsid w:val="006C76F3"/>
    <w:rsid w:val="006D17C0"/>
    <w:rsid w:val="006D2951"/>
    <w:rsid w:val="006D4CE7"/>
    <w:rsid w:val="006D7B4C"/>
    <w:rsid w:val="006E5711"/>
    <w:rsid w:val="006F0A3B"/>
    <w:rsid w:val="006F191C"/>
    <w:rsid w:val="006F1C30"/>
    <w:rsid w:val="00703F22"/>
    <w:rsid w:val="00706F81"/>
    <w:rsid w:val="00710BC0"/>
    <w:rsid w:val="00710CE3"/>
    <w:rsid w:val="007125DA"/>
    <w:rsid w:val="00715C50"/>
    <w:rsid w:val="00715E1E"/>
    <w:rsid w:val="00715FDD"/>
    <w:rsid w:val="007268CB"/>
    <w:rsid w:val="007309B0"/>
    <w:rsid w:val="007316FA"/>
    <w:rsid w:val="007329D3"/>
    <w:rsid w:val="0073340D"/>
    <w:rsid w:val="007416BC"/>
    <w:rsid w:val="007431C0"/>
    <w:rsid w:val="00753CB2"/>
    <w:rsid w:val="00761EA1"/>
    <w:rsid w:val="00763E65"/>
    <w:rsid w:val="00764D79"/>
    <w:rsid w:val="0076619B"/>
    <w:rsid w:val="00766644"/>
    <w:rsid w:val="007666CA"/>
    <w:rsid w:val="0076686B"/>
    <w:rsid w:val="00767719"/>
    <w:rsid w:val="00767AD5"/>
    <w:rsid w:val="00771AD6"/>
    <w:rsid w:val="007804E9"/>
    <w:rsid w:val="00780E4E"/>
    <w:rsid w:val="00781768"/>
    <w:rsid w:val="007825E4"/>
    <w:rsid w:val="00782687"/>
    <w:rsid w:val="0078368A"/>
    <w:rsid w:val="00785881"/>
    <w:rsid w:val="00785908"/>
    <w:rsid w:val="0079705F"/>
    <w:rsid w:val="007A0C10"/>
    <w:rsid w:val="007A11B6"/>
    <w:rsid w:val="007A1F87"/>
    <w:rsid w:val="007A6E0E"/>
    <w:rsid w:val="007A7C28"/>
    <w:rsid w:val="007B168D"/>
    <w:rsid w:val="007B16D9"/>
    <w:rsid w:val="007B2A09"/>
    <w:rsid w:val="007B557C"/>
    <w:rsid w:val="007B575B"/>
    <w:rsid w:val="007B5876"/>
    <w:rsid w:val="007B5C91"/>
    <w:rsid w:val="007C041E"/>
    <w:rsid w:val="007C1A00"/>
    <w:rsid w:val="007C3718"/>
    <w:rsid w:val="007C6D2E"/>
    <w:rsid w:val="007C7122"/>
    <w:rsid w:val="007D2A4A"/>
    <w:rsid w:val="007D31DD"/>
    <w:rsid w:val="007D39D7"/>
    <w:rsid w:val="007D4EB9"/>
    <w:rsid w:val="007E3AF9"/>
    <w:rsid w:val="007F379F"/>
    <w:rsid w:val="007F6676"/>
    <w:rsid w:val="00803859"/>
    <w:rsid w:val="00806D32"/>
    <w:rsid w:val="00815069"/>
    <w:rsid w:val="00815256"/>
    <w:rsid w:val="008156DE"/>
    <w:rsid w:val="0081716B"/>
    <w:rsid w:val="0082180E"/>
    <w:rsid w:val="00821F7D"/>
    <w:rsid w:val="008224BA"/>
    <w:rsid w:val="00822D8E"/>
    <w:rsid w:val="0082634D"/>
    <w:rsid w:val="008310AA"/>
    <w:rsid w:val="00832682"/>
    <w:rsid w:val="00833699"/>
    <w:rsid w:val="00845B0B"/>
    <w:rsid w:val="008464B8"/>
    <w:rsid w:val="00847047"/>
    <w:rsid w:val="0085167F"/>
    <w:rsid w:val="00851A62"/>
    <w:rsid w:val="00852C14"/>
    <w:rsid w:val="00853116"/>
    <w:rsid w:val="00855356"/>
    <w:rsid w:val="008558B4"/>
    <w:rsid w:val="00856923"/>
    <w:rsid w:val="0086338E"/>
    <w:rsid w:val="00865897"/>
    <w:rsid w:val="0087162F"/>
    <w:rsid w:val="008725B4"/>
    <w:rsid w:val="00873CB0"/>
    <w:rsid w:val="00877EE2"/>
    <w:rsid w:val="00881ACA"/>
    <w:rsid w:val="008A3C1A"/>
    <w:rsid w:val="008A781C"/>
    <w:rsid w:val="008B09C3"/>
    <w:rsid w:val="008B29B5"/>
    <w:rsid w:val="008B2F16"/>
    <w:rsid w:val="008B448A"/>
    <w:rsid w:val="008B5C68"/>
    <w:rsid w:val="008C4D5B"/>
    <w:rsid w:val="008D02F5"/>
    <w:rsid w:val="008D0E6C"/>
    <w:rsid w:val="008D13CE"/>
    <w:rsid w:val="008D1532"/>
    <w:rsid w:val="008D21F9"/>
    <w:rsid w:val="008D7A46"/>
    <w:rsid w:val="008E1B69"/>
    <w:rsid w:val="008E4B1B"/>
    <w:rsid w:val="008E55CC"/>
    <w:rsid w:val="008E7F02"/>
    <w:rsid w:val="008F3EDB"/>
    <w:rsid w:val="008F5752"/>
    <w:rsid w:val="008F61D2"/>
    <w:rsid w:val="008F6C25"/>
    <w:rsid w:val="009024E5"/>
    <w:rsid w:val="00913411"/>
    <w:rsid w:val="009148BF"/>
    <w:rsid w:val="009154A5"/>
    <w:rsid w:val="00916FCF"/>
    <w:rsid w:val="00917D5B"/>
    <w:rsid w:val="009234D3"/>
    <w:rsid w:val="0092557E"/>
    <w:rsid w:val="00925DF9"/>
    <w:rsid w:val="00926008"/>
    <w:rsid w:val="00927BE5"/>
    <w:rsid w:val="009337EA"/>
    <w:rsid w:val="00935EF7"/>
    <w:rsid w:val="0094196C"/>
    <w:rsid w:val="00941E80"/>
    <w:rsid w:val="009428A5"/>
    <w:rsid w:val="00945B89"/>
    <w:rsid w:val="0094790B"/>
    <w:rsid w:val="009530B2"/>
    <w:rsid w:val="0095336A"/>
    <w:rsid w:val="009543CF"/>
    <w:rsid w:val="00961CBA"/>
    <w:rsid w:val="009652D8"/>
    <w:rsid w:val="00965693"/>
    <w:rsid w:val="00966299"/>
    <w:rsid w:val="009710C1"/>
    <w:rsid w:val="00972731"/>
    <w:rsid w:val="009732FF"/>
    <w:rsid w:val="00975FB9"/>
    <w:rsid w:val="00976F26"/>
    <w:rsid w:val="00982CE7"/>
    <w:rsid w:val="00983852"/>
    <w:rsid w:val="00984FDB"/>
    <w:rsid w:val="00987FD2"/>
    <w:rsid w:val="009905F0"/>
    <w:rsid w:val="0099153B"/>
    <w:rsid w:val="009935BF"/>
    <w:rsid w:val="00994A0D"/>
    <w:rsid w:val="00994E1E"/>
    <w:rsid w:val="0099721F"/>
    <w:rsid w:val="009A116D"/>
    <w:rsid w:val="009A3558"/>
    <w:rsid w:val="009A48B3"/>
    <w:rsid w:val="009A7AB2"/>
    <w:rsid w:val="009B43CC"/>
    <w:rsid w:val="009B5AB2"/>
    <w:rsid w:val="009B7A84"/>
    <w:rsid w:val="009C269E"/>
    <w:rsid w:val="009C5857"/>
    <w:rsid w:val="009C7C3B"/>
    <w:rsid w:val="009D4B46"/>
    <w:rsid w:val="009D5A64"/>
    <w:rsid w:val="009E05B9"/>
    <w:rsid w:val="009E166F"/>
    <w:rsid w:val="009E41B5"/>
    <w:rsid w:val="009E53A1"/>
    <w:rsid w:val="009F058D"/>
    <w:rsid w:val="009F2F5E"/>
    <w:rsid w:val="009F358A"/>
    <w:rsid w:val="009F3A96"/>
    <w:rsid w:val="009F4190"/>
    <w:rsid w:val="009F4EAD"/>
    <w:rsid w:val="009F5A1B"/>
    <w:rsid w:val="009F64AA"/>
    <w:rsid w:val="009F67DA"/>
    <w:rsid w:val="009F692D"/>
    <w:rsid w:val="00A00105"/>
    <w:rsid w:val="00A02447"/>
    <w:rsid w:val="00A04F28"/>
    <w:rsid w:val="00A06F62"/>
    <w:rsid w:val="00A07703"/>
    <w:rsid w:val="00A136BA"/>
    <w:rsid w:val="00A2132B"/>
    <w:rsid w:val="00A248CB"/>
    <w:rsid w:val="00A25AE6"/>
    <w:rsid w:val="00A27164"/>
    <w:rsid w:val="00A2792E"/>
    <w:rsid w:val="00A30B12"/>
    <w:rsid w:val="00A32559"/>
    <w:rsid w:val="00A33084"/>
    <w:rsid w:val="00A33F7E"/>
    <w:rsid w:val="00A36D56"/>
    <w:rsid w:val="00A403FB"/>
    <w:rsid w:val="00A45CD1"/>
    <w:rsid w:val="00A51698"/>
    <w:rsid w:val="00A52D76"/>
    <w:rsid w:val="00A56FAF"/>
    <w:rsid w:val="00A571B3"/>
    <w:rsid w:val="00A57CF3"/>
    <w:rsid w:val="00A6100D"/>
    <w:rsid w:val="00A6225D"/>
    <w:rsid w:val="00A746C3"/>
    <w:rsid w:val="00A82E0F"/>
    <w:rsid w:val="00A84C9C"/>
    <w:rsid w:val="00A8576F"/>
    <w:rsid w:val="00A86B9B"/>
    <w:rsid w:val="00A87DCB"/>
    <w:rsid w:val="00A90541"/>
    <w:rsid w:val="00A90983"/>
    <w:rsid w:val="00A91F5E"/>
    <w:rsid w:val="00A9364B"/>
    <w:rsid w:val="00A96CFA"/>
    <w:rsid w:val="00AA0983"/>
    <w:rsid w:val="00AA2D23"/>
    <w:rsid w:val="00AB00EB"/>
    <w:rsid w:val="00AB0E40"/>
    <w:rsid w:val="00AB12C7"/>
    <w:rsid w:val="00AB20EE"/>
    <w:rsid w:val="00AB3648"/>
    <w:rsid w:val="00AB3832"/>
    <w:rsid w:val="00AB3DDF"/>
    <w:rsid w:val="00AB4009"/>
    <w:rsid w:val="00AC15B9"/>
    <w:rsid w:val="00AC45D4"/>
    <w:rsid w:val="00AD054C"/>
    <w:rsid w:val="00AD184B"/>
    <w:rsid w:val="00AD4AF1"/>
    <w:rsid w:val="00AD575E"/>
    <w:rsid w:val="00AD7CA0"/>
    <w:rsid w:val="00AE14B8"/>
    <w:rsid w:val="00AE1CFF"/>
    <w:rsid w:val="00AE26BA"/>
    <w:rsid w:val="00AE27FF"/>
    <w:rsid w:val="00AE2A16"/>
    <w:rsid w:val="00AF0C3F"/>
    <w:rsid w:val="00AF1DE5"/>
    <w:rsid w:val="00AF2ECE"/>
    <w:rsid w:val="00AF3B84"/>
    <w:rsid w:val="00AF3CAC"/>
    <w:rsid w:val="00AF4258"/>
    <w:rsid w:val="00AF42A0"/>
    <w:rsid w:val="00AF47C3"/>
    <w:rsid w:val="00AF4B61"/>
    <w:rsid w:val="00AF530C"/>
    <w:rsid w:val="00AF6077"/>
    <w:rsid w:val="00AF6345"/>
    <w:rsid w:val="00AF7B63"/>
    <w:rsid w:val="00B0020D"/>
    <w:rsid w:val="00B02D68"/>
    <w:rsid w:val="00B0382B"/>
    <w:rsid w:val="00B03AA0"/>
    <w:rsid w:val="00B03EE6"/>
    <w:rsid w:val="00B10F24"/>
    <w:rsid w:val="00B14A5B"/>
    <w:rsid w:val="00B15417"/>
    <w:rsid w:val="00B15AFC"/>
    <w:rsid w:val="00B1708B"/>
    <w:rsid w:val="00B2091E"/>
    <w:rsid w:val="00B20F54"/>
    <w:rsid w:val="00B210F2"/>
    <w:rsid w:val="00B27697"/>
    <w:rsid w:val="00B27BC3"/>
    <w:rsid w:val="00B27DC1"/>
    <w:rsid w:val="00B30A91"/>
    <w:rsid w:val="00B315E6"/>
    <w:rsid w:val="00B338A5"/>
    <w:rsid w:val="00B33D49"/>
    <w:rsid w:val="00B37E4C"/>
    <w:rsid w:val="00B433DB"/>
    <w:rsid w:val="00B45589"/>
    <w:rsid w:val="00B474C9"/>
    <w:rsid w:val="00B47C2A"/>
    <w:rsid w:val="00B504A1"/>
    <w:rsid w:val="00B5560A"/>
    <w:rsid w:val="00B55911"/>
    <w:rsid w:val="00B609FC"/>
    <w:rsid w:val="00B60F6A"/>
    <w:rsid w:val="00B61B83"/>
    <w:rsid w:val="00B642FC"/>
    <w:rsid w:val="00B6454C"/>
    <w:rsid w:val="00B736E3"/>
    <w:rsid w:val="00B7685B"/>
    <w:rsid w:val="00B77EE6"/>
    <w:rsid w:val="00B80796"/>
    <w:rsid w:val="00B817FC"/>
    <w:rsid w:val="00B82073"/>
    <w:rsid w:val="00B82E15"/>
    <w:rsid w:val="00B84DA9"/>
    <w:rsid w:val="00B8567F"/>
    <w:rsid w:val="00B928B5"/>
    <w:rsid w:val="00B939BD"/>
    <w:rsid w:val="00B943CE"/>
    <w:rsid w:val="00B94A24"/>
    <w:rsid w:val="00B95033"/>
    <w:rsid w:val="00B9584F"/>
    <w:rsid w:val="00B96471"/>
    <w:rsid w:val="00B971A7"/>
    <w:rsid w:val="00BA0674"/>
    <w:rsid w:val="00BA2463"/>
    <w:rsid w:val="00BA7D17"/>
    <w:rsid w:val="00BB3D29"/>
    <w:rsid w:val="00BB3DEB"/>
    <w:rsid w:val="00BB41CB"/>
    <w:rsid w:val="00BB7804"/>
    <w:rsid w:val="00BC1DB3"/>
    <w:rsid w:val="00BC205C"/>
    <w:rsid w:val="00BC79EE"/>
    <w:rsid w:val="00BD0D42"/>
    <w:rsid w:val="00BD4071"/>
    <w:rsid w:val="00BD5342"/>
    <w:rsid w:val="00BD54A7"/>
    <w:rsid w:val="00BD7DD9"/>
    <w:rsid w:val="00BE35F9"/>
    <w:rsid w:val="00BE37ED"/>
    <w:rsid w:val="00BE3C2A"/>
    <w:rsid w:val="00BE53D2"/>
    <w:rsid w:val="00BE5E9D"/>
    <w:rsid w:val="00BF088B"/>
    <w:rsid w:val="00BF7D00"/>
    <w:rsid w:val="00C00289"/>
    <w:rsid w:val="00C01200"/>
    <w:rsid w:val="00C02B6A"/>
    <w:rsid w:val="00C05948"/>
    <w:rsid w:val="00C0661D"/>
    <w:rsid w:val="00C07127"/>
    <w:rsid w:val="00C11AFB"/>
    <w:rsid w:val="00C30402"/>
    <w:rsid w:val="00C3375D"/>
    <w:rsid w:val="00C34367"/>
    <w:rsid w:val="00C40F1D"/>
    <w:rsid w:val="00C418DC"/>
    <w:rsid w:val="00C42816"/>
    <w:rsid w:val="00C4538D"/>
    <w:rsid w:val="00C46F0F"/>
    <w:rsid w:val="00C50573"/>
    <w:rsid w:val="00C514D7"/>
    <w:rsid w:val="00C5162E"/>
    <w:rsid w:val="00C53EF9"/>
    <w:rsid w:val="00C56A27"/>
    <w:rsid w:val="00C5752B"/>
    <w:rsid w:val="00C61975"/>
    <w:rsid w:val="00C62D12"/>
    <w:rsid w:val="00C6480F"/>
    <w:rsid w:val="00C66DE5"/>
    <w:rsid w:val="00C671F1"/>
    <w:rsid w:val="00C70234"/>
    <w:rsid w:val="00C713A7"/>
    <w:rsid w:val="00C774B4"/>
    <w:rsid w:val="00C77660"/>
    <w:rsid w:val="00C81251"/>
    <w:rsid w:val="00C85BE8"/>
    <w:rsid w:val="00C865BD"/>
    <w:rsid w:val="00C86CD5"/>
    <w:rsid w:val="00C87D31"/>
    <w:rsid w:val="00C92C2C"/>
    <w:rsid w:val="00C94FF5"/>
    <w:rsid w:val="00CA162A"/>
    <w:rsid w:val="00CA49D7"/>
    <w:rsid w:val="00CB0364"/>
    <w:rsid w:val="00CB161E"/>
    <w:rsid w:val="00CB2120"/>
    <w:rsid w:val="00CB292E"/>
    <w:rsid w:val="00CB5CA3"/>
    <w:rsid w:val="00CC10C4"/>
    <w:rsid w:val="00CC1CA8"/>
    <w:rsid w:val="00CC22DF"/>
    <w:rsid w:val="00CC4C63"/>
    <w:rsid w:val="00CC54A1"/>
    <w:rsid w:val="00CC54A9"/>
    <w:rsid w:val="00CC76A7"/>
    <w:rsid w:val="00CD3266"/>
    <w:rsid w:val="00CE01FE"/>
    <w:rsid w:val="00CE1A3D"/>
    <w:rsid w:val="00CE61F3"/>
    <w:rsid w:val="00CE6BB4"/>
    <w:rsid w:val="00CE73A7"/>
    <w:rsid w:val="00CF1CA4"/>
    <w:rsid w:val="00CF2A6E"/>
    <w:rsid w:val="00CF2A70"/>
    <w:rsid w:val="00CF40F2"/>
    <w:rsid w:val="00D011AA"/>
    <w:rsid w:val="00D12DCC"/>
    <w:rsid w:val="00D16B2C"/>
    <w:rsid w:val="00D16BC6"/>
    <w:rsid w:val="00D17F85"/>
    <w:rsid w:val="00D20907"/>
    <w:rsid w:val="00D219DD"/>
    <w:rsid w:val="00D23374"/>
    <w:rsid w:val="00D23E83"/>
    <w:rsid w:val="00D27E6D"/>
    <w:rsid w:val="00D30C6E"/>
    <w:rsid w:val="00D33E36"/>
    <w:rsid w:val="00D36947"/>
    <w:rsid w:val="00D4159F"/>
    <w:rsid w:val="00D41D95"/>
    <w:rsid w:val="00D41E53"/>
    <w:rsid w:val="00D43148"/>
    <w:rsid w:val="00D47207"/>
    <w:rsid w:val="00D47E4F"/>
    <w:rsid w:val="00D500D1"/>
    <w:rsid w:val="00D52BD6"/>
    <w:rsid w:val="00D55744"/>
    <w:rsid w:val="00D5609F"/>
    <w:rsid w:val="00D57B2C"/>
    <w:rsid w:val="00D658C0"/>
    <w:rsid w:val="00D67A92"/>
    <w:rsid w:val="00D73C95"/>
    <w:rsid w:val="00D748E2"/>
    <w:rsid w:val="00D75B6A"/>
    <w:rsid w:val="00D76FFF"/>
    <w:rsid w:val="00D81F2E"/>
    <w:rsid w:val="00D8349C"/>
    <w:rsid w:val="00D86C0E"/>
    <w:rsid w:val="00D86FA3"/>
    <w:rsid w:val="00D90448"/>
    <w:rsid w:val="00D92664"/>
    <w:rsid w:val="00D96C60"/>
    <w:rsid w:val="00DA0C94"/>
    <w:rsid w:val="00DA3A71"/>
    <w:rsid w:val="00DA4BBE"/>
    <w:rsid w:val="00DA59B9"/>
    <w:rsid w:val="00DA66A0"/>
    <w:rsid w:val="00DA7CB3"/>
    <w:rsid w:val="00DB10D4"/>
    <w:rsid w:val="00DB11AA"/>
    <w:rsid w:val="00DB1290"/>
    <w:rsid w:val="00DC09E1"/>
    <w:rsid w:val="00DC553C"/>
    <w:rsid w:val="00DC5BE9"/>
    <w:rsid w:val="00DC7728"/>
    <w:rsid w:val="00DC7C0F"/>
    <w:rsid w:val="00DD6D24"/>
    <w:rsid w:val="00DD7277"/>
    <w:rsid w:val="00DE4952"/>
    <w:rsid w:val="00DE7A93"/>
    <w:rsid w:val="00DF0345"/>
    <w:rsid w:val="00DF6D00"/>
    <w:rsid w:val="00E01896"/>
    <w:rsid w:val="00E03922"/>
    <w:rsid w:val="00E079C2"/>
    <w:rsid w:val="00E12893"/>
    <w:rsid w:val="00E20E8F"/>
    <w:rsid w:val="00E21D9D"/>
    <w:rsid w:val="00E22E96"/>
    <w:rsid w:val="00E23154"/>
    <w:rsid w:val="00E238B9"/>
    <w:rsid w:val="00E24F74"/>
    <w:rsid w:val="00E2700E"/>
    <w:rsid w:val="00E27A8B"/>
    <w:rsid w:val="00E27CD8"/>
    <w:rsid w:val="00E33DA4"/>
    <w:rsid w:val="00E3495D"/>
    <w:rsid w:val="00E351CA"/>
    <w:rsid w:val="00E35AE9"/>
    <w:rsid w:val="00E35C1B"/>
    <w:rsid w:val="00E43550"/>
    <w:rsid w:val="00E50413"/>
    <w:rsid w:val="00E5273E"/>
    <w:rsid w:val="00E527AA"/>
    <w:rsid w:val="00E52C2C"/>
    <w:rsid w:val="00E537F8"/>
    <w:rsid w:val="00E5394F"/>
    <w:rsid w:val="00E57360"/>
    <w:rsid w:val="00E63AD5"/>
    <w:rsid w:val="00E640FC"/>
    <w:rsid w:val="00E64FDF"/>
    <w:rsid w:val="00E71AEF"/>
    <w:rsid w:val="00E7272E"/>
    <w:rsid w:val="00E7738A"/>
    <w:rsid w:val="00E7777E"/>
    <w:rsid w:val="00E809AB"/>
    <w:rsid w:val="00E810C9"/>
    <w:rsid w:val="00E82027"/>
    <w:rsid w:val="00E826AE"/>
    <w:rsid w:val="00E854E3"/>
    <w:rsid w:val="00E867D7"/>
    <w:rsid w:val="00E86982"/>
    <w:rsid w:val="00E92A29"/>
    <w:rsid w:val="00E92F88"/>
    <w:rsid w:val="00E9783D"/>
    <w:rsid w:val="00EB1290"/>
    <w:rsid w:val="00EB486E"/>
    <w:rsid w:val="00EB6851"/>
    <w:rsid w:val="00EB703B"/>
    <w:rsid w:val="00EB7105"/>
    <w:rsid w:val="00EC0262"/>
    <w:rsid w:val="00EC101E"/>
    <w:rsid w:val="00EC3058"/>
    <w:rsid w:val="00EC521A"/>
    <w:rsid w:val="00EC60FF"/>
    <w:rsid w:val="00EC6899"/>
    <w:rsid w:val="00ED2803"/>
    <w:rsid w:val="00ED4A9C"/>
    <w:rsid w:val="00ED5F51"/>
    <w:rsid w:val="00ED76A8"/>
    <w:rsid w:val="00EE269B"/>
    <w:rsid w:val="00EE4F53"/>
    <w:rsid w:val="00EE5256"/>
    <w:rsid w:val="00EE6360"/>
    <w:rsid w:val="00EF1BF8"/>
    <w:rsid w:val="00EF2CFA"/>
    <w:rsid w:val="00F00D7E"/>
    <w:rsid w:val="00F01597"/>
    <w:rsid w:val="00F0309C"/>
    <w:rsid w:val="00F04C8E"/>
    <w:rsid w:val="00F04EFD"/>
    <w:rsid w:val="00F079A4"/>
    <w:rsid w:val="00F14E9F"/>
    <w:rsid w:val="00F16F7A"/>
    <w:rsid w:val="00F20661"/>
    <w:rsid w:val="00F229FA"/>
    <w:rsid w:val="00F22B5A"/>
    <w:rsid w:val="00F232AB"/>
    <w:rsid w:val="00F25BE0"/>
    <w:rsid w:val="00F2672F"/>
    <w:rsid w:val="00F26AF4"/>
    <w:rsid w:val="00F27C92"/>
    <w:rsid w:val="00F37D98"/>
    <w:rsid w:val="00F4662F"/>
    <w:rsid w:val="00F52F6D"/>
    <w:rsid w:val="00F54F6F"/>
    <w:rsid w:val="00F5768C"/>
    <w:rsid w:val="00F57EE8"/>
    <w:rsid w:val="00F62ADA"/>
    <w:rsid w:val="00F6480C"/>
    <w:rsid w:val="00F64890"/>
    <w:rsid w:val="00F67811"/>
    <w:rsid w:val="00F712EF"/>
    <w:rsid w:val="00F71B57"/>
    <w:rsid w:val="00F72B1D"/>
    <w:rsid w:val="00F73852"/>
    <w:rsid w:val="00F759FD"/>
    <w:rsid w:val="00F75CF5"/>
    <w:rsid w:val="00F779E0"/>
    <w:rsid w:val="00F836A5"/>
    <w:rsid w:val="00F85BC1"/>
    <w:rsid w:val="00F942CA"/>
    <w:rsid w:val="00F945FB"/>
    <w:rsid w:val="00F9551D"/>
    <w:rsid w:val="00F97489"/>
    <w:rsid w:val="00FA3F65"/>
    <w:rsid w:val="00FA441C"/>
    <w:rsid w:val="00FA7636"/>
    <w:rsid w:val="00FA7942"/>
    <w:rsid w:val="00FB0EB0"/>
    <w:rsid w:val="00FB2088"/>
    <w:rsid w:val="00FB5E8B"/>
    <w:rsid w:val="00FC0397"/>
    <w:rsid w:val="00FC2574"/>
    <w:rsid w:val="00FC3DEA"/>
    <w:rsid w:val="00FC6BF8"/>
    <w:rsid w:val="00FD23AD"/>
    <w:rsid w:val="00FD4445"/>
    <w:rsid w:val="00FD4DF6"/>
    <w:rsid w:val="00FD7BE9"/>
    <w:rsid w:val="00FE3234"/>
    <w:rsid w:val="00FE65EB"/>
    <w:rsid w:val="00FF0176"/>
    <w:rsid w:val="00FF1860"/>
    <w:rsid w:val="00FF3458"/>
    <w:rsid w:val="00FF4B82"/>
    <w:rsid w:val="00FF7BBB"/>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66C4B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3866EB"/>
    <w:pPr>
      <w:keepNext/>
      <w:keepLines/>
      <w:spacing w:before="360" w:after="36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3866EB"/>
    <w:pPr>
      <w:keepNext/>
      <w:keepLines/>
      <w:spacing w:before="240"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3866EB"/>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3866EB"/>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B0020D"/>
    <w:pPr>
      <w:tabs>
        <w:tab w:val="right" w:pos="7928"/>
      </w:tabs>
      <w:spacing w:line="360"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table" w:styleId="TableGrid">
    <w:name w:val="Table Grid"/>
    <w:basedOn w:val="TableNormal"/>
    <w:uiPriority w:val="59"/>
    <w:rsid w:val="008D7A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formattedText">
    <w:name w:val="Preformatted Text"/>
    <w:basedOn w:val="Normal"/>
    <w:qFormat/>
    <w:rsid w:val="0099153B"/>
    <w:pPr>
      <w:ind w:firstLine="0"/>
      <w:jc w:val="left"/>
    </w:pPr>
    <w:rPr>
      <w:rFonts w:ascii="Liberation Mono" w:eastAsia="Courier New" w:hAnsi="Liberation Mono" w:cs="Liberation Mono"/>
      <w:sz w:val="20"/>
      <w:szCs w:val="20"/>
      <w:lang w:eastAsia="zh-CN" w:bidi="hi-IN"/>
    </w:rPr>
  </w:style>
  <w:style w:type="paragraph" w:styleId="HTMLPreformatted">
    <w:name w:val="HTML Preformatted"/>
    <w:basedOn w:val="Normal"/>
    <w:link w:val="HTMLPreformattedChar"/>
    <w:uiPriority w:val="99"/>
    <w:unhideWhenUsed/>
    <w:rsid w:val="00CC4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ko-KR"/>
    </w:rPr>
  </w:style>
  <w:style w:type="character" w:customStyle="1" w:styleId="HTMLPreformattedChar">
    <w:name w:val="HTML Preformatted Char"/>
    <w:basedOn w:val="DefaultParagraphFont"/>
    <w:link w:val="HTMLPreformatted"/>
    <w:uiPriority w:val="99"/>
    <w:rsid w:val="00CC4C63"/>
    <w:rPr>
      <w:rFonts w:ascii="Courier New" w:eastAsia="Times New Roman" w:hAnsi="Courier New" w:cs="Courier New"/>
      <w:sz w:val="20"/>
      <w:szCs w:val="20"/>
      <w:lang w:eastAsia="ko-KR"/>
    </w:rPr>
  </w:style>
  <w:style w:type="character" w:customStyle="1" w:styleId="gnkrckgcmsb">
    <w:name w:val="gnkrckgcmsb"/>
    <w:basedOn w:val="DefaultParagraphFont"/>
    <w:rsid w:val="00CC4C63"/>
  </w:style>
  <w:style w:type="character" w:customStyle="1" w:styleId="gnkrckgcmrb">
    <w:name w:val="gnkrckgcmrb"/>
    <w:basedOn w:val="DefaultParagraphFont"/>
    <w:rsid w:val="00CC4C63"/>
  </w:style>
  <w:style w:type="character" w:customStyle="1" w:styleId="gnkrckgcgsb">
    <w:name w:val="gnkrckgcgsb"/>
    <w:basedOn w:val="DefaultParagraphFont"/>
    <w:rsid w:val="00CC4C63"/>
  </w:style>
  <w:style w:type="character" w:customStyle="1" w:styleId="gnkrckgcasb">
    <w:name w:val="gnkrckgcasb"/>
    <w:basedOn w:val="DefaultParagraphFont"/>
    <w:rsid w:val="00DC553C"/>
  </w:style>
  <w:style w:type="character" w:styleId="CommentReference">
    <w:name w:val="annotation reference"/>
    <w:basedOn w:val="DefaultParagraphFont"/>
    <w:uiPriority w:val="99"/>
    <w:semiHidden/>
    <w:unhideWhenUsed/>
    <w:rsid w:val="003C10B3"/>
    <w:rPr>
      <w:sz w:val="16"/>
      <w:szCs w:val="16"/>
    </w:rPr>
  </w:style>
  <w:style w:type="paragraph" w:styleId="CommentText">
    <w:name w:val="annotation text"/>
    <w:basedOn w:val="Normal"/>
    <w:link w:val="CommentTextChar"/>
    <w:uiPriority w:val="99"/>
    <w:semiHidden/>
    <w:unhideWhenUsed/>
    <w:rsid w:val="003C10B3"/>
    <w:rPr>
      <w:sz w:val="20"/>
      <w:szCs w:val="20"/>
    </w:rPr>
  </w:style>
  <w:style w:type="character" w:customStyle="1" w:styleId="CommentTextChar">
    <w:name w:val="Comment Text Char"/>
    <w:basedOn w:val="DefaultParagraphFont"/>
    <w:link w:val="CommentText"/>
    <w:uiPriority w:val="99"/>
    <w:semiHidden/>
    <w:rsid w:val="003C10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C10B3"/>
    <w:rPr>
      <w:b/>
      <w:bCs/>
    </w:rPr>
  </w:style>
  <w:style w:type="character" w:customStyle="1" w:styleId="CommentSubjectChar">
    <w:name w:val="Comment Subject Char"/>
    <w:basedOn w:val="CommentTextChar"/>
    <w:link w:val="CommentSubject"/>
    <w:uiPriority w:val="99"/>
    <w:semiHidden/>
    <w:rsid w:val="003C10B3"/>
    <w:rPr>
      <w:rFonts w:ascii="Times New Roman" w:hAnsi="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3866EB"/>
    <w:pPr>
      <w:keepNext/>
      <w:keepLines/>
      <w:spacing w:before="360" w:after="36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3866EB"/>
    <w:pPr>
      <w:keepNext/>
      <w:keepLines/>
      <w:spacing w:before="240"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3866EB"/>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3866EB"/>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B0020D"/>
    <w:pPr>
      <w:tabs>
        <w:tab w:val="right" w:pos="7928"/>
      </w:tabs>
      <w:spacing w:line="360"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table" w:styleId="TableGrid">
    <w:name w:val="Table Grid"/>
    <w:basedOn w:val="TableNormal"/>
    <w:uiPriority w:val="59"/>
    <w:rsid w:val="008D7A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formattedText">
    <w:name w:val="Preformatted Text"/>
    <w:basedOn w:val="Normal"/>
    <w:qFormat/>
    <w:rsid w:val="0099153B"/>
    <w:pPr>
      <w:ind w:firstLine="0"/>
      <w:jc w:val="left"/>
    </w:pPr>
    <w:rPr>
      <w:rFonts w:ascii="Liberation Mono" w:eastAsia="Courier New" w:hAnsi="Liberation Mono" w:cs="Liberation Mono"/>
      <w:sz w:val="20"/>
      <w:szCs w:val="20"/>
      <w:lang w:eastAsia="zh-CN" w:bidi="hi-IN"/>
    </w:rPr>
  </w:style>
  <w:style w:type="paragraph" w:styleId="HTMLPreformatted">
    <w:name w:val="HTML Preformatted"/>
    <w:basedOn w:val="Normal"/>
    <w:link w:val="HTMLPreformattedChar"/>
    <w:uiPriority w:val="99"/>
    <w:unhideWhenUsed/>
    <w:rsid w:val="00CC4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ko-KR"/>
    </w:rPr>
  </w:style>
  <w:style w:type="character" w:customStyle="1" w:styleId="HTMLPreformattedChar">
    <w:name w:val="HTML Preformatted Char"/>
    <w:basedOn w:val="DefaultParagraphFont"/>
    <w:link w:val="HTMLPreformatted"/>
    <w:uiPriority w:val="99"/>
    <w:rsid w:val="00CC4C63"/>
    <w:rPr>
      <w:rFonts w:ascii="Courier New" w:eastAsia="Times New Roman" w:hAnsi="Courier New" w:cs="Courier New"/>
      <w:sz w:val="20"/>
      <w:szCs w:val="20"/>
      <w:lang w:eastAsia="ko-KR"/>
    </w:rPr>
  </w:style>
  <w:style w:type="character" w:customStyle="1" w:styleId="gnkrckgcmsb">
    <w:name w:val="gnkrckgcmsb"/>
    <w:basedOn w:val="DefaultParagraphFont"/>
    <w:rsid w:val="00CC4C63"/>
  </w:style>
  <w:style w:type="character" w:customStyle="1" w:styleId="gnkrckgcmrb">
    <w:name w:val="gnkrckgcmrb"/>
    <w:basedOn w:val="DefaultParagraphFont"/>
    <w:rsid w:val="00CC4C63"/>
  </w:style>
  <w:style w:type="character" w:customStyle="1" w:styleId="gnkrckgcgsb">
    <w:name w:val="gnkrckgcgsb"/>
    <w:basedOn w:val="DefaultParagraphFont"/>
    <w:rsid w:val="00CC4C63"/>
  </w:style>
  <w:style w:type="character" w:customStyle="1" w:styleId="gnkrckgcasb">
    <w:name w:val="gnkrckgcasb"/>
    <w:basedOn w:val="DefaultParagraphFont"/>
    <w:rsid w:val="00DC553C"/>
  </w:style>
  <w:style w:type="character" w:styleId="CommentReference">
    <w:name w:val="annotation reference"/>
    <w:basedOn w:val="DefaultParagraphFont"/>
    <w:uiPriority w:val="99"/>
    <w:semiHidden/>
    <w:unhideWhenUsed/>
    <w:rsid w:val="003C10B3"/>
    <w:rPr>
      <w:sz w:val="16"/>
      <w:szCs w:val="16"/>
    </w:rPr>
  </w:style>
  <w:style w:type="paragraph" w:styleId="CommentText">
    <w:name w:val="annotation text"/>
    <w:basedOn w:val="Normal"/>
    <w:link w:val="CommentTextChar"/>
    <w:uiPriority w:val="99"/>
    <w:semiHidden/>
    <w:unhideWhenUsed/>
    <w:rsid w:val="003C10B3"/>
    <w:rPr>
      <w:sz w:val="20"/>
      <w:szCs w:val="20"/>
    </w:rPr>
  </w:style>
  <w:style w:type="character" w:customStyle="1" w:styleId="CommentTextChar">
    <w:name w:val="Comment Text Char"/>
    <w:basedOn w:val="DefaultParagraphFont"/>
    <w:link w:val="CommentText"/>
    <w:uiPriority w:val="99"/>
    <w:semiHidden/>
    <w:rsid w:val="003C10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C10B3"/>
    <w:rPr>
      <w:b/>
      <w:bCs/>
    </w:rPr>
  </w:style>
  <w:style w:type="character" w:customStyle="1" w:styleId="CommentSubjectChar">
    <w:name w:val="Comment Subject Char"/>
    <w:basedOn w:val="CommentTextChar"/>
    <w:link w:val="CommentSubject"/>
    <w:uiPriority w:val="99"/>
    <w:semiHidden/>
    <w:rsid w:val="003C10B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80302">
      <w:bodyDiv w:val="1"/>
      <w:marLeft w:val="0"/>
      <w:marRight w:val="0"/>
      <w:marTop w:val="0"/>
      <w:marBottom w:val="0"/>
      <w:divBdr>
        <w:top w:val="none" w:sz="0" w:space="0" w:color="auto"/>
        <w:left w:val="none" w:sz="0" w:space="0" w:color="auto"/>
        <w:bottom w:val="none" w:sz="0" w:space="0" w:color="auto"/>
        <w:right w:val="none" w:sz="0" w:space="0" w:color="auto"/>
      </w:divBdr>
    </w:div>
    <w:div w:id="302929804">
      <w:bodyDiv w:val="1"/>
      <w:marLeft w:val="0"/>
      <w:marRight w:val="0"/>
      <w:marTop w:val="0"/>
      <w:marBottom w:val="0"/>
      <w:divBdr>
        <w:top w:val="none" w:sz="0" w:space="0" w:color="auto"/>
        <w:left w:val="none" w:sz="0" w:space="0" w:color="auto"/>
        <w:bottom w:val="none" w:sz="0" w:space="0" w:color="auto"/>
        <w:right w:val="none" w:sz="0" w:space="0" w:color="auto"/>
      </w:divBdr>
    </w:div>
    <w:div w:id="306935239">
      <w:bodyDiv w:val="1"/>
      <w:marLeft w:val="0"/>
      <w:marRight w:val="0"/>
      <w:marTop w:val="0"/>
      <w:marBottom w:val="0"/>
      <w:divBdr>
        <w:top w:val="none" w:sz="0" w:space="0" w:color="auto"/>
        <w:left w:val="none" w:sz="0" w:space="0" w:color="auto"/>
        <w:bottom w:val="none" w:sz="0" w:space="0" w:color="auto"/>
        <w:right w:val="none" w:sz="0" w:space="0" w:color="auto"/>
      </w:divBdr>
    </w:div>
    <w:div w:id="622157078">
      <w:bodyDiv w:val="1"/>
      <w:marLeft w:val="0"/>
      <w:marRight w:val="0"/>
      <w:marTop w:val="0"/>
      <w:marBottom w:val="0"/>
      <w:divBdr>
        <w:top w:val="none" w:sz="0" w:space="0" w:color="auto"/>
        <w:left w:val="none" w:sz="0" w:space="0" w:color="auto"/>
        <w:bottom w:val="none" w:sz="0" w:space="0" w:color="auto"/>
        <w:right w:val="none" w:sz="0" w:space="0" w:color="auto"/>
      </w:divBdr>
    </w:div>
    <w:div w:id="630785781">
      <w:bodyDiv w:val="1"/>
      <w:marLeft w:val="0"/>
      <w:marRight w:val="0"/>
      <w:marTop w:val="0"/>
      <w:marBottom w:val="0"/>
      <w:divBdr>
        <w:top w:val="none" w:sz="0" w:space="0" w:color="auto"/>
        <w:left w:val="none" w:sz="0" w:space="0" w:color="auto"/>
        <w:bottom w:val="none" w:sz="0" w:space="0" w:color="auto"/>
        <w:right w:val="none" w:sz="0" w:space="0" w:color="auto"/>
      </w:divBdr>
    </w:div>
    <w:div w:id="741608155">
      <w:bodyDiv w:val="1"/>
      <w:marLeft w:val="0"/>
      <w:marRight w:val="0"/>
      <w:marTop w:val="0"/>
      <w:marBottom w:val="0"/>
      <w:divBdr>
        <w:top w:val="none" w:sz="0" w:space="0" w:color="auto"/>
        <w:left w:val="none" w:sz="0" w:space="0" w:color="auto"/>
        <w:bottom w:val="none" w:sz="0" w:space="0" w:color="auto"/>
        <w:right w:val="none" w:sz="0" w:space="0" w:color="auto"/>
      </w:divBdr>
    </w:div>
    <w:div w:id="769859191">
      <w:bodyDiv w:val="1"/>
      <w:marLeft w:val="0"/>
      <w:marRight w:val="0"/>
      <w:marTop w:val="0"/>
      <w:marBottom w:val="0"/>
      <w:divBdr>
        <w:top w:val="none" w:sz="0" w:space="0" w:color="auto"/>
        <w:left w:val="none" w:sz="0" w:space="0" w:color="auto"/>
        <w:bottom w:val="none" w:sz="0" w:space="0" w:color="auto"/>
        <w:right w:val="none" w:sz="0" w:space="0" w:color="auto"/>
      </w:divBdr>
    </w:div>
    <w:div w:id="799419915">
      <w:bodyDiv w:val="1"/>
      <w:marLeft w:val="0"/>
      <w:marRight w:val="0"/>
      <w:marTop w:val="0"/>
      <w:marBottom w:val="0"/>
      <w:divBdr>
        <w:top w:val="none" w:sz="0" w:space="0" w:color="auto"/>
        <w:left w:val="none" w:sz="0" w:space="0" w:color="auto"/>
        <w:bottom w:val="none" w:sz="0" w:space="0" w:color="auto"/>
        <w:right w:val="none" w:sz="0" w:space="0" w:color="auto"/>
      </w:divBdr>
    </w:div>
    <w:div w:id="811140116">
      <w:bodyDiv w:val="1"/>
      <w:marLeft w:val="0"/>
      <w:marRight w:val="0"/>
      <w:marTop w:val="0"/>
      <w:marBottom w:val="0"/>
      <w:divBdr>
        <w:top w:val="none" w:sz="0" w:space="0" w:color="auto"/>
        <w:left w:val="none" w:sz="0" w:space="0" w:color="auto"/>
        <w:bottom w:val="none" w:sz="0" w:space="0" w:color="auto"/>
        <w:right w:val="none" w:sz="0" w:space="0" w:color="auto"/>
      </w:divBdr>
    </w:div>
    <w:div w:id="825780949">
      <w:bodyDiv w:val="1"/>
      <w:marLeft w:val="0"/>
      <w:marRight w:val="0"/>
      <w:marTop w:val="0"/>
      <w:marBottom w:val="0"/>
      <w:divBdr>
        <w:top w:val="none" w:sz="0" w:space="0" w:color="auto"/>
        <w:left w:val="none" w:sz="0" w:space="0" w:color="auto"/>
        <w:bottom w:val="none" w:sz="0" w:space="0" w:color="auto"/>
        <w:right w:val="none" w:sz="0" w:space="0" w:color="auto"/>
      </w:divBdr>
    </w:div>
    <w:div w:id="1110007516">
      <w:bodyDiv w:val="1"/>
      <w:marLeft w:val="0"/>
      <w:marRight w:val="0"/>
      <w:marTop w:val="0"/>
      <w:marBottom w:val="0"/>
      <w:divBdr>
        <w:top w:val="none" w:sz="0" w:space="0" w:color="auto"/>
        <w:left w:val="none" w:sz="0" w:space="0" w:color="auto"/>
        <w:bottom w:val="none" w:sz="0" w:space="0" w:color="auto"/>
        <w:right w:val="none" w:sz="0" w:space="0" w:color="auto"/>
      </w:divBdr>
    </w:div>
    <w:div w:id="1114860196">
      <w:bodyDiv w:val="1"/>
      <w:marLeft w:val="0"/>
      <w:marRight w:val="0"/>
      <w:marTop w:val="0"/>
      <w:marBottom w:val="0"/>
      <w:divBdr>
        <w:top w:val="none" w:sz="0" w:space="0" w:color="auto"/>
        <w:left w:val="none" w:sz="0" w:space="0" w:color="auto"/>
        <w:bottom w:val="none" w:sz="0" w:space="0" w:color="auto"/>
        <w:right w:val="none" w:sz="0" w:space="0" w:color="auto"/>
      </w:divBdr>
    </w:div>
    <w:div w:id="1142842651">
      <w:bodyDiv w:val="1"/>
      <w:marLeft w:val="0"/>
      <w:marRight w:val="0"/>
      <w:marTop w:val="0"/>
      <w:marBottom w:val="0"/>
      <w:divBdr>
        <w:top w:val="none" w:sz="0" w:space="0" w:color="auto"/>
        <w:left w:val="none" w:sz="0" w:space="0" w:color="auto"/>
        <w:bottom w:val="none" w:sz="0" w:space="0" w:color="auto"/>
        <w:right w:val="none" w:sz="0" w:space="0" w:color="auto"/>
      </w:divBdr>
    </w:div>
    <w:div w:id="1521233904">
      <w:bodyDiv w:val="1"/>
      <w:marLeft w:val="0"/>
      <w:marRight w:val="0"/>
      <w:marTop w:val="0"/>
      <w:marBottom w:val="0"/>
      <w:divBdr>
        <w:top w:val="none" w:sz="0" w:space="0" w:color="auto"/>
        <w:left w:val="none" w:sz="0" w:space="0" w:color="auto"/>
        <w:bottom w:val="none" w:sz="0" w:space="0" w:color="auto"/>
        <w:right w:val="none" w:sz="0" w:space="0" w:color="auto"/>
      </w:divBdr>
    </w:div>
    <w:div w:id="1532182154">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598639536">
      <w:bodyDiv w:val="1"/>
      <w:marLeft w:val="0"/>
      <w:marRight w:val="0"/>
      <w:marTop w:val="0"/>
      <w:marBottom w:val="0"/>
      <w:divBdr>
        <w:top w:val="none" w:sz="0" w:space="0" w:color="auto"/>
        <w:left w:val="none" w:sz="0" w:space="0" w:color="auto"/>
        <w:bottom w:val="none" w:sz="0" w:space="0" w:color="auto"/>
        <w:right w:val="none" w:sz="0" w:space="0" w:color="auto"/>
      </w:divBdr>
    </w:div>
    <w:div w:id="1677730319">
      <w:bodyDiv w:val="1"/>
      <w:marLeft w:val="0"/>
      <w:marRight w:val="0"/>
      <w:marTop w:val="0"/>
      <w:marBottom w:val="0"/>
      <w:divBdr>
        <w:top w:val="none" w:sz="0" w:space="0" w:color="auto"/>
        <w:left w:val="none" w:sz="0" w:space="0" w:color="auto"/>
        <w:bottom w:val="none" w:sz="0" w:space="0" w:color="auto"/>
        <w:right w:val="none" w:sz="0" w:space="0" w:color="auto"/>
      </w:divBdr>
    </w:div>
    <w:div w:id="1781803238">
      <w:bodyDiv w:val="1"/>
      <w:marLeft w:val="0"/>
      <w:marRight w:val="0"/>
      <w:marTop w:val="0"/>
      <w:marBottom w:val="0"/>
      <w:divBdr>
        <w:top w:val="none" w:sz="0" w:space="0" w:color="auto"/>
        <w:left w:val="none" w:sz="0" w:space="0" w:color="auto"/>
        <w:bottom w:val="none" w:sz="0" w:space="0" w:color="auto"/>
        <w:right w:val="none" w:sz="0" w:space="0" w:color="auto"/>
      </w:divBdr>
    </w:div>
    <w:div w:id="1903176345">
      <w:bodyDiv w:val="1"/>
      <w:marLeft w:val="0"/>
      <w:marRight w:val="0"/>
      <w:marTop w:val="0"/>
      <w:marBottom w:val="0"/>
      <w:divBdr>
        <w:top w:val="none" w:sz="0" w:space="0" w:color="auto"/>
        <w:left w:val="none" w:sz="0" w:space="0" w:color="auto"/>
        <w:bottom w:val="none" w:sz="0" w:space="0" w:color="auto"/>
        <w:right w:val="none" w:sz="0" w:space="0" w:color="auto"/>
      </w:divBdr>
    </w:div>
    <w:div w:id="1942912083">
      <w:bodyDiv w:val="1"/>
      <w:marLeft w:val="0"/>
      <w:marRight w:val="0"/>
      <w:marTop w:val="0"/>
      <w:marBottom w:val="0"/>
      <w:divBdr>
        <w:top w:val="none" w:sz="0" w:space="0" w:color="auto"/>
        <w:left w:val="none" w:sz="0" w:space="0" w:color="auto"/>
        <w:bottom w:val="none" w:sz="0" w:space="0" w:color="auto"/>
        <w:right w:val="none" w:sz="0" w:space="0" w:color="auto"/>
      </w:divBdr>
    </w:div>
    <w:div w:id="2004311594">
      <w:bodyDiv w:val="1"/>
      <w:marLeft w:val="0"/>
      <w:marRight w:val="0"/>
      <w:marTop w:val="0"/>
      <w:marBottom w:val="0"/>
      <w:divBdr>
        <w:top w:val="none" w:sz="0" w:space="0" w:color="auto"/>
        <w:left w:val="none" w:sz="0" w:space="0" w:color="auto"/>
        <w:bottom w:val="none" w:sz="0" w:space="0" w:color="auto"/>
        <w:right w:val="none" w:sz="0" w:space="0" w:color="auto"/>
      </w:divBdr>
    </w:div>
    <w:div w:id="2098289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S.K.R.I.P.S.I\Klasifikasi%20Gempa\Tulisan\%5bRevisi-Seminar-1-3%5dG64154040_Angelica%20Indrawan.docx" TargetMode="External"/><Relationship Id="rId18" Type="http://schemas.openxmlformats.org/officeDocument/2006/relationships/hyperlink" Target="http://repogempa.bmkg.go.id" TargetMode="External"/><Relationship Id="rId26" Type="http://schemas.openxmlformats.org/officeDocument/2006/relationships/hyperlink" Target="http://huckg.is/gisruk2017/GISRUK_2017_paper_12.pdf" TargetMode="External"/><Relationship Id="rId39" Type="http://schemas.openxmlformats.org/officeDocument/2006/relationships/fontTable" Target="fontTable.xml"/><Relationship Id="rId21" Type="http://schemas.openxmlformats.org/officeDocument/2006/relationships/hyperlink" Target="http://repogempa.bmkg.go.id" TargetMode="External"/><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yperlink" Target="http://inatews.bmkg.go.id/new/glossary.php" TargetMode="External"/><Relationship Id="rId25" Type="http://schemas.openxmlformats.org/officeDocument/2006/relationships/image" Target="media/image6.tmp"/><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3.tmp"/><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tmp"/><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hyperlink" Target="https://ieeexplore.ieee.org/document/8012491/" TargetMode="External"/><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4.xml"/><Relationship Id="rId22" Type="http://schemas.openxmlformats.org/officeDocument/2006/relationships/hyperlink" Target="http://repogempa.bmkg.go.id" TargetMode="External"/><Relationship Id="rId27" Type="http://schemas.openxmlformats.org/officeDocument/2006/relationships/hyperlink" Target="http://www.ijert.org/download/204/comparison-of-c50-a-cart-classification-algorithms-using-pruning-technique" TargetMode="External"/><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endnotes" Target="endnotes.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K.R.I.P.S.I\Templat%20dan%20Panduan\20151211_templat_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AAF040-1BF3-40EE-8240-B63067F5F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20151211_templat_skripsi</Template>
  <TotalTime>33</TotalTime>
  <Pages>74</Pages>
  <Words>12548</Words>
  <Characters>71528</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83909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creator>Dell</dc:creator>
  <cp:lastModifiedBy>Windows User</cp:lastModifiedBy>
  <cp:revision>16</cp:revision>
  <cp:lastPrinted>2018-09-18T06:33:00Z</cp:lastPrinted>
  <dcterms:created xsi:type="dcterms:W3CDTF">2018-10-02T05:31:00Z</dcterms:created>
  <dcterms:modified xsi:type="dcterms:W3CDTF">2018-10-02T06:30:00Z</dcterms:modified>
</cp:coreProperties>
</file>